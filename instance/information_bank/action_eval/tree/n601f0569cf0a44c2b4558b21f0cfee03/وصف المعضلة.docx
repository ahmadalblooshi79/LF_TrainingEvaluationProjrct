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4219E847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C15F9B9" w14:textId="6CB625C5" w:rsidR="00AB3AE3" w:rsidRPr="007C3802" w:rsidRDefault="00AB3AE3" w:rsidP="00A404F9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7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انذار وهجوم صاروخي معادي على السرية/3 من </w:t>
            </w:r>
            <w:r w:rsidR="004125AA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كتيبة المشاة الآلية/13</w:t>
            </w:r>
          </w:p>
        </w:tc>
      </w:tr>
      <w:tr w:rsidR="007C3802" w:rsidRPr="007C3802" w14:paraId="0512585D" w14:textId="77777777" w:rsidTr="00871133">
        <w:trPr>
          <w:trHeight w:val="2366"/>
        </w:trPr>
        <w:tc>
          <w:tcPr>
            <w:tcW w:w="483" w:type="dxa"/>
            <w:shd w:val="clear" w:color="auto" w:fill="FFFFFF" w:themeFill="background1"/>
          </w:tcPr>
          <w:p w14:paraId="76F0BCDD" w14:textId="77777777" w:rsidR="00AB3AE3" w:rsidRPr="007C3802" w:rsidRDefault="00AB3AE3" w:rsidP="00AB3AE3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0C8A58A8" w14:textId="77777777" w:rsidR="00AB3AE3" w:rsidRPr="007C3802" w:rsidRDefault="00AB3AE3" w:rsidP="00A404F9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0930</w:t>
            </w:r>
          </w:p>
        </w:tc>
        <w:tc>
          <w:tcPr>
            <w:tcW w:w="3291" w:type="dxa"/>
            <w:shd w:val="clear" w:color="auto" w:fill="FFFFFF" w:themeFill="background1"/>
          </w:tcPr>
          <w:p w14:paraId="3277EDF0" w14:textId="77777777" w:rsidR="00AB3AE3" w:rsidRPr="007C3802" w:rsidRDefault="00AB3AE3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قصف صاروخي معادي يستهدف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3DEFDFE9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366DD1AD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2E11A022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7538FA5C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25E99C9A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0E29791E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إرسال تقرير الموقف الفوري</w:t>
            </w:r>
          </w:p>
          <w:p w14:paraId="68183E13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52DED2A1" w14:textId="77777777" w:rsidTr="00871133">
        <w:trPr>
          <w:trHeight w:val="2399"/>
        </w:trPr>
        <w:tc>
          <w:tcPr>
            <w:tcW w:w="483" w:type="dxa"/>
            <w:shd w:val="clear" w:color="auto" w:fill="FFFFFF" w:themeFill="background1"/>
          </w:tcPr>
          <w:p w14:paraId="2BD4AC1F" w14:textId="77777777" w:rsidR="00AB3AE3" w:rsidRPr="007C3802" w:rsidRDefault="00AB3AE3" w:rsidP="00AB3AE3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8DBEDEB" w14:textId="77777777" w:rsidR="00AB3AE3" w:rsidRPr="007C3802" w:rsidRDefault="00AB3AE3" w:rsidP="00A404F9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4842FCE1" w14:textId="4CA6E208" w:rsidR="00AB3AE3" w:rsidRPr="007C3802" w:rsidRDefault="00AB3AE3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هجوم صاروخي معادي استهدف موقع السرية/3 من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كتيبة المشاة الآلية/13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bookmarkStart w:id="1" w:name="_Hlk211326446"/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نتج عنه إصابة عدد (2) فرد بكسور في الأطراف السفلية</w:t>
            </w:r>
            <w:bookmarkEnd w:id="1"/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 xml:space="preserve"> (الساق) تتطلب استخدام جبيرة نوع (سام)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وتدخل المسعف المقاتل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1988" w14:textId="176435E6" w:rsidR="00AB3AE3" w:rsidRPr="007C3802" w:rsidRDefault="004125AA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الكتيبة/13</w:t>
            </w:r>
          </w:p>
          <w:p w14:paraId="6AD808F0" w14:textId="35AF6F10" w:rsidR="004503B1" w:rsidRPr="007C3802" w:rsidRDefault="004503B1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  <w:p w14:paraId="189C4F6C" w14:textId="515FFF75" w:rsidR="00AB3AE3" w:rsidRPr="007C3802" w:rsidRDefault="00AB3AE3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3F9FB3FB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6CC8848A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63919299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تفعيل القصف الصاروخي من السيطرة الفنية للمشبهات</w:t>
            </w:r>
          </w:p>
          <w:p w14:paraId="62B1EA25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5E70833A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تشبيه الإصابات</w:t>
            </w:r>
          </w:p>
          <w:p w14:paraId="1D673698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1BA615A0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رد الفعل للتعامل مع الهجمات الصاروخية</w:t>
            </w:r>
          </w:p>
          <w:p w14:paraId="4D985BA3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السلبي/الإيجابي</w:t>
            </w:r>
          </w:p>
          <w:p w14:paraId="6900651D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تقييم الإسعافات الأولية</w:t>
            </w:r>
          </w:p>
          <w:p w14:paraId="4F33EEC3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165B97E4" w14:textId="77777777" w:rsidR="00AB3AE3" w:rsidRPr="007C3802" w:rsidRDefault="00AB3AE3" w:rsidP="00AB3AE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bookmarkStart w:id="2" w:name="_Hlk211326440"/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تقييم إجراءات التعامل مع كسور الأطراف السفلية وطريقة التعامل معها باستخدام جبيرة نوع (سام) حسب قائمة التقييم</w:t>
            </w:r>
            <w:bookmarkEnd w:id="2"/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3" w:name="_GoBack"/>
      <w:bookmarkEnd w:id="3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B37A67" w14:textId="77777777" w:rsidR="00F87748" w:rsidRDefault="00F87748">
      <w:r>
        <w:separator/>
      </w:r>
    </w:p>
  </w:endnote>
  <w:endnote w:type="continuationSeparator" w:id="0">
    <w:p w14:paraId="474FCEBC" w14:textId="77777777" w:rsidR="00F87748" w:rsidRDefault="00F87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6EE060" w14:textId="77777777" w:rsidR="00F87748" w:rsidRDefault="00F87748">
      <w:r>
        <w:separator/>
      </w:r>
    </w:p>
  </w:footnote>
  <w:footnote w:type="continuationSeparator" w:id="0">
    <w:p w14:paraId="6E70C6F9" w14:textId="77777777" w:rsidR="00F87748" w:rsidRDefault="00F87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23AA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748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D93F8D87-B963-42F7-A202-7A931E58A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42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