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1F0142A2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4C7C5F0" w14:textId="5AF6221E" w:rsidR="00175324" w:rsidRPr="007C3802" w:rsidRDefault="00175324" w:rsidP="009D23E7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24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قصف مدفعي معادي على الفصيل/1 من سرية الهاون</w:t>
            </w:r>
          </w:p>
        </w:tc>
      </w:tr>
      <w:tr w:rsidR="007C3802" w:rsidRPr="007C3802" w14:paraId="3C7EEC54" w14:textId="77777777" w:rsidTr="00871133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0E660E68" w14:textId="77777777" w:rsidR="00175324" w:rsidRPr="007C3802" w:rsidRDefault="00175324" w:rsidP="00175324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C435F2E" w14:textId="752FCEC1" w:rsidR="00175324" w:rsidRPr="007C3802" w:rsidRDefault="00304088" w:rsidP="009D23E7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1515</w:t>
            </w:r>
          </w:p>
        </w:tc>
        <w:tc>
          <w:tcPr>
            <w:tcW w:w="3291" w:type="dxa"/>
            <w:shd w:val="clear" w:color="auto" w:fill="FFFFFF" w:themeFill="background1"/>
          </w:tcPr>
          <w:p w14:paraId="3FA758C7" w14:textId="199F9AE6" w:rsidR="00175324" w:rsidRPr="007C3802" w:rsidRDefault="00175324" w:rsidP="009D23E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قصف مدفعي معادي على موقع الفصيل/1 من سرية الهاون </w:t>
            </w:r>
            <w:bookmarkStart w:id="1" w:name="_Hlk211332773"/>
            <w:r w:rsidR="00D96E39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اشتباه في إصابة فرد بكسر في العمود الفقري تتطلب نقله على اللوح الطويل بالدفع وتدخل المسعف المقاتل</w:t>
            </w:r>
            <w:bookmarkEnd w:id="1"/>
            <w:r w:rsidR="00D96E39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وإخلاء أرضي وتدمير آلية تتطلب إنقاذ</w:t>
            </w:r>
          </w:p>
        </w:tc>
        <w:tc>
          <w:tcPr>
            <w:tcW w:w="2160" w:type="dxa"/>
            <w:shd w:val="clear" w:color="auto" w:fill="FFFFFF" w:themeFill="background1"/>
          </w:tcPr>
          <w:p w14:paraId="1205A7E2" w14:textId="5046ECAB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سرية الهاون</w:t>
            </w:r>
          </w:p>
          <w:p w14:paraId="7E06378E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4F8E341A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1D71AA7B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CA5ECC7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تفعيل رماية المدفعية من السيطرة الفنية للمشبهات</w:t>
            </w:r>
          </w:p>
          <w:p w14:paraId="74795BB1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6EBF877D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44BDBFB8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تنفيذ إجراءات الحماية</w:t>
            </w:r>
          </w:p>
          <w:p w14:paraId="3E70D2AE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القصف المعاكس</w:t>
            </w:r>
          </w:p>
          <w:p w14:paraId="094F3914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إعادة التنظيم</w:t>
            </w:r>
          </w:p>
          <w:p w14:paraId="3F4D5BE7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إخلاء المصابين والشهداء إن وجد</w:t>
            </w:r>
          </w:p>
          <w:p w14:paraId="1E75C330" w14:textId="77777777" w:rsidR="00175324" w:rsidRPr="007C3802" w:rsidRDefault="00175324" w:rsidP="0017532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طلب الاستعواض</w:t>
            </w:r>
          </w:p>
          <w:p w14:paraId="15CB8A22" w14:textId="4F609161" w:rsidR="00D96E39" w:rsidRPr="007C3802" w:rsidRDefault="00D96E39" w:rsidP="00D96E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  <w:rtl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تقييم إجراءات نقل المصاب على اللوح الطويل بالدفع</w:t>
            </w:r>
            <w:r w:rsidR="009B1B7A"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 xml:space="preserve"> وحسب 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2" w:name="_GoBack"/>
      <w:bookmarkEnd w:id="2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EB397F" w14:textId="77777777" w:rsidR="00D6021C" w:rsidRDefault="00D6021C">
      <w:r>
        <w:separator/>
      </w:r>
    </w:p>
  </w:endnote>
  <w:endnote w:type="continuationSeparator" w:id="0">
    <w:p w14:paraId="3487C24C" w14:textId="77777777" w:rsidR="00D6021C" w:rsidRDefault="00D60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C0EFDF" w14:textId="77777777" w:rsidR="00D6021C" w:rsidRDefault="00D6021C">
      <w:r>
        <w:separator/>
      </w:r>
    </w:p>
  </w:footnote>
  <w:footnote w:type="continuationSeparator" w:id="0">
    <w:p w14:paraId="3BAB0371" w14:textId="77777777" w:rsidR="00D6021C" w:rsidRDefault="00D60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38D8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021C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D8AC2B6-B4CE-42D0-8E99-3B1E98A07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