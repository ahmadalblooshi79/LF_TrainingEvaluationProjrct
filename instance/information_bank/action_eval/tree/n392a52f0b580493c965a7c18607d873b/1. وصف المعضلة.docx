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6C415DCE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DE81A30" w14:textId="7D4128A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إنذار وهجوم طائرة مسيرة انتحارية على السرية/2 من 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93E8E" w:rsidRPr="00BA0892" w14:paraId="710DD6F9" w14:textId="77777777" w:rsidTr="003639ED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22B894C9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E309AB2" w14:textId="089680AE" w:rsidR="00793E8E" w:rsidRPr="00BA0892" w:rsidRDefault="00793E8E" w:rsidP="00793E8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أ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/4)</w:t>
            </w:r>
          </w:p>
        </w:tc>
        <w:tc>
          <w:tcPr>
            <w:tcW w:w="3291" w:type="dxa"/>
            <w:shd w:val="clear" w:color="auto" w:fill="FFFFFF" w:themeFill="background1"/>
          </w:tcPr>
          <w:p w14:paraId="49AB5091" w14:textId="77777777" w:rsidR="00793E8E" w:rsidRPr="00BA0892" w:rsidRDefault="00793E8E" w:rsidP="00793E8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C3EA37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1A11EF7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D1B620C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E8D2F5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695DF34C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44B8A8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93E8E" w:rsidRPr="00BA0892" w14:paraId="314A2A5D" w14:textId="77777777" w:rsidTr="003639ED">
        <w:trPr>
          <w:trHeight w:val="2644"/>
        </w:trPr>
        <w:tc>
          <w:tcPr>
            <w:tcW w:w="483" w:type="dxa"/>
            <w:shd w:val="clear" w:color="auto" w:fill="FFFFFF" w:themeFill="background1"/>
          </w:tcPr>
          <w:p w14:paraId="3AFCF350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50F0A6C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7D0F9A36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السرية/2 من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أثناء الاشتباك مع الهدف (أ/4) نتج عنه إصابات بسيطة تتطلب 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5A9C06AC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الكتيبة/12</w:t>
            </w:r>
          </w:p>
          <w:p w14:paraId="2EB8D478" w14:textId="77777777" w:rsidR="00793E8E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03BBCD39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56BCBE1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21D4CBD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B9D21B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56235A2C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5472B0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64A1AE9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3F72A0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4C14DA3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57033662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337BBD" w14:textId="77777777" w:rsidR="0088477D" w:rsidRDefault="0088477D">
      <w:r>
        <w:separator/>
      </w:r>
    </w:p>
  </w:endnote>
  <w:endnote w:type="continuationSeparator" w:id="0">
    <w:p w14:paraId="1F73763B" w14:textId="77777777" w:rsidR="0088477D" w:rsidRDefault="0088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A86DC" w14:textId="77777777" w:rsidR="0088477D" w:rsidRDefault="0088477D">
      <w:r>
        <w:separator/>
      </w:r>
    </w:p>
  </w:footnote>
  <w:footnote w:type="continuationSeparator" w:id="0">
    <w:p w14:paraId="555A6790" w14:textId="77777777" w:rsidR="0088477D" w:rsidRDefault="00884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7B1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77D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329164A-9A9E-4156-A99C-1855E8EA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