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000000" w:themeColor="text1"/>
          <w:sz w:val="28"/>
          <w:szCs w:val="28"/>
          <w:lang w:bidi="ar-AE"/>
        </w:rPr>
      </w:pPr>
      <w:bookmarkStart w:id="0" w:name="_Hlk80131502"/>
      <w:r>
        <w:rPr>
          <w:rFonts w:ascii="Arial" w:hAnsi="Arial" w:cs="Arial"/>
          <w:bCs/>
          <w:color w:val="000000" w:themeColor="text1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67AF9E4C" w:rsidR="006E336E" w:rsidRPr="00D262BE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</w:pP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اليوم/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3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(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24</w:t>
      </w:r>
      <w:r w:rsidRPr="00D262BE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/10/2025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) </w:t>
      </w:r>
      <w:r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–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مواصلة تقدم </w:t>
      </w:r>
      <w:r w:rsidRPr="0052778A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مجموعة اللواء للتماس لتطهير جيوب ومقاومات العدو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Pr="00D15C14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على المحاور (أ – ب – جـ)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FF366A" w:rsidRPr="00BA0892" w14:paraId="4E5F70B7" w14:textId="35C2ACB8" w:rsidTr="003639ED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br w:type="page"/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رد الفعل المتوقع</w:t>
            </w:r>
          </w:p>
        </w:tc>
      </w:tr>
      <w:tr w:rsidR="00516CFA" w:rsidRPr="00BA0892" w14:paraId="44770239" w14:textId="77777777" w:rsidTr="003639ED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5B7F79F8" w14:textId="74BD7C75" w:rsidR="00DE3864" w:rsidRPr="00BA0892" w:rsidRDefault="00DE3864" w:rsidP="002D622F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bookmarkStart w:id="1" w:name="_Hlk211080198"/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C53C04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16</w:t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تعرض السرية/1 من </w:t>
            </w:r>
            <w:r w:rsidR="0016670B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كتيبة المشاة الآلية/12</w:t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لعبوة ناسفة في موقع الهدف (أ/4)</w:t>
            </w:r>
          </w:p>
        </w:tc>
      </w:tr>
      <w:tr w:rsidR="00516CFA" w:rsidRPr="00BA0892" w14:paraId="5AA9B675" w14:textId="77777777" w:rsidTr="00C53C04">
        <w:trPr>
          <w:trHeight w:val="2750"/>
        </w:trPr>
        <w:tc>
          <w:tcPr>
            <w:tcW w:w="483" w:type="dxa"/>
            <w:shd w:val="clear" w:color="auto" w:fill="FFFFFF" w:themeFill="background1"/>
          </w:tcPr>
          <w:p w14:paraId="249D2A76" w14:textId="77777777" w:rsidR="00DE3864" w:rsidRPr="00BA0892" w:rsidRDefault="00DE3864" w:rsidP="00DE3864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3C72BDF8" w14:textId="70B00545" w:rsidR="00DE3864" w:rsidRPr="00BA0892" w:rsidRDefault="00DE3864" w:rsidP="002D622F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حسب تطور التقدم للتماس وفي موقع الهدف (</w:t>
            </w:r>
            <w:r w:rsidR="00236841"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أ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/</w:t>
            </w:r>
            <w:r w:rsidR="00236841"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4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)</w:t>
            </w:r>
          </w:p>
        </w:tc>
        <w:tc>
          <w:tcPr>
            <w:tcW w:w="3291" w:type="dxa"/>
            <w:shd w:val="clear" w:color="auto" w:fill="FFFFFF" w:themeFill="background1"/>
          </w:tcPr>
          <w:p w14:paraId="18EEA96A" w14:textId="04A91EEF" w:rsidR="00DE3864" w:rsidRPr="00BA0892" w:rsidRDefault="00DE3864" w:rsidP="002D622F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أثناء تطهير الهدف (أ/4) تعرض إحدى آليات السرية/</w:t>
            </w:r>
            <w:r w:rsidR="00122CD7"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1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 من </w:t>
            </w:r>
            <w:r w:rsidR="0016670B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كتيبة المشاة الآلية/12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 لتفجير عبوة ناسفة نتج عنه عدد (2) إصابة متوسطة تتطلب تدخل المسعف المقاتل وإخلاء أرضي وتدمير آلية تتطلب إنقاذ (تفرض الخسائر من قبل المحكم أو من خلال مشبهات الاشتباك التعبوي)</w:t>
            </w:r>
          </w:p>
        </w:tc>
        <w:tc>
          <w:tcPr>
            <w:tcW w:w="2160" w:type="dxa"/>
            <w:shd w:val="clear" w:color="auto" w:fill="FFFFFF" w:themeFill="background1"/>
          </w:tcPr>
          <w:p w14:paraId="16E60494" w14:textId="2A543E0B" w:rsidR="00DE3864" w:rsidRPr="00BA0892" w:rsidRDefault="00DE3864" w:rsidP="00DE386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محكم </w:t>
            </w:r>
            <w:r w:rsidR="0016670B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الكتيبة/12</w:t>
            </w:r>
          </w:p>
          <w:p w14:paraId="114A56AB" w14:textId="77777777" w:rsidR="00DE3864" w:rsidRPr="00BA0892" w:rsidRDefault="00DE3864" w:rsidP="00DE386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الطبية</w:t>
            </w:r>
          </w:p>
          <w:p w14:paraId="6BEB9ABC" w14:textId="77777777" w:rsidR="00DE3864" w:rsidRPr="00BA0892" w:rsidRDefault="00DE3864" w:rsidP="00DE386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الصيانة</w:t>
            </w:r>
          </w:p>
          <w:p w14:paraId="489C1C7A" w14:textId="77777777" w:rsidR="00DE3864" w:rsidRPr="00BA0892" w:rsidRDefault="00DE3864" w:rsidP="00DE386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27FD49AA" w14:textId="13B98406" w:rsidR="00DE3864" w:rsidRPr="00BA0892" w:rsidRDefault="00460FFE" w:rsidP="00DE386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مقلد عبوة ناسفة/قنبلة صوتية</w:t>
            </w:r>
          </w:p>
          <w:p w14:paraId="3AFFD454" w14:textId="77777777" w:rsidR="00DE3864" w:rsidRPr="00BA0892" w:rsidRDefault="00DE3864" w:rsidP="00DE386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فرض الإصابات والخسائر من قبل المحكم</w:t>
            </w:r>
          </w:p>
        </w:tc>
        <w:tc>
          <w:tcPr>
            <w:tcW w:w="4053" w:type="dxa"/>
            <w:shd w:val="clear" w:color="auto" w:fill="FFFFFF" w:themeFill="background1"/>
          </w:tcPr>
          <w:p w14:paraId="03815EA1" w14:textId="2E1E22F8" w:rsidR="00DE3864" w:rsidRPr="00BA0892" w:rsidRDefault="00DE3864" w:rsidP="00DE386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الخروج من منطقة الخطر للعبوة الناسفة</w:t>
            </w:r>
          </w:p>
          <w:p w14:paraId="1517FE3D" w14:textId="77777777" w:rsidR="00DE3864" w:rsidRPr="00BA0892" w:rsidRDefault="00DE3864" w:rsidP="00DE386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قيام قائد الوحدة المتأثرة بالمعضلة بإبلاغ المستوى الأعلى من خلال نموذج التبليغ شاملاً عدد الإصابات وحجم الخسائر وطلب الدعم اللوجستي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ab/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ab/>
            </w:r>
          </w:p>
          <w:p w14:paraId="29571BAF" w14:textId="77777777" w:rsidR="00C53C04" w:rsidRDefault="00DE3864" w:rsidP="003358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C53C0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إخلاء المصابين بالتنسيق مع نقطة الإسعاف</w:t>
            </w:r>
          </w:p>
          <w:p w14:paraId="7929BE92" w14:textId="0DCDE471" w:rsidR="00DE3864" w:rsidRPr="00C53C04" w:rsidRDefault="00DE3864" w:rsidP="00C53C0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C53C0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يقوم المسعف المقاتل بتقديم الإسعافات الأولية بشكل مدرب ومتقن لتقليل الإصابات</w:t>
            </w:r>
          </w:p>
          <w:p w14:paraId="5180F0FB" w14:textId="77777777" w:rsidR="00DE3864" w:rsidRPr="00BA0892" w:rsidRDefault="00DE3864" w:rsidP="00DE386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إرسال طلب التعزيز والاستعواض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ab/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ab/>
            </w:r>
          </w:p>
        </w:tc>
      </w:tr>
    </w:tbl>
    <w:p w14:paraId="558207AD" w14:textId="77777777" w:rsidR="0023398E" w:rsidRPr="0023398E" w:rsidRDefault="0023398E">
      <w:pPr>
        <w:rPr>
          <w:rFonts w:asciiTheme="minorBidi" w:hAnsiTheme="minorBidi" w:cstheme="minorBidi"/>
          <w:b/>
          <w:bCs/>
          <w:sz w:val="28"/>
          <w:szCs w:val="28"/>
          <w:rtl/>
          <w:lang w:bidi="ar-AE"/>
        </w:rPr>
      </w:pPr>
      <w:bookmarkStart w:id="2" w:name="_GoBack"/>
      <w:bookmarkEnd w:id="1"/>
      <w:bookmarkEnd w:id="2"/>
    </w:p>
    <w:sectPr w:rsidR="0023398E" w:rsidRPr="0023398E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C5A581" w14:textId="77777777" w:rsidR="00FF6238" w:rsidRDefault="00FF6238">
      <w:r>
        <w:separator/>
      </w:r>
    </w:p>
  </w:endnote>
  <w:endnote w:type="continuationSeparator" w:id="0">
    <w:p w14:paraId="06C25F11" w14:textId="77777777" w:rsidR="00FF6238" w:rsidRDefault="00FF6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9A4DF4" w:rsidRDefault="009A4DF4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9A4DF4" w:rsidRPr="00385252" w:rsidRDefault="009A4DF4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9A4DF4" w:rsidRPr="00002913" w:rsidRDefault="009A4DF4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9A4DF4" w:rsidRPr="00002913" w:rsidRDefault="009A4DF4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A85854" w14:textId="77777777" w:rsidR="00FF6238" w:rsidRDefault="00FF6238">
      <w:r>
        <w:separator/>
      </w:r>
    </w:p>
  </w:footnote>
  <w:footnote w:type="continuationSeparator" w:id="0">
    <w:p w14:paraId="24734D58" w14:textId="77777777" w:rsidR="00FF6238" w:rsidRDefault="00FF62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9A4DF4" w:rsidRPr="00002913" w:rsidRDefault="009A4DF4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2C4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655"/>
    <w:rsid w:val="00081D63"/>
    <w:rsid w:val="00082D56"/>
    <w:rsid w:val="00083229"/>
    <w:rsid w:val="00083262"/>
    <w:rsid w:val="0008326B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7587"/>
    <w:rsid w:val="00097814"/>
    <w:rsid w:val="00097882"/>
    <w:rsid w:val="00097B2D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104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38EE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FC"/>
    <w:rsid w:val="000E34AA"/>
    <w:rsid w:val="000E37A4"/>
    <w:rsid w:val="000E399C"/>
    <w:rsid w:val="000E3A13"/>
    <w:rsid w:val="000E3F8D"/>
    <w:rsid w:val="000E44E3"/>
    <w:rsid w:val="000E4BEC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670B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8BA"/>
    <w:rsid w:val="00175B40"/>
    <w:rsid w:val="001762A9"/>
    <w:rsid w:val="0017630D"/>
    <w:rsid w:val="001766F4"/>
    <w:rsid w:val="00176F57"/>
    <w:rsid w:val="00176F7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24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97"/>
    <w:rsid w:val="001A3226"/>
    <w:rsid w:val="001A3665"/>
    <w:rsid w:val="001A46EB"/>
    <w:rsid w:val="001A4BF3"/>
    <w:rsid w:val="001A567C"/>
    <w:rsid w:val="001A58DB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7CC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F7"/>
    <w:rsid w:val="001F430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15"/>
    <w:rsid w:val="0022516B"/>
    <w:rsid w:val="00225418"/>
    <w:rsid w:val="00225466"/>
    <w:rsid w:val="0022658E"/>
    <w:rsid w:val="00226AC3"/>
    <w:rsid w:val="00226D31"/>
    <w:rsid w:val="00226D9D"/>
    <w:rsid w:val="00226E86"/>
    <w:rsid w:val="00227408"/>
    <w:rsid w:val="002278E1"/>
    <w:rsid w:val="00227B18"/>
    <w:rsid w:val="00227FCF"/>
    <w:rsid w:val="0023086C"/>
    <w:rsid w:val="002309C2"/>
    <w:rsid w:val="00230BB1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ABF"/>
    <w:rsid w:val="00242DB4"/>
    <w:rsid w:val="00242FEC"/>
    <w:rsid w:val="00243069"/>
    <w:rsid w:val="00243A25"/>
    <w:rsid w:val="0024415E"/>
    <w:rsid w:val="00244AD9"/>
    <w:rsid w:val="0024511D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325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4E5E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5A"/>
    <w:rsid w:val="002F3537"/>
    <w:rsid w:val="002F36DF"/>
    <w:rsid w:val="002F3798"/>
    <w:rsid w:val="002F3B83"/>
    <w:rsid w:val="002F3B97"/>
    <w:rsid w:val="002F4C12"/>
    <w:rsid w:val="002F4E09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335D"/>
    <w:rsid w:val="00333483"/>
    <w:rsid w:val="003334CE"/>
    <w:rsid w:val="00333D19"/>
    <w:rsid w:val="00333F34"/>
    <w:rsid w:val="00333FD7"/>
    <w:rsid w:val="003345BE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856"/>
    <w:rsid w:val="00362E95"/>
    <w:rsid w:val="003633A0"/>
    <w:rsid w:val="003639ED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19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BB4"/>
    <w:rsid w:val="003D1C02"/>
    <w:rsid w:val="003D212F"/>
    <w:rsid w:val="003D283A"/>
    <w:rsid w:val="003D2843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D94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B8"/>
    <w:rsid w:val="004273BA"/>
    <w:rsid w:val="0042747E"/>
    <w:rsid w:val="00427532"/>
    <w:rsid w:val="00427FA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FFE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AC4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071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976"/>
    <w:rsid w:val="004D7B0B"/>
    <w:rsid w:val="004D7B1D"/>
    <w:rsid w:val="004E0443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1BC"/>
    <w:rsid w:val="004E6405"/>
    <w:rsid w:val="004E645D"/>
    <w:rsid w:val="004E64F7"/>
    <w:rsid w:val="004E6942"/>
    <w:rsid w:val="004E6BAB"/>
    <w:rsid w:val="004E6C15"/>
    <w:rsid w:val="004E6EDF"/>
    <w:rsid w:val="004E6F80"/>
    <w:rsid w:val="004E7CAB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E22"/>
    <w:rsid w:val="00515C36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1D7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E36"/>
    <w:rsid w:val="005741AC"/>
    <w:rsid w:val="0057423B"/>
    <w:rsid w:val="0057430C"/>
    <w:rsid w:val="005747CF"/>
    <w:rsid w:val="00574897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2E22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64ED"/>
    <w:rsid w:val="0062667F"/>
    <w:rsid w:val="00626811"/>
    <w:rsid w:val="006269B7"/>
    <w:rsid w:val="00626AAB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AD2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453"/>
    <w:rsid w:val="00741551"/>
    <w:rsid w:val="007426D3"/>
    <w:rsid w:val="0074282D"/>
    <w:rsid w:val="00742BBB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C3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3E8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6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A4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95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725"/>
    <w:rsid w:val="0082287E"/>
    <w:rsid w:val="00823E18"/>
    <w:rsid w:val="00824852"/>
    <w:rsid w:val="00824BBB"/>
    <w:rsid w:val="00824D0E"/>
    <w:rsid w:val="00824D4C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5DFA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A6B"/>
    <w:rsid w:val="008F3C58"/>
    <w:rsid w:val="008F3D7F"/>
    <w:rsid w:val="008F3E4A"/>
    <w:rsid w:val="008F3E5F"/>
    <w:rsid w:val="008F3F0A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1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4DF4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78"/>
    <w:rsid w:val="009B17E6"/>
    <w:rsid w:val="009B1B0D"/>
    <w:rsid w:val="009B1F6D"/>
    <w:rsid w:val="009B241D"/>
    <w:rsid w:val="009B25C1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D87"/>
    <w:rsid w:val="009D30BF"/>
    <w:rsid w:val="009D335F"/>
    <w:rsid w:val="009D35FD"/>
    <w:rsid w:val="009D369A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892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12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552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590D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C04"/>
    <w:rsid w:val="00C53FDD"/>
    <w:rsid w:val="00C54151"/>
    <w:rsid w:val="00C5419E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36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BCE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E0"/>
    <w:rsid w:val="00DD07B4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24B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3F51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A59"/>
    <w:rsid w:val="00FF4C8B"/>
    <w:rsid w:val="00FF4D8E"/>
    <w:rsid w:val="00FF5581"/>
    <w:rsid w:val="00FF5689"/>
    <w:rsid w:val="00FF5726"/>
    <w:rsid w:val="00FF6074"/>
    <w:rsid w:val="00FF620A"/>
    <w:rsid w:val="00FF6238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639ED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614F9E9E-8A44-4D84-9ED9-C862238F40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12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5</cp:revision>
  <cp:lastPrinted>2025-10-11T09:27:00Z</cp:lastPrinted>
  <dcterms:created xsi:type="dcterms:W3CDTF">2025-10-23T12:57:00Z</dcterms:created>
  <dcterms:modified xsi:type="dcterms:W3CDTF">2025-10-23T13:21:00Z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