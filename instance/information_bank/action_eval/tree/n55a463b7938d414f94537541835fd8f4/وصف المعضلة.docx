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544A595A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565D4C70" w14:textId="66908C27" w:rsidR="007412C8" w:rsidRPr="00460ABB" w:rsidRDefault="007412C8" w:rsidP="007412C8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25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: </w:t>
            </w:r>
            <w:r w:rsidR="00D93035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 xml:space="preserve">نشاط مشبوه على محطة </w:t>
            </w:r>
            <w:r w:rsidR="0089553D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كتيبة المشاة الآلية/12</w:t>
            </w:r>
          </w:p>
        </w:tc>
      </w:tr>
      <w:tr w:rsidR="00460ABB" w:rsidRPr="00460ABB" w14:paraId="064A3D62" w14:textId="77777777" w:rsidTr="00AE6A65">
        <w:trPr>
          <w:trHeight w:val="3312"/>
        </w:trPr>
        <w:tc>
          <w:tcPr>
            <w:tcW w:w="483" w:type="dxa"/>
            <w:shd w:val="clear" w:color="auto" w:fill="FFFFFF" w:themeFill="background1"/>
          </w:tcPr>
          <w:p w14:paraId="4352A46B" w14:textId="77777777" w:rsidR="007412C8" w:rsidRPr="00460ABB" w:rsidRDefault="007412C8" w:rsidP="007412C8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547A64BA" w14:textId="02134678" w:rsidR="007412C8" w:rsidRPr="00460ABB" w:rsidRDefault="00B2412E" w:rsidP="007412C8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1930</w:t>
            </w:r>
          </w:p>
        </w:tc>
        <w:tc>
          <w:tcPr>
            <w:tcW w:w="3291" w:type="dxa"/>
            <w:shd w:val="clear" w:color="auto" w:fill="auto"/>
          </w:tcPr>
          <w:p w14:paraId="767714D3" w14:textId="3E14B794" w:rsidR="007412C8" w:rsidRPr="00460ABB" w:rsidRDefault="00D93035" w:rsidP="007412C8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 xml:space="preserve">نشاط مشبوه على شبكة </w:t>
            </w:r>
            <w:r w:rsidR="0089553D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كتيبة المشاة الآلية/12</w:t>
            </w: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 xml:space="preserve"> يستوجب على 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المحطة الرئيسية أن تقوم بطلب هوية المحطة </w:t>
            </w: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 xml:space="preserve">المشبوهة 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وذلك من خلال لوحة الهوية كما هو موضح في التعليمات الاشارية</w:t>
            </w:r>
          </w:p>
        </w:tc>
        <w:tc>
          <w:tcPr>
            <w:tcW w:w="2160" w:type="dxa"/>
            <w:shd w:val="clear" w:color="auto" w:fill="FFFFFF" w:themeFill="background1"/>
          </w:tcPr>
          <w:p w14:paraId="099D1131" w14:textId="78E52E1F" w:rsidR="007412C8" w:rsidRPr="00460ABB" w:rsidRDefault="00D93035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 xml:space="preserve">محكم </w:t>
            </w:r>
            <w:r w:rsidR="0089553D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>الكتيبة/12</w:t>
            </w:r>
          </w:p>
          <w:p w14:paraId="5166DA03" w14:textId="4648BAA6" w:rsidR="007412C8" w:rsidRPr="00460ABB" w:rsidRDefault="007412C8" w:rsidP="001A224C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الإشارة</w:t>
            </w:r>
          </w:p>
        </w:tc>
        <w:tc>
          <w:tcPr>
            <w:tcW w:w="3107" w:type="dxa"/>
            <w:shd w:val="clear" w:color="auto" w:fill="FFFFFF" w:themeFill="background1"/>
          </w:tcPr>
          <w:p w14:paraId="71C68C90" w14:textId="3DA4F634" w:rsidR="007412C8" w:rsidRPr="00460ABB" w:rsidRDefault="007412C8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معضلة تفرض من قبل محكم</w:t>
            </w:r>
            <w:r w:rsidR="00D93035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 xml:space="preserve"> </w:t>
            </w:r>
            <w:r w:rsidR="0089553D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>كتيبة المشاة الآلية/12</w:t>
            </w:r>
            <w:r w:rsidR="00D93035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 xml:space="preserve"> وبالتنسيق مع محكم الإشارة وذلك من خلال أحد الأساليب التالية (</w:t>
            </w:r>
            <w:r w:rsidR="00D93035"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سماع صوت غير مألوف</w:t>
            </w:r>
            <w:r w:rsidR="00D93035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 xml:space="preserve"> - </w:t>
            </w:r>
            <w:r w:rsidR="00D93035"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سماع مصطلحات أو أصول مخابرة غريبة</w:t>
            </w:r>
            <w:r w:rsidR="00D93035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 xml:space="preserve"> </w:t>
            </w:r>
            <w:r w:rsidR="00D93035"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–</w:t>
            </w:r>
            <w:r w:rsidR="00D93035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 xml:space="preserve"> إصدار </w:t>
            </w:r>
            <w:r w:rsidR="00D93035"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أوامر أو </w:t>
            </w:r>
            <w:r w:rsidR="00D93035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 xml:space="preserve">طلب </w:t>
            </w:r>
            <w:r w:rsidR="00D93035"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معلومات </w:t>
            </w:r>
            <w:r w:rsidR="00D93035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 xml:space="preserve">مشبوهة - </w:t>
            </w:r>
            <w:r w:rsidR="00D93035"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تغيب إحدى المحطات وعودتها من جديد</w:t>
            </w:r>
            <w:r w:rsidR="00D93035"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>)</w:t>
            </w:r>
          </w:p>
        </w:tc>
        <w:tc>
          <w:tcPr>
            <w:tcW w:w="4053" w:type="dxa"/>
            <w:shd w:val="clear" w:color="auto" w:fill="FFFFFF" w:themeFill="background1"/>
          </w:tcPr>
          <w:p w14:paraId="42212384" w14:textId="77777777" w:rsidR="007412C8" w:rsidRPr="00460ABB" w:rsidRDefault="00D93035" w:rsidP="007412C8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طلب الهوية حسب لوحة الهوية</w:t>
            </w:r>
          </w:p>
          <w:p w14:paraId="23D3900E" w14:textId="2AC5D5D3" w:rsidR="00D93035" w:rsidRPr="00460ABB" w:rsidRDefault="00D93035" w:rsidP="00D93035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</w:rPr>
              <w:t>تقييم رد الفعل حسب قائمة التقييم</w:t>
            </w: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53E077" w14:textId="77777777" w:rsidR="00B7666B" w:rsidRDefault="00B7666B">
      <w:r>
        <w:separator/>
      </w:r>
    </w:p>
  </w:endnote>
  <w:endnote w:type="continuationSeparator" w:id="0">
    <w:p w14:paraId="33FC3999" w14:textId="77777777" w:rsidR="00B7666B" w:rsidRDefault="00B76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FDA83B" w14:textId="77777777" w:rsidR="00B7666B" w:rsidRDefault="00B7666B">
      <w:r>
        <w:separator/>
      </w:r>
    </w:p>
  </w:footnote>
  <w:footnote w:type="continuationSeparator" w:id="0">
    <w:p w14:paraId="4AE7E7B9" w14:textId="77777777" w:rsidR="00B7666B" w:rsidRDefault="00B766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5A7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C7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49F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7E0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66B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770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080B8877-032C-43FE-BBD2-AA019C011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30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16</cp:revision>
  <cp:lastPrinted>2025-10-24T07:38:00Z</cp:lastPrinted>
  <dcterms:created xsi:type="dcterms:W3CDTF">2025-10-24T06:59:00Z</dcterms:created>
  <dcterms:modified xsi:type="dcterms:W3CDTF">2025-10-24T08:56:00Z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