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7836A5" w:rsidRPr="002A0166" w14:paraId="5B72EE39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88F45BA" w14:textId="103F021E" w:rsidR="007836A5" w:rsidRPr="002A0166" w:rsidRDefault="007836A5" w:rsidP="007836A5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847BAD"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</w:t>
            </w:r>
            <w:r w:rsidR="00847BAD"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استطلاع 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معادي 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مواقع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وحدات اللواء </w:t>
            </w:r>
          </w:p>
        </w:tc>
      </w:tr>
      <w:tr w:rsidR="00E02756" w:rsidRPr="002A0166" w14:paraId="766F0F12" w14:textId="77777777" w:rsidTr="0029572B">
        <w:trPr>
          <w:trHeight w:val="2821"/>
        </w:trPr>
        <w:tc>
          <w:tcPr>
            <w:tcW w:w="483" w:type="dxa"/>
            <w:shd w:val="clear" w:color="auto" w:fill="FFFFFF" w:themeFill="background1"/>
          </w:tcPr>
          <w:p w14:paraId="6329F1FF" w14:textId="77777777" w:rsidR="00E02756" w:rsidRPr="002A0166" w:rsidRDefault="00E02756" w:rsidP="00E02756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B35B60D" w14:textId="1937B92D" w:rsidR="00E02756" w:rsidRPr="002A0166" w:rsidRDefault="00E02756" w:rsidP="00E02756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3695F893" w14:textId="68CB6C4B" w:rsidR="00E02756" w:rsidRPr="002A0166" w:rsidRDefault="00E02756" w:rsidP="00E02756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. رصد عدد (1) طائرة استطلاع </w:t>
            </w:r>
            <w:r w:rsidR="0029572B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معادي </w:t>
            </w: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t>في منطقة عمليات مجموعة لواء الإمارات/1، ومن المؤكد انها تقوم برصد وتصوير حركة 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26DEFCD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E95617E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3C9E655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3961042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EFABBD2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4044D44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إرسال تقرير الموقف الفوري</w:t>
            </w:r>
          </w:p>
          <w:p w14:paraId="44150BB6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673BDA" w:rsidRPr="002A0166" w14:paraId="70B8B648" w14:textId="77777777" w:rsidTr="0029572B">
        <w:trPr>
          <w:trHeight w:val="1259"/>
        </w:trPr>
        <w:tc>
          <w:tcPr>
            <w:tcW w:w="483" w:type="dxa"/>
            <w:shd w:val="clear" w:color="auto" w:fill="FFFFFF" w:themeFill="background1"/>
          </w:tcPr>
          <w:p w14:paraId="1DA20A18" w14:textId="77777777" w:rsidR="00673BDA" w:rsidRPr="002A0166" w:rsidRDefault="00673BDA" w:rsidP="00673BD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6A0B90" w14:textId="07306E0F" w:rsidR="00673BDA" w:rsidRPr="00673BDA" w:rsidRDefault="00673BDA" w:rsidP="00673BDA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B4A9324" w14:textId="4247D202" w:rsidR="00673BDA" w:rsidRPr="002A0166" w:rsidRDefault="00673BDA" w:rsidP="00673BD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مشاهدة طائرة استطلاع معادية تقوم بالتحليق على ارتفاعات متوسطة </w:t>
            </w:r>
            <w:r w:rsidR="0029572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29572B" w:rsidRPr="002A016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مواقع</w:t>
            </w:r>
            <w:r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وحدات مجموعة اللواء</w:t>
            </w:r>
          </w:p>
        </w:tc>
        <w:tc>
          <w:tcPr>
            <w:tcW w:w="2160" w:type="dxa"/>
            <w:shd w:val="clear" w:color="auto" w:fill="auto"/>
          </w:tcPr>
          <w:p w14:paraId="36FBA16C" w14:textId="450A3028" w:rsidR="00673BDA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السيطرة العليا</w:t>
            </w:r>
          </w:p>
          <w:p w14:paraId="32E64274" w14:textId="4B6D4A78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جميع المحكمين</w:t>
            </w:r>
          </w:p>
          <w:p w14:paraId="6E6C81CD" w14:textId="3C34AB20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3BC7FF2" w14:textId="322F3E20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 xml:space="preserve">طيران منخفض لطائرة </w:t>
            </w:r>
            <w:r w:rsidR="0029572B">
              <w:rPr>
                <w:rFonts w:ascii="Arial" w:hAnsi="Arial" w:cs="Arial" w:hint="cs"/>
                <w:sz w:val="26"/>
                <w:szCs w:val="26"/>
                <w:rtl/>
              </w:rPr>
              <w:t>استطلاع معادي على مواقع جميع وحدات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185451A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bookmarkStart w:id="0" w:name="_GoBack"/>
      <w:bookmarkEnd w:id="0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66B31" w14:textId="77777777" w:rsidR="005F3CAA" w:rsidRDefault="005F3CAA">
      <w:r>
        <w:separator/>
      </w:r>
    </w:p>
  </w:endnote>
  <w:endnote w:type="continuationSeparator" w:id="0">
    <w:p w14:paraId="6345746A" w14:textId="77777777" w:rsidR="005F3CAA" w:rsidRDefault="005F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FF044D" w14:textId="77777777" w:rsidR="005F3CAA" w:rsidRDefault="005F3CAA">
      <w:r>
        <w:separator/>
      </w:r>
    </w:p>
  </w:footnote>
  <w:footnote w:type="continuationSeparator" w:id="0">
    <w:p w14:paraId="7B7D3A90" w14:textId="77777777" w:rsidR="005F3CAA" w:rsidRDefault="005F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FDD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321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CAA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4D71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789CE4F-535A-4B31-8278-60601C92B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1447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294</cp:revision>
  <cp:lastPrinted>2025-10-11T09:27:00Z</cp:lastPrinted>
  <dcterms:created xsi:type="dcterms:W3CDTF">2020-11-17T18:48:00Z</dcterms:created>
  <dcterms:modified xsi:type="dcterms:W3CDTF">2025-10-23T11:17:00Z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