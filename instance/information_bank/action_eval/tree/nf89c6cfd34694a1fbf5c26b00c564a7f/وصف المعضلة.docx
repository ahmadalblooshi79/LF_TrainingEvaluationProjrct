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3D8AA5D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6D77CBA" w14:textId="2017D8F5" w:rsidR="002D58FC" w:rsidRPr="00460ABB" w:rsidRDefault="002D58FC" w:rsidP="00A404F9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15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سرية </w:t>
            </w:r>
            <w:r w:rsidR="002637D2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الهندسة</w:t>
            </w:r>
          </w:p>
        </w:tc>
      </w:tr>
      <w:tr w:rsidR="00460ABB" w:rsidRPr="00460ABB" w14:paraId="487F420E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A0C6D80" w14:textId="77777777" w:rsidR="002D58FC" w:rsidRPr="00460ABB" w:rsidRDefault="002D58FC" w:rsidP="002D58F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9D1BEC9" w14:textId="1F183C98" w:rsidR="002D58FC" w:rsidRPr="00460ABB" w:rsidRDefault="001C33F9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1230</w:t>
            </w:r>
          </w:p>
        </w:tc>
        <w:tc>
          <w:tcPr>
            <w:tcW w:w="3291" w:type="dxa"/>
            <w:shd w:val="clear" w:color="auto" w:fill="FFFFFF" w:themeFill="background1"/>
          </w:tcPr>
          <w:p w14:paraId="0E910575" w14:textId="77777777" w:rsidR="002D58FC" w:rsidRPr="00460ABB" w:rsidRDefault="002D58F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C8B0436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C2D79FD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7ADA7D0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C0BCCA7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BB6E056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3E8453E2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  <w:p w14:paraId="71C90986" w14:textId="4F6DB34C" w:rsidR="001F7209" w:rsidRPr="00460ABB" w:rsidRDefault="001F7209" w:rsidP="001F7209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</w:tr>
      <w:tr w:rsidR="00460ABB" w:rsidRPr="00460ABB" w14:paraId="6AE82DE1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515EDF9" w14:textId="77777777" w:rsidR="002D58FC" w:rsidRPr="00460ABB" w:rsidRDefault="002D58FC" w:rsidP="002D58F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574FF5" w14:textId="77777777" w:rsidR="002D58FC" w:rsidRPr="00460ABB" w:rsidRDefault="002D58FC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1A3566D" w14:textId="0E2C6EFD" w:rsidR="002D58FC" w:rsidRPr="00460ABB" w:rsidRDefault="002D58FC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سرية </w:t>
            </w:r>
            <w:r w:rsidR="002637D2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الهندسة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عدد (1) فرد بجرح غائر يتطلب أيقاف النزيف باستخدام الضمادة وتدخل المسعف المقاتل وإخلاء أرضي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2376712" w14:textId="0732385E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2637D2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الهندسة</w:t>
            </w:r>
          </w:p>
          <w:p w14:paraId="7008B888" w14:textId="3CED1B9B" w:rsidR="00DD757D" w:rsidRPr="00460ABB" w:rsidRDefault="00DD757D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1279DE5B" w14:textId="0EC67F27" w:rsidR="002D58FC" w:rsidRPr="00460ABB" w:rsidRDefault="002D58FC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6854011A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79BB3D8D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F3534C6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57364ECB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5979AACB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2B9A20EA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2ED6B73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9400EB0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9807611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403E3508" w14:textId="77777777" w:rsidR="002D58FC" w:rsidRPr="00460ABB" w:rsidRDefault="002D58FC" w:rsidP="002D58F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الجروح الغائرة وإيقاف النزيف باستخدام الضمادة</w:t>
            </w:r>
          </w:p>
          <w:p w14:paraId="2D8538FE" w14:textId="77777777" w:rsidR="002D58FC" w:rsidRPr="00460ABB" w:rsidRDefault="002D58FC" w:rsidP="00A404F9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837A5" w14:textId="77777777" w:rsidR="00422BD3" w:rsidRDefault="00422BD3">
      <w:r>
        <w:separator/>
      </w:r>
    </w:p>
  </w:endnote>
  <w:endnote w:type="continuationSeparator" w:id="0">
    <w:p w14:paraId="7E2FFBBE" w14:textId="77777777" w:rsidR="00422BD3" w:rsidRDefault="00422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845D4D" w14:textId="77777777" w:rsidR="00422BD3" w:rsidRDefault="00422BD3">
      <w:r>
        <w:separator/>
      </w:r>
    </w:p>
  </w:footnote>
  <w:footnote w:type="continuationSeparator" w:id="0">
    <w:p w14:paraId="0EC9B8DE" w14:textId="77777777" w:rsidR="00422BD3" w:rsidRDefault="00422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2BD3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ED9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36B1362-A6EF-4C23-B6C5-B6A153FA4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