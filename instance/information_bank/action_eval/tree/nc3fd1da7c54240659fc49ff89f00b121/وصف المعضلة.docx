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5AFFEDFB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4CA2BD3" w14:textId="721A959D" w:rsidR="00C35ABD" w:rsidRPr="007C3802" w:rsidRDefault="00C35ABD" w:rsidP="009D23E7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13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قصف مدفعي معادي على سرية الاستطلاع</w:t>
            </w:r>
          </w:p>
        </w:tc>
      </w:tr>
      <w:tr w:rsidR="007C3802" w:rsidRPr="007C3802" w14:paraId="66D8E9FD" w14:textId="77777777" w:rsidTr="00871133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27599618" w14:textId="77777777" w:rsidR="00C35ABD" w:rsidRPr="007C3802" w:rsidRDefault="00C35ABD" w:rsidP="00C35ABD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2DFDD61" w14:textId="75F77E41" w:rsidR="00C35ABD" w:rsidRPr="007C3802" w:rsidRDefault="00AB3AE3" w:rsidP="009D23E7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1245</w:t>
            </w:r>
          </w:p>
        </w:tc>
        <w:tc>
          <w:tcPr>
            <w:tcW w:w="3291" w:type="dxa"/>
            <w:shd w:val="clear" w:color="auto" w:fill="FFFFFF" w:themeFill="background1"/>
          </w:tcPr>
          <w:p w14:paraId="513C90BA" w14:textId="4CAA6019" w:rsidR="00C35ABD" w:rsidRPr="007C3802" w:rsidRDefault="00C35ABD" w:rsidP="009D23E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قصف مدفعي معادي على موقع إحدى فصائل سرية الاستطلاع 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إصابة عدد (2) فرد بكسور في الأطراف العلوية</w:t>
            </w:r>
            <w:r w:rsidR="00432237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 (الساعد)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تتطلب 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استخدام جبيرة نوع (سام)</w:t>
            </w:r>
            <w:r w:rsidR="009C3519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و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تدخل المسعف المقاتل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1B891C25" w14:textId="2B29B7E0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سرية الاستطلاع</w:t>
            </w:r>
          </w:p>
          <w:p w14:paraId="7609727B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6379DDFB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5545C56B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0B36E8A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تفعيل رماية المدفعية من السيطرة الفنية للمشبهات</w:t>
            </w:r>
          </w:p>
          <w:p w14:paraId="2EA487B7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78F73A63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3F87F009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الحماية</w:t>
            </w:r>
          </w:p>
          <w:p w14:paraId="5D105DB6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القصف المعاكس</w:t>
            </w:r>
          </w:p>
          <w:p w14:paraId="57E80427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إعادة التنظيم</w:t>
            </w:r>
          </w:p>
          <w:p w14:paraId="7AF441BA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50ECB7D4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الاستعواض</w:t>
            </w:r>
          </w:p>
          <w:p w14:paraId="078A7C8D" w14:textId="3B9D6C7A" w:rsidR="009C3519" w:rsidRPr="007C3802" w:rsidRDefault="009C3519" w:rsidP="009C351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التعامل مع كسور الأطراف العلوية وطريقة التعامل معها باستخدام جبيرة نوع (سام) حسب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45394F" w14:textId="77777777" w:rsidR="00D312BA" w:rsidRDefault="00D312BA">
      <w:r>
        <w:separator/>
      </w:r>
    </w:p>
  </w:endnote>
  <w:endnote w:type="continuationSeparator" w:id="0">
    <w:p w14:paraId="0112E30B" w14:textId="77777777" w:rsidR="00D312BA" w:rsidRDefault="00D31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428CD6" w14:textId="77777777" w:rsidR="00D312BA" w:rsidRDefault="00D312BA">
      <w:r>
        <w:separator/>
      </w:r>
    </w:p>
  </w:footnote>
  <w:footnote w:type="continuationSeparator" w:id="0">
    <w:p w14:paraId="0CEF90EF" w14:textId="77777777" w:rsidR="00D312BA" w:rsidRDefault="00D31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30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BA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20D07C4-8FD7-4990-A9C1-4BA7AC920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