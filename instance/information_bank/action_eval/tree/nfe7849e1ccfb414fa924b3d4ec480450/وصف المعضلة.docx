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2BFF0DA7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3A354F6" w14:textId="1965BB70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6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وطيران مسيرة استطلاع معادية أعلى موقع 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قيادة كتيبة المدفعية</w:t>
            </w:r>
          </w:p>
        </w:tc>
      </w:tr>
      <w:tr w:rsidR="00460ABB" w:rsidRPr="00460ABB" w14:paraId="747408D0" w14:textId="77777777" w:rsidTr="001C33F9">
        <w:trPr>
          <w:trHeight w:val="2502"/>
        </w:trPr>
        <w:tc>
          <w:tcPr>
            <w:tcW w:w="483" w:type="dxa"/>
            <w:shd w:val="clear" w:color="auto" w:fill="FFFFFF" w:themeFill="background1"/>
          </w:tcPr>
          <w:p w14:paraId="72BB808E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E3FACF7" w14:textId="12CBDADC" w:rsidR="00B373C1" w:rsidRPr="00460ABB" w:rsidRDefault="00AE6A65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0900</w:t>
            </w:r>
          </w:p>
        </w:tc>
        <w:tc>
          <w:tcPr>
            <w:tcW w:w="3291" w:type="dxa"/>
            <w:shd w:val="clear" w:color="auto" w:fill="FFFFFF" w:themeFill="background1"/>
          </w:tcPr>
          <w:p w14:paraId="0BDB506F" w14:textId="77777777" w:rsidR="00B373C1" w:rsidRPr="00460ABB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77A9577C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68E33D9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867D2CB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120E69C0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DFBA079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494824DD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6FBB0321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4E7ED174" w14:textId="77777777" w:rsidTr="001C33F9">
        <w:trPr>
          <w:trHeight w:val="1510"/>
        </w:trPr>
        <w:tc>
          <w:tcPr>
            <w:tcW w:w="483" w:type="dxa"/>
            <w:shd w:val="clear" w:color="auto" w:fill="FFFFFF" w:themeFill="background1"/>
          </w:tcPr>
          <w:p w14:paraId="22830F45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8ED9FB6" w14:textId="77777777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6F14D431" w14:textId="77777777" w:rsidR="00B373C1" w:rsidRPr="00460ABB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أعلى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موقع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قيادة كتيبة المدفعية</w:t>
            </w:r>
          </w:p>
        </w:tc>
        <w:tc>
          <w:tcPr>
            <w:tcW w:w="2160" w:type="dxa"/>
            <w:shd w:val="clear" w:color="auto" w:fill="FFFFFF" w:themeFill="background1"/>
          </w:tcPr>
          <w:p w14:paraId="0D1D5C28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السيطرة العليا</w:t>
            </w:r>
          </w:p>
          <w:p w14:paraId="0683E323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الوحدة المتأثرة بالمعضلة</w:t>
            </w:r>
          </w:p>
          <w:p w14:paraId="3A6523DA" w14:textId="3ECB646C" w:rsidR="00DD757D" w:rsidRPr="00460ABB" w:rsidRDefault="00DD757D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51D3A4F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5D52D9EA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F2B1CB" w14:textId="77777777" w:rsidR="00A95C08" w:rsidRDefault="00A95C08">
      <w:r>
        <w:separator/>
      </w:r>
    </w:p>
  </w:endnote>
  <w:endnote w:type="continuationSeparator" w:id="0">
    <w:p w14:paraId="6BEC88DB" w14:textId="77777777" w:rsidR="00A95C08" w:rsidRDefault="00A95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D3A81" w14:textId="77777777" w:rsidR="00A95C08" w:rsidRDefault="00A95C08">
      <w:r>
        <w:separator/>
      </w:r>
    </w:p>
  </w:footnote>
  <w:footnote w:type="continuationSeparator" w:id="0">
    <w:p w14:paraId="007C94F4" w14:textId="77777777" w:rsidR="00A95C08" w:rsidRDefault="00A95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08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688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2AAA703-BBB1-49D7-9BB5-F44BA3325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2025-10-24T07:38:00Z</cp:lastPrinted>
  <dcterms:created xsi:type="dcterms:W3CDTF">2025-10-24T06:59:00Z</dcterms:created>
  <dcterms:modified xsi:type="dcterms:W3CDTF">2025-10-24T08:47:00Z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