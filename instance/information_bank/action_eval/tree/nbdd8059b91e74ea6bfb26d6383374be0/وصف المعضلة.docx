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4BCF31AD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76879E42" w14:textId="33A9CF0C" w:rsidR="002F3040" w:rsidRPr="007C3802" w:rsidRDefault="002F3040" w:rsidP="002F3040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8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 xml:space="preserve">: إنذار وطيران مسيرة استطلاع معادية </w:t>
            </w:r>
            <w:r w:rsidR="00997188"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 xml:space="preserve">أعلى موقع 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السرية/2 من كتيبة المدفعية</w:t>
            </w:r>
          </w:p>
        </w:tc>
      </w:tr>
      <w:tr w:rsidR="007C3802" w:rsidRPr="007C3802" w14:paraId="2E92C775" w14:textId="77777777" w:rsidTr="00871133">
        <w:trPr>
          <w:trHeight w:val="659"/>
        </w:trPr>
        <w:tc>
          <w:tcPr>
            <w:tcW w:w="483" w:type="dxa"/>
            <w:shd w:val="clear" w:color="auto" w:fill="FFFFFF" w:themeFill="background1"/>
          </w:tcPr>
          <w:p w14:paraId="66B1A2AC" w14:textId="77777777" w:rsidR="002F3040" w:rsidRPr="007C3802" w:rsidRDefault="002F3040" w:rsidP="002F3040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7BA7EBE" w14:textId="70D36913" w:rsidR="002F3040" w:rsidRPr="007C3802" w:rsidRDefault="00AB3AE3" w:rsidP="002F3040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0945</w:t>
            </w:r>
          </w:p>
        </w:tc>
        <w:tc>
          <w:tcPr>
            <w:tcW w:w="3291" w:type="dxa"/>
            <w:shd w:val="clear" w:color="auto" w:fill="FFFFFF" w:themeFill="background1"/>
          </w:tcPr>
          <w:p w14:paraId="589D2C31" w14:textId="15685943" w:rsidR="002F3040" w:rsidRPr="007C3802" w:rsidRDefault="002F3040" w:rsidP="002F3040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. رصد عدد (1) طائرة استطلاع مسيرة في منطقة عمليات مجموعة لواء الإمارات/1، ومن المؤكد انها تقوم برصد وتصوير </w:t>
            </w:r>
            <w:r w:rsidR="00997188"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الأعمال الدفاعية ل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قواتنا،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20B54698" w14:textId="77777777" w:rsidR="002F3040" w:rsidRPr="007C3802" w:rsidRDefault="002F3040" w:rsidP="002F3040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6561F32F" w14:textId="77777777" w:rsidR="002F3040" w:rsidRPr="007C3802" w:rsidRDefault="002F3040" w:rsidP="002F3040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</w:rPr>
              <w:t>تقرير عمليات.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79BB343A" w14:textId="77777777" w:rsidR="002F3040" w:rsidRPr="007C3802" w:rsidRDefault="002F3040" w:rsidP="002F3040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1DCF9354" w14:textId="77777777" w:rsidR="002F3040" w:rsidRPr="007C3802" w:rsidRDefault="002F3040" w:rsidP="002F3040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091B8D8D" w14:textId="74DFAE98" w:rsidR="002F3040" w:rsidRPr="0008713C" w:rsidRDefault="002F3040" w:rsidP="002150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08713C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رد الفعل على النيران غير المباشرة</w:t>
            </w:r>
            <w:r w:rsidR="0008713C" w:rsidRPr="0008713C">
              <w:rPr>
                <w:rFonts w:ascii="Arial" w:hAnsi="Arial" w:cs="Arial" w:hint="cs"/>
                <w:color w:val="3333FF"/>
                <w:sz w:val="26"/>
                <w:szCs w:val="26"/>
                <w:rtl/>
              </w:rPr>
              <w:t xml:space="preserve"> و</w:t>
            </w:r>
            <w:r w:rsidRPr="0008713C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إرسال تقرير الموقف الفوري</w:t>
            </w:r>
          </w:p>
          <w:p w14:paraId="01121A97" w14:textId="77777777" w:rsidR="002F3040" w:rsidRPr="007C3802" w:rsidRDefault="002F3040" w:rsidP="002F3040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7C3802" w:rsidRPr="007C3802" w14:paraId="646DC51A" w14:textId="77777777" w:rsidTr="00871133">
        <w:trPr>
          <w:trHeight w:val="1259"/>
        </w:trPr>
        <w:tc>
          <w:tcPr>
            <w:tcW w:w="483" w:type="dxa"/>
            <w:shd w:val="clear" w:color="auto" w:fill="FFFFFF" w:themeFill="background1"/>
          </w:tcPr>
          <w:p w14:paraId="4FFA9A9D" w14:textId="77777777" w:rsidR="002F3040" w:rsidRPr="007C3802" w:rsidRDefault="002F3040" w:rsidP="002F3040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5C0A4679" w14:textId="77777777" w:rsidR="002F3040" w:rsidRPr="007C3802" w:rsidRDefault="002F3040" w:rsidP="002F3040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113E726A" w14:textId="0F6B6B95" w:rsidR="002F3040" w:rsidRPr="007C3802" w:rsidRDefault="002F3040" w:rsidP="002F3040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مشاهدة طائرة استطلاع مسيرة معادية تقوم بالتحليق على ارتفاعات متوسطة </w:t>
            </w:r>
            <w:r w:rsidR="005349F2"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  <w:lang w:bidi="ar-AE"/>
              </w:rPr>
              <w:t>أعلى</w:t>
            </w:r>
            <w:r w:rsidR="005349F2"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موقع </w:t>
            </w:r>
            <w:r w:rsidR="00997188"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السرية/2 من كتيبة المدفعية</w:t>
            </w:r>
          </w:p>
        </w:tc>
        <w:tc>
          <w:tcPr>
            <w:tcW w:w="2160" w:type="dxa"/>
            <w:shd w:val="clear" w:color="auto" w:fill="FFFFFF" w:themeFill="background1"/>
          </w:tcPr>
          <w:p w14:paraId="23B819E9" w14:textId="77777777" w:rsidR="002F3040" w:rsidRPr="007C3802" w:rsidRDefault="002F3040" w:rsidP="002F3040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السيطرة العليا</w:t>
            </w:r>
          </w:p>
          <w:p w14:paraId="2D8A5B8F" w14:textId="77777777" w:rsidR="002F3040" w:rsidRPr="007C3802" w:rsidRDefault="002F3040" w:rsidP="002F3040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الوحدة المتأثرة بالمعضلة</w:t>
            </w:r>
          </w:p>
          <w:p w14:paraId="68C6CB78" w14:textId="0133DCE1" w:rsidR="004503B1" w:rsidRPr="007C3802" w:rsidRDefault="004503B1" w:rsidP="004503B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الدفاع الجوي</w:t>
            </w:r>
          </w:p>
        </w:tc>
        <w:tc>
          <w:tcPr>
            <w:tcW w:w="3107" w:type="dxa"/>
            <w:shd w:val="clear" w:color="auto" w:fill="FFFFFF" w:themeFill="background1"/>
          </w:tcPr>
          <w:p w14:paraId="2D78B3E7" w14:textId="77777777" w:rsidR="002F3040" w:rsidRPr="007C3802" w:rsidRDefault="002F3040" w:rsidP="002F3040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طيران منخفض لطائرة مسيرة أعلى موقع الوحدة المتأثرة بالمعضلة</w:t>
            </w:r>
          </w:p>
        </w:tc>
        <w:tc>
          <w:tcPr>
            <w:tcW w:w="4053" w:type="dxa"/>
            <w:shd w:val="clear" w:color="auto" w:fill="FFFFFF" w:themeFill="background1"/>
          </w:tcPr>
          <w:p w14:paraId="0A9A81AF" w14:textId="77777777" w:rsidR="002F3040" w:rsidRPr="007C3802" w:rsidRDefault="002F3040" w:rsidP="002F3040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en-US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EE9416" w14:textId="77777777" w:rsidR="008E6F7A" w:rsidRDefault="008E6F7A">
      <w:r>
        <w:separator/>
      </w:r>
    </w:p>
  </w:endnote>
  <w:endnote w:type="continuationSeparator" w:id="0">
    <w:p w14:paraId="2A197BDC" w14:textId="77777777" w:rsidR="008E6F7A" w:rsidRDefault="008E6F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31C784" w14:textId="77777777" w:rsidR="008E6F7A" w:rsidRDefault="008E6F7A">
      <w:r>
        <w:separator/>
      </w:r>
    </w:p>
  </w:footnote>
  <w:footnote w:type="continuationSeparator" w:id="0">
    <w:p w14:paraId="7DB7E4B9" w14:textId="77777777" w:rsidR="008E6F7A" w:rsidRDefault="008E6F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84E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6F7A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8A7884A8-80DA-480E-813E-20A6DC915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41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10</cp:revision>
  <cp:lastPrinted>2025-10-11T09:27:00Z</cp:lastPrinted>
  <dcterms:created xsi:type="dcterms:W3CDTF">2025-10-24T06:24:00Z</dcterms:created>
  <dcterms:modified xsi:type="dcterms:W3CDTF">2025-10-24T08:11:00Z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