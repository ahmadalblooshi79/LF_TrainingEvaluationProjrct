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7C3802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33FF"/>
          <w:sz w:val="28"/>
          <w:szCs w:val="28"/>
          <w:lang w:bidi="ar-AE"/>
        </w:rPr>
      </w:pPr>
      <w:bookmarkStart w:id="0" w:name="_Hlk80131502"/>
      <w:r w:rsidRPr="007C3802">
        <w:rPr>
          <w:rFonts w:ascii="Arial" w:hAnsi="Arial" w:cs="Arial"/>
          <w:bCs/>
          <w:color w:val="3333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0E5AD888" w:rsidR="006E336E" w:rsidRPr="007C3802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</w:pP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اليوم/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4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(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2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5</w:t>
      </w:r>
      <w:r w:rsidRPr="007C3802"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  <w:t>/10/2025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) </w:t>
      </w:r>
      <w:r w:rsidR="00426C50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- 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7C3802" w:rsidRPr="007C3802" w14:paraId="4E5F70B7" w14:textId="35C2ACB8" w:rsidTr="00871133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br w:type="page"/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رد الفعل المتوقع</w:t>
            </w:r>
          </w:p>
        </w:tc>
      </w:tr>
      <w:tr w:rsidR="007C3802" w:rsidRPr="007C3802" w14:paraId="10F62873" w14:textId="77777777" w:rsidTr="00871133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0A44EAF3" w14:textId="6475F685" w:rsidR="00245812" w:rsidRPr="007C3802" w:rsidRDefault="00245812" w:rsidP="00A404F9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المعضلة/</w:t>
            </w:r>
            <w:r w:rsidR="007F41C9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2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 xml:space="preserve">: إنذار وهجوم طائرة مسيرة انتحارية على موقع السرية/3 من </w:t>
            </w:r>
            <w:r w:rsidR="004125AA"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كتيبة الدبابات/14</w:t>
            </w:r>
          </w:p>
        </w:tc>
      </w:tr>
      <w:tr w:rsidR="007C3802" w:rsidRPr="007C3802" w14:paraId="631775C0" w14:textId="77777777" w:rsidTr="00871133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4E7A71C8" w14:textId="77777777" w:rsidR="00245812" w:rsidRPr="007C3802" w:rsidRDefault="00245812" w:rsidP="00245812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b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A6BF3BA" w14:textId="2E80E674" w:rsidR="00245812" w:rsidRPr="007C3802" w:rsidRDefault="00245812" w:rsidP="00A404F9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lang w:bidi="ar-AE"/>
              </w:rPr>
              <w:t>0800</w:t>
            </w:r>
          </w:p>
        </w:tc>
        <w:tc>
          <w:tcPr>
            <w:tcW w:w="3291" w:type="dxa"/>
            <w:shd w:val="clear" w:color="auto" w:fill="FFFFFF" w:themeFill="background1"/>
          </w:tcPr>
          <w:p w14:paraId="2A71F9E4" w14:textId="77777777" w:rsidR="00245812" w:rsidRPr="007C3802" w:rsidRDefault="00245812" w:rsidP="00A404F9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. رصد عدد من الطائرات المسيرة المعادية في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718C7911" w14:textId="77777777" w:rsidR="00245812" w:rsidRPr="007C3802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350D67D4" w14:textId="77777777" w:rsidR="00245812" w:rsidRPr="007C3802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</w:rPr>
              <w:t>تقرير عمليات.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5E550429" w14:textId="77777777" w:rsidR="00245812" w:rsidRPr="007C3802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7E8D720E" w14:textId="77777777" w:rsidR="00245812" w:rsidRPr="007C3802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135D8923" w14:textId="77777777" w:rsidR="00245812" w:rsidRPr="007C3802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0662B58C" w14:textId="77777777" w:rsidR="00245812" w:rsidRPr="007C3802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إرسال تقرير الموقف الفوري</w:t>
            </w:r>
          </w:p>
          <w:p w14:paraId="13DB6752" w14:textId="77777777" w:rsidR="00245812" w:rsidRPr="007C3802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7C3802" w:rsidRPr="007C3802" w14:paraId="0FDC1F44" w14:textId="77777777" w:rsidTr="00871133">
        <w:trPr>
          <w:trHeight w:val="2387"/>
        </w:trPr>
        <w:tc>
          <w:tcPr>
            <w:tcW w:w="483" w:type="dxa"/>
            <w:shd w:val="clear" w:color="auto" w:fill="FFFFFF" w:themeFill="background1"/>
          </w:tcPr>
          <w:p w14:paraId="160D3319" w14:textId="77777777" w:rsidR="00245812" w:rsidRPr="007C3802" w:rsidRDefault="00245812" w:rsidP="00245812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136E1296" w14:textId="77777777" w:rsidR="00245812" w:rsidRPr="007C3802" w:rsidRDefault="00245812" w:rsidP="00A404F9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00CBC96E" w14:textId="1AE19681" w:rsidR="00245812" w:rsidRPr="007C3802" w:rsidRDefault="00245812" w:rsidP="00A404F9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هجوم عدد من الطائرات المسيرة الانتحارية استهدف موقع السرية/3 من </w:t>
            </w:r>
            <w:r w:rsidR="004125AA"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كتيبة الدبابات/14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 نتج عنه عدد (2) إصابة حرجة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highlight w:val="green"/>
                <w:rtl/>
                <w:lang w:bidi="ar-AE"/>
              </w:rPr>
              <w:t>تتطلب إخلاء جوي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 وتدمير آلية تتطلب إنقاذ 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FFFFFF" w:themeFill="background1"/>
          </w:tcPr>
          <w:p w14:paraId="24FB38A2" w14:textId="34574A47" w:rsidR="00245812" w:rsidRPr="007C3802" w:rsidRDefault="004125AA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الكتيبة/14</w:t>
            </w:r>
          </w:p>
          <w:p w14:paraId="6EE183A9" w14:textId="6586D2F9" w:rsidR="004503B1" w:rsidRPr="007C3802" w:rsidRDefault="004503B1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الدفاع الجوي</w:t>
            </w:r>
          </w:p>
          <w:p w14:paraId="54B8771E" w14:textId="78E11B4E" w:rsidR="00245812" w:rsidRPr="007C3802" w:rsidRDefault="00245812" w:rsidP="004503B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الطبية</w:t>
            </w:r>
          </w:p>
          <w:p w14:paraId="43BE9E31" w14:textId="77777777" w:rsidR="00245812" w:rsidRPr="007C3802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الصيانة</w:t>
            </w:r>
          </w:p>
          <w:p w14:paraId="02C78955" w14:textId="77777777" w:rsidR="00245812" w:rsidRPr="007C3802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3BEC38F4" w14:textId="77777777" w:rsidR="00245812" w:rsidRPr="007C3802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طيران منخفض لطائرة مسيرة أعلى موقع الوحدة المتأثرة بالمعضلة</w:t>
            </w:r>
          </w:p>
          <w:p w14:paraId="7051AF86" w14:textId="77777777" w:rsidR="00245812" w:rsidRPr="007C3802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مقلد تفجير</w:t>
            </w:r>
          </w:p>
          <w:p w14:paraId="08C79215" w14:textId="77777777" w:rsidR="00245812" w:rsidRPr="007C3802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فريق تمثيل الإصابات</w:t>
            </w:r>
          </w:p>
          <w:p w14:paraId="6B3BE068" w14:textId="77777777" w:rsidR="00245812" w:rsidRPr="007C3802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فرض الإصابات والخسائر من قبل المحكم أو مشبهات الاشتباك </w:t>
            </w:r>
          </w:p>
        </w:tc>
        <w:tc>
          <w:tcPr>
            <w:tcW w:w="4053" w:type="dxa"/>
            <w:shd w:val="clear" w:color="auto" w:fill="FFFFFF" w:themeFill="background1"/>
          </w:tcPr>
          <w:p w14:paraId="731CD922" w14:textId="77777777" w:rsidR="00245812" w:rsidRPr="007C3802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en-US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34C2E829" w14:textId="77777777" w:rsidR="00245812" w:rsidRPr="007C3802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الإسعافات الأولية من قبل المسعف المقاتل</w:t>
            </w:r>
          </w:p>
          <w:p w14:paraId="34513BA5" w14:textId="77777777" w:rsidR="00245812" w:rsidRPr="007C3802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إرسال طلب الإخلاء الجوي</w:t>
            </w:r>
          </w:p>
          <w:p w14:paraId="2B69FF1C" w14:textId="77777777" w:rsidR="00245812" w:rsidRPr="007C3802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إخلاء المصابين والشهداء إن وجد</w:t>
            </w:r>
          </w:p>
          <w:p w14:paraId="1C6CAAAB" w14:textId="77777777" w:rsidR="00245812" w:rsidRPr="007C3802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طلب استعواض الآليات المدمرة إن وجدت</w:t>
            </w:r>
          </w:p>
        </w:tc>
      </w:tr>
    </w:tbl>
    <w:p w14:paraId="558207AD" w14:textId="77777777" w:rsidR="0023398E" w:rsidRPr="007C3802" w:rsidRDefault="0023398E">
      <w:pPr>
        <w:rPr>
          <w:rFonts w:asciiTheme="minorBidi" w:hAnsiTheme="minorBidi" w:cstheme="minorBidi"/>
          <w:b/>
          <w:bCs/>
          <w:color w:val="3333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7C3802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509379" w14:textId="77777777" w:rsidR="00FA1289" w:rsidRDefault="00FA1289">
      <w:r>
        <w:separator/>
      </w:r>
    </w:p>
  </w:endnote>
  <w:endnote w:type="continuationSeparator" w:id="0">
    <w:p w14:paraId="6B7B86A1" w14:textId="77777777" w:rsidR="00FA1289" w:rsidRDefault="00FA12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DB039B" w:rsidRDefault="00DB039B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DB039B" w:rsidRPr="00385252" w:rsidRDefault="00DB039B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DB039B" w:rsidRPr="00002913" w:rsidRDefault="00DB039B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162B9E" w14:textId="77777777" w:rsidR="00FA1289" w:rsidRDefault="00FA1289">
      <w:r>
        <w:separator/>
      </w:r>
    </w:p>
  </w:footnote>
  <w:footnote w:type="continuationSeparator" w:id="0">
    <w:p w14:paraId="2920BA94" w14:textId="77777777" w:rsidR="00FA1289" w:rsidRDefault="00FA12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9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9A1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0F2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54E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13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866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15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AB5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0DA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748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BD4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6B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817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16A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5BE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5D7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DA8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84F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2F4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5AA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3B1"/>
    <w:rsid w:val="00450ABF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B7EC3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5A0C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AF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9F2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7E4"/>
    <w:rsid w:val="00572AE7"/>
    <w:rsid w:val="00572E60"/>
    <w:rsid w:val="005732B4"/>
    <w:rsid w:val="0057386D"/>
    <w:rsid w:val="00573CBE"/>
    <w:rsid w:val="00573E36"/>
    <w:rsid w:val="005741AC"/>
    <w:rsid w:val="0057423B"/>
    <w:rsid w:val="00574300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4B6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62DD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593"/>
    <w:rsid w:val="006869B6"/>
    <w:rsid w:val="00686A65"/>
    <w:rsid w:val="0068715D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A43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CC4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E6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71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563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2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0D5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1C9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862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133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3D0C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24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17ADA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DFD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1AA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2A1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487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83E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0DE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4F2F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228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58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728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1CC3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039B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9FE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4FCD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722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4BDF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385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4C92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999"/>
    <w:rsid w:val="00F26B38"/>
    <w:rsid w:val="00F27677"/>
    <w:rsid w:val="00F2772D"/>
    <w:rsid w:val="00F2797C"/>
    <w:rsid w:val="00F27B88"/>
    <w:rsid w:val="00F27E20"/>
    <w:rsid w:val="00F27EC4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14C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B8C"/>
    <w:rsid w:val="00F77D0B"/>
    <w:rsid w:val="00F77D1F"/>
    <w:rsid w:val="00F77E1E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89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C7F86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412C8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01A21B69-92CD-4E55-959F-687C30A67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41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10</cp:revision>
  <cp:lastPrinted>2025-10-11T09:27:00Z</cp:lastPrinted>
  <dcterms:created xsi:type="dcterms:W3CDTF">2025-10-24T06:24:00Z</dcterms:created>
  <dcterms:modified xsi:type="dcterms:W3CDTF">2025-10-24T08:08:00Z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