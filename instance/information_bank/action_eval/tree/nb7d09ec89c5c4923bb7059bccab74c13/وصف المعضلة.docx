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3CB2BB3D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1B8E194" w14:textId="094B8E90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36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</w:t>
            </w:r>
            <w:r w:rsidR="00A332A1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7C3802" w:rsidRPr="007C3802" w14:paraId="463DD613" w14:textId="77777777" w:rsidTr="00871133">
        <w:trPr>
          <w:trHeight w:val="2083"/>
        </w:trPr>
        <w:tc>
          <w:tcPr>
            <w:tcW w:w="483" w:type="dxa"/>
            <w:shd w:val="clear" w:color="auto" w:fill="FFFFFF" w:themeFill="background1"/>
          </w:tcPr>
          <w:p w14:paraId="2FC5F026" w14:textId="77777777" w:rsidR="00A332A1" w:rsidRPr="007C3802" w:rsidRDefault="00A332A1" w:rsidP="00A332A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79AA53D" w14:textId="11172D9D" w:rsidR="00A332A1" w:rsidRPr="007C3802" w:rsidRDefault="00A332A1" w:rsidP="00A332A1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2000</w:t>
            </w:r>
          </w:p>
        </w:tc>
        <w:tc>
          <w:tcPr>
            <w:tcW w:w="3291" w:type="dxa"/>
            <w:shd w:val="clear" w:color="auto" w:fill="FFFFFF" w:themeFill="background1"/>
          </w:tcPr>
          <w:p w14:paraId="62C20148" w14:textId="57ABF898" w:rsidR="00A332A1" w:rsidRPr="007C3802" w:rsidRDefault="00A332A1" w:rsidP="00A332A1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كتيبة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المشاة الآلية/12 (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)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13F61B6A" w14:textId="463151EF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محكم ك 12</w:t>
            </w:r>
          </w:p>
          <w:p w14:paraId="686B5813" w14:textId="63865DA4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FF75973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791EB3BB" w14:textId="0F2F60A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1B12E579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إبلاغ المستوى الاعلى بالموقف</w:t>
            </w:r>
          </w:p>
          <w:p w14:paraId="3EFA15B8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تحديد حجم ومكان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دورية الإغارة المعادية</w:t>
            </w:r>
          </w:p>
          <w:p w14:paraId="1B20079E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التعامل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حسب قواعد الاشتباك</w:t>
            </w:r>
          </w:p>
          <w:p w14:paraId="36D0EEB9" w14:textId="77777777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منع وصول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 xml:space="preserve">دورية الإغارة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إلى قواتنا </w:t>
            </w:r>
          </w:p>
          <w:p w14:paraId="45CF8C15" w14:textId="0862FD23" w:rsidR="00A332A1" w:rsidRPr="007C3802" w:rsidRDefault="00A332A1" w:rsidP="00A332A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اكتشاف أي تعزيزات لقوات العدو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ED576A" w14:textId="77777777" w:rsidR="00BD66B6" w:rsidRDefault="00BD66B6">
      <w:r>
        <w:separator/>
      </w:r>
    </w:p>
  </w:endnote>
  <w:endnote w:type="continuationSeparator" w:id="0">
    <w:p w14:paraId="429F732B" w14:textId="77777777" w:rsidR="00BD66B6" w:rsidRDefault="00BD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FF58B" w14:textId="77777777" w:rsidR="00BD66B6" w:rsidRDefault="00BD66B6">
      <w:r>
        <w:separator/>
      </w:r>
    </w:p>
  </w:footnote>
  <w:footnote w:type="continuationSeparator" w:id="0">
    <w:p w14:paraId="6C1D8714" w14:textId="77777777" w:rsidR="00BD66B6" w:rsidRDefault="00BD6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1BE8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6B6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2C2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6CE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6ACFA17-948B-485D-8084-EEAE09626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2025-10-11T09:27:00Z</cp:lastPrinted>
  <dcterms:created xsi:type="dcterms:W3CDTF">2025-10-24T06:24:00Z</dcterms:created>
  <dcterms:modified xsi:type="dcterms:W3CDTF">2025-10-24T08:24:00Z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