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57FB28E2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1FB1255" w14:textId="40800CE2" w:rsidR="001617F3" w:rsidRPr="00460ABB" w:rsidRDefault="001617F3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12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انذار وهجوم صاروخي معادي على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قيادة كتيبة المدفعية</w:t>
            </w:r>
          </w:p>
        </w:tc>
      </w:tr>
      <w:tr w:rsidR="00460ABB" w:rsidRPr="00460ABB" w14:paraId="426F95AD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595C566B" w14:textId="77777777" w:rsidR="001617F3" w:rsidRPr="00460ABB" w:rsidRDefault="001617F3" w:rsidP="001617F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466C2B6D" w14:textId="4F3B6388" w:rsidR="001617F3" w:rsidRPr="00460ABB" w:rsidRDefault="001617F3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1100</w:t>
            </w:r>
          </w:p>
        </w:tc>
        <w:tc>
          <w:tcPr>
            <w:tcW w:w="3291" w:type="dxa"/>
            <w:shd w:val="clear" w:color="auto" w:fill="FFFFFF" w:themeFill="background1"/>
          </w:tcPr>
          <w:p w14:paraId="3ECAC54C" w14:textId="77777777" w:rsidR="001617F3" w:rsidRPr="00460ABB" w:rsidRDefault="001617F3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03FFC024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057ADC28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555C8B0D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5A4F451E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E1B701C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6DA89E56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78CF43F9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617A7BD7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4DCDEF2E" w14:textId="77777777" w:rsidR="001617F3" w:rsidRPr="00460ABB" w:rsidRDefault="001617F3" w:rsidP="001617F3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05D8FAD" w14:textId="77777777" w:rsidR="001617F3" w:rsidRPr="00460ABB" w:rsidRDefault="001617F3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505DC321" w14:textId="77777777" w:rsidR="001617F3" w:rsidRPr="00460ABB" w:rsidRDefault="001617F3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هجوم صاروخي معادي استهدف موقع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قيادة كتيبة المدفعية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نتج عنه عدد (2) إصابة حرجة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38139664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المدفعية</w:t>
            </w:r>
          </w:p>
          <w:p w14:paraId="7EC33450" w14:textId="633EECEE" w:rsidR="00DD757D" w:rsidRPr="00460ABB" w:rsidRDefault="00DD757D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627D4627" w14:textId="5C09CB25" w:rsidR="001617F3" w:rsidRPr="00460ABB" w:rsidRDefault="001617F3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7AF93F79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47050815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2713E2AD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40EBC08B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2F466917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3B3A73F8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4C7FB80D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5AC4A516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44FE1914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الإسعافات الأولية</w:t>
            </w:r>
          </w:p>
          <w:p w14:paraId="6314F72B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طلب الإخلاء الجوي</w:t>
            </w:r>
          </w:p>
          <w:p w14:paraId="365B23D5" w14:textId="77777777" w:rsidR="001617F3" w:rsidRPr="00460ABB" w:rsidRDefault="001617F3" w:rsidP="001617F3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B7430E" w14:textId="77777777" w:rsidR="00EB5C7F" w:rsidRDefault="00EB5C7F">
      <w:r>
        <w:separator/>
      </w:r>
    </w:p>
  </w:endnote>
  <w:endnote w:type="continuationSeparator" w:id="0">
    <w:p w14:paraId="3DC9F6E0" w14:textId="77777777" w:rsidR="00EB5C7F" w:rsidRDefault="00EB5C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28BA81" w14:textId="77777777" w:rsidR="00EB5C7F" w:rsidRDefault="00EB5C7F">
      <w:r>
        <w:separator/>
      </w:r>
    </w:p>
  </w:footnote>
  <w:footnote w:type="continuationSeparator" w:id="0">
    <w:p w14:paraId="2BEA5738" w14:textId="77777777" w:rsidR="00EB5C7F" w:rsidRDefault="00EB5C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9D1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7F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335E8C-61FF-4749-9F82-FD0D46E32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14</cp:revision>
  <cp:lastPrinted>2025-10-24T07:38:00Z</cp:lastPrinted>
  <dcterms:created xsi:type="dcterms:W3CDTF">2025-10-24T06:59:00Z</dcterms:created>
  <dcterms:modified xsi:type="dcterms:W3CDTF">2025-10-24T08:50:00Z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