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181091BA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DA8995F" w14:textId="1A9B375D" w:rsidR="000E4C6A" w:rsidRPr="00460ABB" w:rsidRDefault="000E4C6A" w:rsidP="00924D00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22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: إنذار وهجوم طائرة مسيرة انتحارية على موقع </w:t>
            </w:r>
            <w:r w:rsidR="0073027E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 xml:space="preserve">قيادة </w:t>
            </w:r>
            <w:r w:rsidR="0089553D"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كتيبة 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الدبابات</w:t>
            </w:r>
            <w:r w:rsidR="0089553D"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/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14</w:t>
            </w:r>
          </w:p>
        </w:tc>
      </w:tr>
      <w:tr w:rsidR="00460ABB" w:rsidRPr="00460ABB" w14:paraId="464368DA" w14:textId="77777777" w:rsidTr="00AE6A65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4EB35999" w14:textId="77777777" w:rsidR="000E4C6A" w:rsidRPr="00460ABB" w:rsidRDefault="000E4C6A" w:rsidP="000E4C6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518111EE" w14:textId="06DCA5FE" w:rsidR="000E4C6A" w:rsidRPr="00460ABB" w:rsidRDefault="00AA142A" w:rsidP="00924D00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1700</w:t>
            </w:r>
          </w:p>
        </w:tc>
        <w:tc>
          <w:tcPr>
            <w:tcW w:w="3291" w:type="dxa"/>
            <w:shd w:val="clear" w:color="auto" w:fill="FFFFFF" w:themeFill="background1"/>
          </w:tcPr>
          <w:p w14:paraId="5F99BF03" w14:textId="77777777" w:rsidR="000E4C6A" w:rsidRPr="00460ABB" w:rsidRDefault="000E4C6A" w:rsidP="00924D00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. رصد عدد من الطائرات المسيرة المعادية في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2841B0FB" w14:textId="77777777" w:rsidR="000E4C6A" w:rsidRPr="00460ABB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7B2F4D52" w14:textId="77777777" w:rsidR="000E4C6A" w:rsidRPr="00460ABB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</w:rPr>
              <w:t>تقرير عمليات.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60B62F35" w14:textId="77777777" w:rsidR="000E4C6A" w:rsidRPr="00460ABB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483DFE29" w14:textId="77777777" w:rsidR="000E4C6A" w:rsidRPr="00460ABB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0D4C590B" w14:textId="77777777" w:rsidR="000E4C6A" w:rsidRPr="00460ABB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28A36570" w14:textId="77777777" w:rsidR="000E4C6A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تأكد جميع المحكمين من تنفيذ رد الفعل</w:t>
            </w:r>
          </w:p>
          <w:p w14:paraId="4500AEEC" w14:textId="79C228C7" w:rsidR="001C33F9" w:rsidRPr="00460ABB" w:rsidRDefault="001C33F9" w:rsidP="001C33F9">
            <w:pPr>
              <w:pStyle w:val="ListParagraph"/>
              <w:tabs>
                <w:tab w:val="right" w:pos="0"/>
              </w:tabs>
              <w:bidi/>
              <w:ind w:left="315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</w:tr>
      <w:tr w:rsidR="00460ABB" w:rsidRPr="00460ABB" w14:paraId="55148993" w14:textId="77777777" w:rsidTr="00AE6A65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231A5A39" w14:textId="77777777" w:rsidR="000E4C6A" w:rsidRPr="00460ABB" w:rsidRDefault="000E4C6A" w:rsidP="000E4C6A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5040D2E" w14:textId="77777777" w:rsidR="000E4C6A" w:rsidRPr="00460ABB" w:rsidRDefault="000E4C6A" w:rsidP="00924D00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477A7AB2" w14:textId="70801AA0" w:rsidR="000E4C6A" w:rsidRPr="00460ABB" w:rsidRDefault="000E4C6A" w:rsidP="00924D00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هجوم عدد من الطائرات المسيرة الانتحارية على موقع </w:t>
            </w:r>
            <w:r w:rsidR="0073027E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 xml:space="preserve">قيادة </w:t>
            </w:r>
            <w:r w:rsidR="0089553D"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كتيبة </w:t>
            </w:r>
            <w:r w:rsidR="00F348B3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الدبابات</w:t>
            </w:r>
            <w:r w:rsidR="0089553D"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/</w:t>
            </w:r>
            <w:r w:rsidR="00F348B3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14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</w:t>
            </w:r>
            <w:r w:rsidR="000E2847" w:rsidRPr="00460ABB">
              <w:rPr>
                <w:rFonts w:ascii="Arial" w:hAnsi="Arial" w:cs="Arial"/>
                <w:color w:val="3366FF"/>
                <w:sz w:val="26"/>
                <w:szCs w:val="26"/>
                <w:highlight w:val="yellow"/>
                <w:rtl/>
                <w:lang w:bidi="ar-AE"/>
              </w:rPr>
              <w:t xml:space="preserve">نتج عنه إصابة </w:t>
            </w:r>
            <w:r w:rsidR="009C3519" w:rsidRPr="00460ABB">
              <w:rPr>
                <w:rFonts w:ascii="Arial" w:hAnsi="Arial" w:cs="Arial"/>
                <w:color w:val="3366FF"/>
                <w:sz w:val="26"/>
                <w:szCs w:val="26"/>
                <w:highlight w:val="yellow"/>
                <w:rtl/>
                <w:lang w:bidi="ar-AE"/>
              </w:rPr>
              <w:t>عدد (2) فرد</w:t>
            </w:r>
            <w:r w:rsidR="000E2847" w:rsidRPr="00460ABB">
              <w:rPr>
                <w:rFonts w:ascii="Arial" w:hAnsi="Arial" w:cs="Arial"/>
                <w:color w:val="3366FF"/>
                <w:sz w:val="26"/>
                <w:szCs w:val="26"/>
                <w:highlight w:val="yellow"/>
                <w:rtl/>
                <w:lang w:bidi="ar-AE"/>
              </w:rPr>
              <w:t xml:space="preserve"> بكسور في الأطراف العلوية (الساعد) 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highlight w:val="yellow"/>
                <w:rtl/>
                <w:lang w:bidi="ar-AE"/>
              </w:rPr>
              <w:t xml:space="preserve">تتطلب </w:t>
            </w:r>
            <w:r w:rsidR="009C3519" w:rsidRPr="00460ABB">
              <w:rPr>
                <w:rFonts w:ascii="Arial" w:hAnsi="Arial" w:cs="Arial"/>
                <w:color w:val="3366FF"/>
                <w:sz w:val="26"/>
                <w:szCs w:val="26"/>
                <w:highlight w:val="yellow"/>
                <w:rtl/>
                <w:lang w:bidi="ar-AE"/>
              </w:rPr>
              <w:t>استخدام جبيرة نوع (سام)</w:t>
            </w:r>
            <w:r w:rsidR="009C3519"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تدخل المسعف المقاتل وإخلاء أرضي 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40C1E877" w14:textId="043FD37D" w:rsidR="000E4C6A" w:rsidRPr="00460ABB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محكم </w:t>
            </w:r>
            <w:r w:rsidR="0089553D"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الكتيبة/</w:t>
            </w:r>
            <w:r w:rsidR="00F348B3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>14</w:t>
            </w:r>
          </w:p>
          <w:p w14:paraId="71A86DF8" w14:textId="658FC7A4" w:rsidR="00E716FD" w:rsidRPr="00460ABB" w:rsidRDefault="00E716FD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الدفاع الجوي</w:t>
            </w:r>
          </w:p>
          <w:p w14:paraId="69FFE2FD" w14:textId="5A044A6F" w:rsidR="000E4C6A" w:rsidRPr="00460ABB" w:rsidRDefault="000E4C6A" w:rsidP="00E716F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الطبية</w:t>
            </w:r>
          </w:p>
          <w:p w14:paraId="18B3E1DF" w14:textId="77777777" w:rsidR="000E4C6A" w:rsidRPr="00460ABB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الصيانة</w:t>
            </w:r>
          </w:p>
          <w:p w14:paraId="47ECF94F" w14:textId="77777777" w:rsidR="000E4C6A" w:rsidRPr="00460ABB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48F05961" w14:textId="47A1BDC6" w:rsidR="00B5168D" w:rsidRPr="00460ABB" w:rsidRDefault="00B5168D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  <w:p w14:paraId="5193CB80" w14:textId="3AA450E3" w:rsidR="000E4C6A" w:rsidRPr="00460ABB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مقلد تفجير</w:t>
            </w:r>
          </w:p>
          <w:p w14:paraId="4CBFF619" w14:textId="4438AB50" w:rsidR="000E2847" w:rsidRPr="00460ABB" w:rsidRDefault="000E2847" w:rsidP="000E2847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تشبيه الإصابات</w:t>
            </w:r>
          </w:p>
          <w:p w14:paraId="2DF2DDBE" w14:textId="77777777" w:rsidR="000E4C6A" w:rsidRPr="00460ABB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59319F9C" w14:textId="77777777" w:rsidR="000E4C6A" w:rsidRPr="00460ABB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en-US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5FC4F87D" w14:textId="77777777" w:rsidR="000E4C6A" w:rsidRPr="00460ABB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الإسعافات الأولية من قبل المسعف المقاتل</w:t>
            </w:r>
          </w:p>
          <w:p w14:paraId="227DC4EE" w14:textId="6A321629" w:rsidR="000E4C6A" w:rsidRPr="00460ABB" w:rsidRDefault="000E4C6A" w:rsidP="000E4C6A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إخلاء المصابين والشهداء إن وجد</w:t>
            </w:r>
          </w:p>
          <w:p w14:paraId="1E891FBA" w14:textId="0DCE32CB" w:rsidR="000E2847" w:rsidRPr="00460ABB" w:rsidRDefault="000E2847" w:rsidP="000E2847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تقييم إجراءات التعامل مع كسور الأطراف العلوية وطريقة التعامل معها باستخدام جبيرة </w:t>
            </w:r>
            <w:r w:rsidR="009C3519"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نوع (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سام</w:t>
            </w:r>
            <w:r w:rsidR="009C3519"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)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حسب قائمة التقييم</w:t>
            </w:r>
          </w:p>
          <w:p w14:paraId="4DF8990E" w14:textId="77777777" w:rsidR="000E4C6A" w:rsidRPr="00460ABB" w:rsidRDefault="000E4C6A" w:rsidP="00924D00">
            <w:pPr>
              <w:pStyle w:val="ListParagraph"/>
              <w:tabs>
                <w:tab w:val="right" w:pos="0"/>
              </w:tabs>
              <w:bidi/>
              <w:ind w:left="315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F49470" w14:textId="77777777" w:rsidR="009D537F" w:rsidRDefault="009D537F">
      <w:r>
        <w:separator/>
      </w:r>
    </w:p>
  </w:endnote>
  <w:endnote w:type="continuationSeparator" w:id="0">
    <w:p w14:paraId="7FCAF96F" w14:textId="77777777" w:rsidR="009D537F" w:rsidRDefault="009D5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3343AA" w14:textId="77777777" w:rsidR="009D537F" w:rsidRDefault="009D537F">
      <w:r>
        <w:separator/>
      </w:r>
    </w:p>
  </w:footnote>
  <w:footnote w:type="continuationSeparator" w:id="0">
    <w:p w14:paraId="0A67F8A7" w14:textId="77777777" w:rsidR="009D537F" w:rsidRDefault="009D5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01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5A7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49F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37F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7E0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770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28E5CCB1-B911-4387-B249-E0DF57ECB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31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16</cp:revision>
  <cp:lastPrinted>2025-10-24T07:38:00Z</cp:lastPrinted>
  <dcterms:created xsi:type="dcterms:W3CDTF">2025-10-24T06:59:00Z</dcterms:created>
  <dcterms:modified xsi:type="dcterms:W3CDTF">2025-10-24T08:55:00Z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