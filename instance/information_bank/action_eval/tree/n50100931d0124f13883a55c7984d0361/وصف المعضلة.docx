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6DF0FF8B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A5A86C5" w14:textId="683745B6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33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وهجوم طائرة مسيرة انتحارية على موقع الفصيل/3 من سرية الـ م/د</w:t>
            </w:r>
          </w:p>
        </w:tc>
      </w:tr>
      <w:tr w:rsidR="007C3802" w:rsidRPr="007C3802" w14:paraId="563D1627" w14:textId="77777777" w:rsidTr="00871133">
        <w:trPr>
          <w:trHeight w:val="2511"/>
        </w:trPr>
        <w:tc>
          <w:tcPr>
            <w:tcW w:w="483" w:type="dxa"/>
            <w:shd w:val="clear" w:color="auto" w:fill="FFFFFF" w:themeFill="background1"/>
          </w:tcPr>
          <w:p w14:paraId="51885861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6B355D4" w14:textId="730DBA43" w:rsidR="007412C8" w:rsidRPr="007C3802" w:rsidRDefault="0030408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1800</w:t>
            </w:r>
          </w:p>
        </w:tc>
        <w:tc>
          <w:tcPr>
            <w:tcW w:w="3291" w:type="dxa"/>
            <w:shd w:val="clear" w:color="auto" w:fill="FFFFFF" w:themeFill="background1"/>
          </w:tcPr>
          <w:p w14:paraId="58F0A8FD" w14:textId="77777777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38FDF3C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173B4CC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EEBD233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7EBAB12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70EA264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778896E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542FEE" w:rsidRPr="007C3802" w14:paraId="249F5383" w14:textId="77777777" w:rsidTr="00871133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0087C42B" w14:textId="77777777" w:rsidR="00542FEE" w:rsidRPr="007C3802" w:rsidRDefault="00542FEE" w:rsidP="00542F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bookmarkStart w:id="1" w:name="_GoBack" w:colFirst="2" w:colLast="2"/>
          </w:p>
        </w:tc>
        <w:tc>
          <w:tcPr>
            <w:tcW w:w="1694" w:type="dxa"/>
            <w:shd w:val="clear" w:color="auto" w:fill="FFFFFF" w:themeFill="background1"/>
          </w:tcPr>
          <w:p w14:paraId="737D4B9B" w14:textId="77777777" w:rsidR="00542FEE" w:rsidRPr="007C3802" w:rsidRDefault="00542FEE" w:rsidP="00542FEE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8CA7D09" w14:textId="5063462E" w:rsidR="00542FEE" w:rsidRPr="007C3802" w:rsidRDefault="00542FEE" w:rsidP="00542FE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الفصيل/3 من سرية الـ م/د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عدد (2) فرد بكسور في الأطراف العلوية (الساعد) تتطلب استخدام جبيرة نوع (سام)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تتطلب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وإخلاء أرضي وتدمير آلية (كورنيت)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B2B8DB8" w14:textId="0600768D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سرية الـ م/د</w:t>
            </w:r>
          </w:p>
          <w:p w14:paraId="7D3F4BC2" w14:textId="152FB2BF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50E8C8AC" w14:textId="1D08FF85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0D676001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51DAC0F5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498A1A4" w14:textId="3E7DCA93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5C4E7D4B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4A299810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8BB7448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A68B92A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6E942CEA" w14:textId="77777777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458BF0BD" w14:textId="213B17B3" w:rsidR="00542FEE" w:rsidRPr="007C3802" w:rsidRDefault="00542FEE" w:rsidP="00542F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كسور الأطراف العلوية وطريقة التعامل معها باستخدام جبيرة نوع (سام) حسب قائمة التقييم</w:t>
            </w:r>
          </w:p>
        </w:tc>
      </w:tr>
      <w:bookmarkEnd w:id="1"/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33E06" w14:textId="77777777" w:rsidR="00672042" w:rsidRDefault="00672042">
      <w:r>
        <w:separator/>
      </w:r>
    </w:p>
  </w:endnote>
  <w:endnote w:type="continuationSeparator" w:id="0">
    <w:p w14:paraId="00C01671" w14:textId="77777777" w:rsidR="00672042" w:rsidRDefault="0067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7CD427" w14:textId="77777777" w:rsidR="00672042" w:rsidRDefault="00672042">
      <w:r>
        <w:separator/>
      </w:r>
    </w:p>
  </w:footnote>
  <w:footnote w:type="continuationSeparator" w:id="0">
    <w:p w14:paraId="2C7D226C" w14:textId="77777777" w:rsidR="00672042" w:rsidRDefault="00672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2FEE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042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6FC5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1F1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502F72E-8747-4DAF-9954-270969BEE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11</cp:revision>
  <cp:lastPrinted>2025-10-11T09:27:00Z</cp:lastPrinted>
  <dcterms:created xsi:type="dcterms:W3CDTF">2025-10-24T06:24:00Z</dcterms:created>
  <dcterms:modified xsi:type="dcterms:W3CDTF">2025-10-24T10:14:00Z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