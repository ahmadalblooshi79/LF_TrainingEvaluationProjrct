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4E00B2E1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7B175CA" w14:textId="7B5E3126" w:rsidR="00B2412E" w:rsidRPr="00460ABB" w:rsidRDefault="00B2412E" w:rsidP="00DD757D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17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وهجوم طائرة مسيرة انتحارية على 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موقع سرية الصيانة</w:t>
            </w:r>
          </w:p>
        </w:tc>
      </w:tr>
      <w:tr w:rsidR="00460ABB" w:rsidRPr="00460ABB" w14:paraId="6FD96FE6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0BDB3C2E" w14:textId="77777777" w:rsidR="00B2412E" w:rsidRPr="00460ABB" w:rsidRDefault="00B2412E" w:rsidP="00B2412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4A06D66" w14:textId="62C5BD28" w:rsidR="00B2412E" w:rsidRPr="00460ABB" w:rsidRDefault="001C33F9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1330</w:t>
            </w:r>
          </w:p>
        </w:tc>
        <w:tc>
          <w:tcPr>
            <w:tcW w:w="3291" w:type="dxa"/>
            <w:shd w:val="clear" w:color="auto" w:fill="FFFFFF" w:themeFill="background1"/>
          </w:tcPr>
          <w:p w14:paraId="4991E734" w14:textId="77777777" w:rsidR="00B2412E" w:rsidRPr="00460ABB" w:rsidRDefault="00B2412E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7D5F872F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4D21959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B234E2A" w14:textId="77777777" w:rsidR="00B2412E" w:rsidRPr="001C33F9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 xml:space="preserve">إصدار إنذار بتهديد جوي معادي </w:t>
            </w:r>
          </w:p>
          <w:p w14:paraId="347A6B23" w14:textId="77777777" w:rsidR="00B2412E" w:rsidRPr="001C33F9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576CFB4D" w14:textId="77777777" w:rsidR="00B2412E" w:rsidRPr="001C33F9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تنفيذ إجراءات رد الفعل على النيران غير المباشرة</w:t>
            </w:r>
          </w:p>
          <w:p w14:paraId="0AF18DCC" w14:textId="77777777" w:rsidR="00B2412E" w:rsidRPr="001C33F9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  <w:rtl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6E64887C" w14:textId="77777777" w:rsidTr="00AE6A65">
        <w:trPr>
          <w:trHeight w:val="3069"/>
        </w:trPr>
        <w:tc>
          <w:tcPr>
            <w:tcW w:w="483" w:type="dxa"/>
            <w:shd w:val="clear" w:color="auto" w:fill="FFFFFF" w:themeFill="background1"/>
          </w:tcPr>
          <w:p w14:paraId="03A6AB84" w14:textId="77777777" w:rsidR="00B2412E" w:rsidRPr="00460ABB" w:rsidRDefault="00B2412E" w:rsidP="00B2412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C0E9C3B" w14:textId="77777777" w:rsidR="00B2412E" w:rsidRPr="00460ABB" w:rsidRDefault="00B2412E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78C3C87" w14:textId="77777777" w:rsidR="00B2412E" w:rsidRPr="00460ABB" w:rsidRDefault="00B2412E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موقع سرية الصيانة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إصابة عدد (2) أفراد بكسور في الأطراف العلوية (الساعد)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تتطلب تدخل المسعف المقاتل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69FAF09D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31EB8147" w14:textId="32CB4282" w:rsidR="00E716FD" w:rsidRPr="00460ABB" w:rsidRDefault="00E716FD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5AEDB49D" w14:textId="512C7759" w:rsidR="00B2412E" w:rsidRPr="00460ABB" w:rsidRDefault="00B2412E" w:rsidP="00E716F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6C36D55B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EA3FA99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43D180D8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5748C053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تمثيل الإصابات</w:t>
            </w:r>
          </w:p>
          <w:p w14:paraId="1D071289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35ED834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89912D7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037494AE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2A789122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التعامل مع كسور الأطراف العلوية وطريقة التعامل معها باستخدام جبيرة سام حسب قائمة التقييم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1F2DD1" w14:textId="77777777" w:rsidR="00542B0C" w:rsidRDefault="00542B0C">
      <w:r>
        <w:separator/>
      </w:r>
    </w:p>
  </w:endnote>
  <w:endnote w:type="continuationSeparator" w:id="0">
    <w:p w14:paraId="54571261" w14:textId="77777777" w:rsidR="00542B0C" w:rsidRDefault="0054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4CC4FD" w14:textId="77777777" w:rsidR="00542B0C" w:rsidRDefault="00542B0C">
      <w:r>
        <w:separator/>
      </w:r>
    </w:p>
  </w:footnote>
  <w:footnote w:type="continuationSeparator" w:id="0">
    <w:p w14:paraId="67BABE22" w14:textId="77777777" w:rsidR="00542B0C" w:rsidRDefault="00542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B0C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0E2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45DF26C-0C3F-4123-A7D0-478DE06FA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