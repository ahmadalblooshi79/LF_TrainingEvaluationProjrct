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14:paraId="7FCD0E65" w14:textId="77777777" w:rsidR="003A5E50" w:rsidRDefault="003A5E50" w:rsidP="003A5E50">
      <w:pPr>
        <w:pStyle w:val="ListParagraph"/>
        <w:bidi/>
        <w:spacing w:after="200" w:line="276" w:lineRule="auto"/>
        <w:ind w:left="360" w:firstLine="208"/>
        <w:jc w:val="center"/>
        <w:rPr>
          <w:rFonts w:ascii="Arial" w:hAnsi="Arial" w:cs="Arial"/>
          <w:bCs/>
          <w:color w:val="000000" w:themeColor="text1"/>
          <w:sz w:val="28"/>
          <w:szCs w:val="28"/>
          <w:lang w:bidi="ar-AE"/>
        </w:rPr>
      </w:pPr>
      <w:bookmarkStart w:id="0" w:name="_Hlk80131502"/>
      <w:r>
        <w:rPr>
          <w:rFonts w:ascii="Arial" w:hAnsi="Arial" w:cs="Arial"/>
          <w:bCs/>
          <w:color w:val="000000" w:themeColor="text1"/>
          <w:sz w:val="28"/>
          <w:szCs w:val="28"/>
          <w:rtl/>
          <w:lang w:bidi="ar-AE"/>
        </w:rPr>
        <w:t>مجرى أحداث ومعاضل تمرين جاهزية مجموعة لواء الإمارات/1 (جندي الصحراء 20/2025)</w:t>
      </w:r>
    </w:p>
    <w:bookmarkEnd w:id="0"/>
    <w:p w14:paraId="6EBDEFF4" w14:textId="67AF9E4C" w:rsidR="006E336E" w:rsidRPr="00D262BE" w:rsidRDefault="006E336E" w:rsidP="006E336E">
      <w:pPr>
        <w:pStyle w:val="ListParagraph"/>
        <w:bidi/>
        <w:spacing w:after="200" w:line="276" w:lineRule="auto"/>
        <w:ind w:left="360"/>
        <w:jc w:val="center"/>
        <w:rPr>
          <w:rFonts w:ascii="Arial" w:hAnsi="Arial" w:cs="Arial"/>
          <w:bCs/>
          <w:color w:val="000000" w:themeColor="text1"/>
          <w:sz w:val="28"/>
          <w:szCs w:val="28"/>
          <w:u w:val="single"/>
          <w:rtl/>
          <w:lang w:bidi="ar-AE"/>
        </w:rPr>
      </w:pPr>
      <w:r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>اليوم/</w:t>
      </w:r>
      <w:r w:rsidR="00BD375E"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>3</w:t>
      </w:r>
      <w:r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 (</w:t>
      </w:r>
      <w:r w:rsidR="00BD375E"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>24</w:t>
      </w:r>
      <w:r w:rsidRPr="00D262BE">
        <w:rPr>
          <w:rFonts w:ascii="Arial" w:hAnsi="Arial" w:cs="Arial"/>
          <w:bCs/>
          <w:color w:val="000000" w:themeColor="text1"/>
          <w:sz w:val="28"/>
          <w:szCs w:val="28"/>
          <w:u w:val="single"/>
          <w:rtl/>
          <w:lang w:bidi="ar-AE"/>
        </w:rPr>
        <w:t>/10/2025</w:t>
      </w:r>
      <w:r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) </w:t>
      </w:r>
      <w:r>
        <w:rPr>
          <w:rFonts w:ascii="Arial" w:hAnsi="Arial" w:cs="Arial"/>
          <w:bCs/>
          <w:color w:val="000000" w:themeColor="text1"/>
          <w:sz w:val="28"/>
          <w:szCs w:val="28"/>
          <w:u w:val="single"/>
          <w:rtl/>
          <w:lang w:bidi="ar-AE"/>
        </w:rPr>
        <w:t>–</w:t>
      </w:r>
      <w:r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 </w:t>
      </w:r>
      <w:r w:rsidR="00BD375E"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مواصلة تقدم </w:t>
      </w:r>
      <w:r w:rsidRPr="0052778A">
        <w:rPr>
          <w:rFonts w:ascii="Arial" w:hAnsi="Arial" w:cs="Arial"/>
          <w:bCs/>
          <w:color w:val="000000" w:themeColor="text1"/>
          <w:sz w:val="28"/>
          <w:szCs w:val="28"/>
          <w:u w:val="single"/>
          <w:rtl/>
          <w:lang w:bidi="ar-AE"/>
        </w:rPr>
        <w:t>مجموعة اللواء للتماس لتطهير جيوب ومقاومات العدو</w:t>
      </w:r>
      <w:r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 </w:t>
      </w:r>
      <w:r w:rsidRPr="00D15C14">
        <w:rPr>
          <w:rFonts w:ascii="Arial" w:hAnsi="Arial" w:cs="Arial"/>
          <w:bCs/>
          <w:color w:val="000000" w:themeColor="text1"/>
          <w:sz w:val="28"/>
          <w:szCs w:val="28"/>
          <w:u w:val="single"/>
          <w:rtl/>
          <w:lang w:bidi="ar-AE"/>
        </w:rPr>
        <w:t>على المحاور (أ – ب – جـ)</w:t>
      </w:r>
      <w:r w:rsidR="00BD375E"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 </w:t>
      </w:r>
    </w:p>
    <w:tbl>
      <w:tblPr>
        <w:tblStyle w:val="TableGrid"/>
        <w:bidiVisual/>
        <w:tblW w:w="14788" w:type="dxa"/>
        <w:shd w:val="clear" w:color="auto" w:fill="FFFFFF" w:themeFill="background1"/>
        <w:tblLayout w:type="fixed"/>
        <w:tblLook w:val="0480" w:firstRow="0" w:lastRow="0" w:firstColumn="1" w:lastColumn="0" w:noHBand="0" w:noVBand="1"/>
      </w:tblPr>
      <w:tblGrid>
        <w:gridCol w:w="483"/>
        <w:gridCol w:w="1694"/>
        <w:gridCol w:w="3291"/>
        <w:gridCol w:w="2160"/>
        <w:gridCol w:w="3107"/>
        <w:gridCol w:w="4053"/>
      </w:tblGrid>
      <w:tr w:rsidR="00FF366A" w:rsidRPr="00BA0892" w14:paraId="4E5F70B7" w14:textId="35C2ACB8" w:rsidTr="003639ED">
        <w:trPr>
          <w:trHeight w:val="454"/>
          <w:tblHeader/>
        </w:trPr>
        <w:tc>
          <w:tcPr>
            <w:tcW w:w="483" w:type="dxa"/>
            <w:shd w:val="clear" w:color="auto" w:fill="FBD4B4" w:themeFill="accent6" w:themeFillTint="66"/>
            <w:vAlign w:val="center"/>
          </w:tcPr>
          <w:p w14:paraId="2313F91E" w14:textId="77777777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br w:type="page"/>
            </w: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ت</w:t>
            </w:r>
          </w:p>
        </w:tc>
        <w:tc>
          <w:tcPr>
            <w:tcW w:w="1694" w:type="dxa"/>
            <w:shd w:val="clear" w:color="auto" w:fill="FBD4B4" w:themeFill="accent6" w:themeFillTint="66"/>
            <w:vAlign w:val="center"/>
          </w:tcPr>
          <w:p w14:paraId="5048BCCE" w14:textId="1148BC19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الوقت</w:t>
            </w:r>
          </w:p>
        </w:tc>
        <w:tc>
          <w:tcPr>
            <w:tcW w:w="3291" w:type="dxa"/>
            <w:shd w:val="clear" w:color="auto" w:fill="FBD4B4" w:themeFill="accent6" w:themeFillTint="66"/>
            <w:vAlign w:val="center"/>
          </w:tcPr>
          <w:p w14:paraId="57D73806" w14:textId="77777777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وصف</w:t>
            </w:r>
          </w:p>
          <w:p w14:paraId="4DBD1A77" w14:textId="768D1EC2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</w:pP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الحدث/ المعضلة</w:t>
            </w:r>
          </w:p>
        </w:tc>
        <w:tc>
          <w:tcPr>
            <w:tcW w:w="2160" w:type="dxa"/>
            <w:shd w:val="clear" w:color="auto" w:fill="FBD4B4" w:themeFill="accent6" w:themeFillTint="66"/>
            <w:vAlign w:val="center"/>
          </w:tcPr>
          <w:p w14:paraId="2FFBF030" w14:textId="7030D1CB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المكلف بالإجراء والمتابعة</w:t>
            </w:r>
          </w:p>
        </w:tc>
        <w:tc>
          <w:tcPr>
            <w:tcW w:w="3107" w:type="dxa"/>
            <w:shd w:val="clear" w:color="auto" w:fill="FBD4B4" w:themeFill="accent6" w:themeFillTint="66"/>
            <w:vAlign w:val="center"/>
          </w:tcPr>
          <w:p w14:paraId="272E95C1" w14:textId="0A7119EB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أسلوب فرض المعضلة</w:t>
            </w:r>
          </w:p>
        </w:tc>
        <w:tc>
          <w:tcPr>
            <w:tcW w:w="4053" w:type="dxa"/>
            <w:shd w:val="clear" w:color="auto" w:fill="FBD4B4" w:themeFill="accent6" w:themeFillTint="66"/>
            <w:vAlign w:val="center"/>
          </w:tcPr>
          <w:p w14:paraId="0868EDA2" w14:textId="3039A06A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رد الفعل المتوقع</w:t>
            </w:r>
          </w:p>
        </w:tc>
      </w:tr>
      <w:tr w:rsidR="00C03552" w:rsidRPr="00BA0892" w14:paraId="2F3AC04B" w14:textId="77777777" w:rsidTr="003639ED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6EE05571" w14:textId="47BB53F8" w:rsidR="00C03552" w:rsidRPr="00BA0892" w:rsidRDefault="00C03552" w:rsidP="001632AC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</w:pPr>
            <w:bookmarkStart w:id="1" w:name="_Hlk211080198"/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المعضلة/</w:t>
            </w:r>
            <w:r w:rsidR="00C53C04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14</w:t>
            </w: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: إنذار وهجوم طائرة مسيرة انتحارية على الفصيل/3 من سرية الـ م/د </w:t>
            </w:r>
          </w:p>
        </w:tc>
      </w:tr>
      <w:tr w:rsidR="00C03552" w:rsidRPr="00BA0892" w14:paraId="58469DB0" w14:textId="77777777" w:rsidTr="003639ED">
        <w:trPr>
          <w:trHeight w:val="1936"/>
        </w:trPr>
        <w:tc>
          <w:tcPr>
            <w:tcW w:w="483" w:type="dxa"/>
            <w:shd w:val="clear" w:color="auto" w:fill="FFFFFF" w:themeFill="background1"/>
          </w:tcPr>
          <w:p w14:paraId="7BEFDAFA" w14:textId="77777777" w:rsidR="00C03552" w:rsidRPr="00BA0892" w:rsidRDefault="00C03552" w:rsidP="00C03552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3BB0B1F1" w14:textId="409E294F" w:rsidR="00C03552" w:rsidRPr="00BA0892" w:rsidRDefault="00C03552" w:rsidP="001632AC">
            <w:pPr>
              <w:bidi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>0800</w:t>
            </w:r>
          </w:p>
        </w:tc>
        <w:tc>
          <w:tcPr>
            <w:tcW w:w="3291" w:type="dxa"/>
            <w:shd w:val="clear" w:color="auto" w:fill="FFFFFF" w:themeFill="background1"/>
          </w:tcPr>
          <w:p w14:paraId="04A72D9E" w14:textId="77777777" w:rsidR="00C03552" w:rsidRPr="00BA0892" w:rsidRDefault="00C03552" w:rsidP="001632AC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  <w:r w:rsidRPr="00BA0892">
              <w:rPr>
                <w:rFonts w:ascii="Arial" w:hAnsi="Arial" w:cs="Arial"/>
                <w:b/>
                <w:bCs/>
                <w:color w:val="000000" w:themeColor="text1"/>
                <w:sz w:val="26"/>
                <w:szCs w:val="26"/>
                <w:u w:val="single"/>
                <w:rtl/>
                <w:lang w:bidi="ar-AE"/>
              </w:rPr>
              <w:t>إنذار مبكر</w:t>
            </w: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. رصد عدد من الطائرات المسيرة المعادية في منطقة عمليات مجموعة لواء الإمارات/1، يرجى أخذ الحيطة والحذر</w:t>
            </w:r>
          </w:p>
        </w:tc>
        <w:tc>
          <w:tcPr>
            <w:tcW w:w="2160" w:type="dxa"/>
            <w:shd w:val="clear" w:color="auto" w:fill="FFFFFF" w:themeFill="background1"/>
          </w:tcPr>
          <w:p w14:paraId="1C8DA951" w14:textId="77777777" w:rsidR="00C03552" w:rsidRPr="00BA0892" w:rsidRDefault="00C03552" w:rsidP="00C0355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ركن عمليات المكون البري</w:t>
            </w:r>
          </w:p>
        </w:tc>
        <w:tc>
          <w:tcPr>
            <w:tcW w:w="3107" w:type="dxa"/>
            <w:shd w:val="clear" w:color="auto" w:fill="FFFFFF" w:themeFill="background1"/>
          </w:tcPr>
          <w:p w14:paraId="01A554A2" w14:textId="77777777" w:rsidR="00C03552" w:rsidRPr="00BA0892" w:rsidRDefault="00C03552" w:rsidP="00C0355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b/>
                <w:bCs/>
                <w:color w:val="000000" w:themeColor="text1"/>
                <w:sz w:val="26"/>
                <w:szCs w:val="26"/>
                <w:u w:val="single"/>
                <w:rtl/>
              </w:rPr>
              <w:t>تقرير عمليات.</w:t>
            </w: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 من ركن عمليات المكون البري (السيطرة العليا) إلى قيادة مجموعة اللواء</w:t>
            </w:r>
          </w:p>
        </w:tc>
        <w:tc>
          <w:tcPr>
            <w:tcW w:w="4053" w:type="dxa"/>
            <w:shd w:val="clear" w:color="auto" w:fill="FFFFFF" w:themeFill="background1"/>
          </w:tcPr>
          <w:p w14:paraId="3EAC73EA" w14:textId="77777777" w:rsidR="00C03552" w:rsidRPr="00BA0892" w:rsidRDefault="00C03552" w:rsidP="00C0355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A0892">
              <w:rPr>
                <w:rFonts w:ascii="Arial" w:hAnsi="Arial" w:cs="Arial"/>
                <w:color w:val="000000" w:themeColor="text1"/>
                <w:sz w:val="24"/>
                <w:szCs w:val="24"/>
                <w:rtl/>
              </w:rPr>
              <w:t xml:space="preserve">إصدار إنذار بتهديد جوي معادي </w:t>
            </w:r>
          </w:p>
          <w:p w14:paraId="78E7A029" w14:textId="77777777" w:rsidR="00C03552" w:rsidRPr="00BA0892" w:rsidRDefault="00C03552" w:rsidP="00C0355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A0892">
              <w:rPr>
                <w:rFonts w:ascii="Arial" w:hAnsi="Arial" w:cs="Arial"/>
                <w:color w:val="000000" w:themeColor="text1"/>
                <w:sz w:val="24"/>
                <w:szCs w:val="24"/>
                <w:rtl/>
              </w:rPr>
              <w:t>تنفيذ إجراءات الدفاع الجوي السلبي والإيجابي</w:t>
            </w:r>
          </w:p>
          <w:p w14:paraId="68F84D7D" w14:textId="77777777" w:rsidR="00C03552" w:rsidRPr="00BA0892" w:rsidRDefault="00C03552" w:rsidP="00C0355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A0892">
              <w:rPr>
                <w:rFonts w:ascii="Arial" w:hAnsi="Arial" w:cs="Arial"/>
                <w:color w:val="000000" w:themeColor="text1"/>
                <w:sz w:val="24"/>
                <w:szCs w:val="24"/>
                <w:rtl/>
              </w:rPr>
              <w:t>تنفيذ إجراءات رد الفعل على النيران غير المباشرة</w:t>
            </w:r>
          </w:p>
          <w:p w14:paraId="18C19359" w14:textId="77777777" w:rsidR="00C03552" w:rsidRPr="00BA0892" w:rsidRDefault="00C03552" w:rsidP="00C0355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A0892">
              <w:rPr>
                <w:rFonts w:ascii="Arial" w:hAnsi="Arial" w:cs="Arial"/>
                <w:color w:val="000000" w:themeColor="text1"/>
                <w:sz w:val="24"/>
                <w:szCs w:val="24"/>
                <w:rtl/>
              </w:rPr>
              <w:t>إرسال تقرير الموقف الفوري</w:t>
            </w:r>
          </w:p>
          <w:p w14:paraId="553E7620" w14:textId="77777777" w:rsidR="00C03552" w:rsidRPr="00BA0892" w:rsidRDefault="00C03552" w:rsidP="00C0355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4"/>
                <w:szCs w:val="24"/>
                <w:rtl/>
              </w:rPr>
            </w:pPr>
            <w:r w:rsidRPr="00BA0892">
              <w:rPr>
                <w:rFonts w:ascii="Arial" w:hAnsi="Arial" w:cs="Arial"/>
                <w:color w:val="000000" w:themeColor="text1"/>
                <w:sz w:val="24"/>
                <w:szCs w:val="24"/>
                <w:rtl/>
              </w:rPr>
              <w:t>تأكد جميع المحكمين من تنفيذ رد الفعل المتوقع</w:t>
            </w:r>
          </w:p>
        </w:tc>
      </w:tr>
      <w:tr w:rsidR="00C03552" w:rsidRPr="00BA0892" w14:paraId="67F32794" w14:textId="77777777" w:rsidTr="003639ED">
        <w:trPr>
          <w:trHeight w:val="2958"/>
        </w:trPr>
        <w:tc>
          <w:tcPr>
            <w:tcW w:w="483" w:type="dxa"/>
            <w:shd w:val="clear" w:color="auto" w:fill="FFFFFF" w:themeFill="background1"/>
          </w:tcPr>
          <w:p w14:paraId="281C50A4" w14:textId="77777777" w:rsidR="00C03552" w:rsidRPr="00BA0892" w:rsidRDefault="00C03552" w:rsidP="00C03552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614E660A" w14:textId="77777777" w:rsidR="00C03552" w:rsidRPr="00BA0892" w:rsidRDefault="00C03552" w:rsidP="001632AC">
            <w:pPr>
              <w:bidi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تنفذ المعضلة بعد (15) دقيقة من الإنذار المبكر</w:t>
            </w:r>
          </w:p>
        </w:tc>
        <w:tc>
          <w:tcPr>
            <w:tcW w:w="3291" w:type="dxa"/>
            <w:shd w:val="clear" w:color="auto" w:fill="FFFFFF" w:themeFill="background1"/>
          </w:tcPr>
          <w:p w14:paraId="17AD6BE5" w14:textId="27AA0EF4" w:rsidR="00C03552" w:rsidRPr="00BA0892" w:rsidRDefault="00C03552" w:rsidP="001632AC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 xml:space="preserve">هجوم عدد من الطائرات المسيرة الانتحارية استهدف الفصيل/3 من سرية الـ م/د نتج عنه تدمير آلية تتطلب إنقاذ وإصابة عدد (2) إصابة </w:t>
            </w:r>
            <w:r w:rsidR="00C53C04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 xml:space="preserve">متوسطة </w:t>
            </w: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 xml:space="preserve">تتطلب </w:t>
            </w:r>
            <w:r w:rsidR="00C53C04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 xml:space="preserve">تدخل المسعف المقاتل وإخلاء أرضي </w:t>
            </w: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(تحدد الإصابات من قبل مشبهات الاشتباك التعبوي أو تفرض من قبل المحكم)</w:t>
            </w:r>
          </w:p>
        </w:tc>
        <w:tc>
          <w:tcPr>
            <w:tcW w:w="2160" w:type="dxa"/>
            <w:shd w:val="clear" w:color="auto" w:fill="FFFFFF" w:themeFill="background1"/>
          </w:tcPr>
          <w:p w14:paraId="7310F6FF" w14:textId="77777777" w:rsidR="00C03552" w:rsidRPr="00BA0892" w:rsidRDefault="00C03552" w:rsidP="00C0355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محكم الـ م/د</w:t>
            </w:r>
          </w:p>
          <w:p w14:paraId="6CE0876D" w14:textId="77777777" w:rsidR="00C03552" w:rsidRDefault="00C03552" w:rsidP="00C0355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محكم الدفاع الجوي</w:t>
            </w:r>
          </w:p>
          <w:p w14:paraId="7CB844EC" w14:textId="77777777" w:rsidR="00C03552" w:rsidRPr="00BA0892" w:rsidRDefault="00C03552" w:rsidP="00C0355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محكم الطبية</w:t>
            </w:r>
          </w:p>
          <w:p w14:paraId="5DB3E773" w14:textId="77777777" w:rsidR="00C03552" w:rsidRPr="00BA0892" w:rsidRDefault="00C03552" w:rsidP="00C0355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فريق مقلدات أصوات المعركة</w:t>
            </w:r>
          </w:p>
        </w:tc>
        <w:tc>
          <w:tcPr>
            <w:tcW w:w="3107" w:type="dxa"/>
            <w:shd w:val="clear" w:color="auto" w:fill="FFFFFF" w:themeFill="background1"/>
          </w:tcPr>
          <w:p w14:paraId="59C305EF" w14:textId="77777777" w:rsidR="00C03552" w:rsidRPr="00BA0892" w:rsidRDefault="00C03552" w:rsidP="00C0355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sz w:val="26"/>
                <w:szCs w:val="26"/>
                <w:rtl/>
              </w:rPr>
              <w:t>طيران منخفض لطائرة مسيرة أعلى الوحدة المتأثرة بالمعضلة</w:t>
            </w:r>
          </w:p>
          <w:p w14:paraId="29C795E4" w14:textId="77777777" w:rsidR="00C03552" w:rsidRPr="00BA0892" w:rsidRDefault="00C03552" w:rsidP="00C0355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مقلد تفجير</w:t>
            </w:r>
          </w:p>
          <w:p w14:paraId="43DBED15" w14:textId="77777777" w:rsidR="00C03552" w:rsidRPr="00BA0892" w:rsidRDefault="00C03552" w:rsidP="00C0355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فرض الإصابات والخسائر من قبل المحكم أو مشبهات الاشتباك </w:t>
            </w:r>
          </w:p>
        </w:tc>
        <w:tc>
          <w:tcPr>
            <w:tcW w:w="4053" w:type="dxa"/>
            <w:shd w:val="clear" w:color="auto" w:fill="FFFFFF" w:themeFill="background1"/>
          </w:tcPr>
          <w:p w14:paraId="67231CE3" w14:textId="77777777" w:rsidR="00C03552" w:rsidRPr="00BA0892" w:rsidRDefault="00C03552" w:rsidP="00C0355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en-US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تنفيذ إجراءات الدفاع الجوي السلبي والإيجابي</w:t>
            </w:r>
          </w:p>
          <w:p w14:paraId="49181DA3" w14:textId="77777777" w:rsidR="00C03552" w:rsidRPr="00BA0892" w:rsidRDefault="00C03552" w:rsidP="00C0355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تنفيذ الإسعافات الأولية من قبل المسعف المقاتل</w:t>
            </w:r>
          </w:p>
          <w:p w14:paraId="5278F1E8" w14:textId="77777777" w:rsidR="00C03552" w:rsidRPr="00BA0892" w:rsidRDefault="00C03552" w:rsidP="00C0355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إخلاء المصابين والشهداء إن وجد</w:t>
            </w:r>
          </w:p>
          <w:p w14:paraId="04E53371" w14:textId="77777777" w:rsidR="00C03552" w:rsidRPr="00BA0892" w:rsidRDefault="00C03552" w:rsidP="00C0355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طلب استعواض الآليات المدمرة إن وجدت</w:t>
            </w:r>
          </w:p>
        </w:tc>
      </w:tr>
    </w:tbl>
    <w:p w14:paraId="558207AD" w14:textId="77777777" w:rsidR="0023398E" w:rsidRPr="0023398E" w:rsidRDefault="0023398E">
      <w:pPr>
        <w:rPr>
          <w:rFonts w:asciiTheme="minorBidi" w:hAnsiTheme="minorBidi" w:cstheme="minorBidi"/>
          <w:b/>
          <w:bCs/>
          <w:sz w:val="28"/>
          <w:szCs w:val="28"/>
          <w:rtl/>
          <w:lang w:bidi="ar-AE"/>
        </w:rPr>
      </w:pPr>
      <w:bookmarkStart w:id="2" w:name="_GoBack"/>
      <w:bookmarkEnd w:id="1"/>
      <w:bookmarkEnd w:id="2"/>
    </w:p>
    <w:sectPr w:rsidR="0023398E" w:rsidRPr="0023398E" w:rsidSect="00725A84">
      <w:headerReference w:type="default" r:id="rId11"/>
      <w:footerReference w:type="even" r:id="rId12"/>
      <w:footerReference w:type="default" r:id="rId13"/>
      <w:endnotePr>
        <w:numFmt w:val="lowerLetter"/>
      </w:endnotePr>
      <w:pgSz w:w="16840" w:h="11907" w:orient="landscape" w:code="9"/>
      <w:pgMar w:top="1418" w:right="1134" w:bottom="1418" w:left="1134" w:header="425" w:footer="851" w:gutter="0"/>
      <w:pgNumType w:fmt="numberInDash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0F5E08D" w14:textId="77777777" w:rsidR="001D695F" w:rsidRDefault="001D695F">
      <w:r>
        <w:separator/>
      </w:r>
    </w:p>
  </w:endnote>
  <w:endnote w:type="continuationSeparator" w:id="0">
    <w:p w14:paraId="4938C4EF" w14:textId="77777777" w:rsidR="001D695F" w:rsidRDefault="001D69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</w:rPr>
      <w:id w:val="1632206939"/>
      <w:docPartObj>
        <w:docPartGallery w:val="Page Numbers (Bottom of Page)"/>
        <w:docPartUnique/>
      </w:docPartObj>
    </w:sdtPr>
    <w:sdtEndPr>
      <w:rPr>
        <w:rtl/>
      </w:rPr>
    </w:sdtEndPr>
    <w:sdtContent>
      <w:p w14:paraId="2DAC7B7B" w14:textId="77777777" w:rsidR="009A4DF4" w:rsidRDefault="009A4DF4" w:rsidP="00385252">
        <w:pPr>
          <w:pStyle w:val="Footer"/>
          <w:jc w:val="center"/>
          <w:rPr>
            <w:rFonts w:ascii="Arial" w:hAnsi="Arial" w:cs="Arial"/>
            <w:sz w:val="24"/>
            <w:szCs w:val="24"/>
          </w:rPr>
        </w:pPr>
        <w:r w:rsidRPr="00A26E5D">
          <w:rPr>
            <w:rFonts w:ascii="Arial" w:hAnsi="Arial" w:cs="Arial"/>
            <w:sz w:val="24"/>
            <w:szCs w:val="24"/>
          </w:rPr>
          <w:fldChar w:fldCharType="begin"/>
        </w:r>
        <w:r w:rsidRPr="00A26E5D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A26E5D">
          <w:rPr>
            <w:rFonts w:ascii="Arial" w:hAnsi="Arial" w:cs="Arial"/>
            <w:sz w:val="24"/>
            <w:szCs w:val="24"/>
          </w:rPr>
          <w:fldChar w:fldCharType="separate"/>
        </w:r>
        <w:r>
          <w:rPr>
            <w:rFonts w:ascii="Arial" w:hAnsi="Arial" w:cs="Arial"/>
            <w:sz w:val="24"/>
            <w:szCs w:val="24"/>
          </w:rPr>
          <w:t>- 152 -</w:t>
        </w:r>
        <w:r w:rsidRPr="00A26E5D">
          <w:rPr>
            <w:rFonts w:ascii="Arial" w:hAnsi="Arial" w:cs="Arial"/>
            <w:sz w:val="24"/>
            <w:szCs w:val="24"/>
          </w:rPr>
          <w:fldChar w:fldCharType="end"/>
        </w:r>
      </w:p>
      <w:p w14:paraId="4D09F008" w14:textId="77777777" w:rsidR="009A4DF4" w:rsidRPr="00385252" w:rsidRDefault="009A4DF4" w:rsidP="00385252">
        <w:pPr>
          <w:bidi/>
          <w:spacing w:line="340" w:lineRule="exact"/>
          <w:jc w:val="center"/>
          <w:rPr>
            <w:rFonts w:ascii="Arial" w:hAnsi="Arial" w:cs="Arial"/>
            <w:b/>
            <w:bCs/>
            <w:sz w:val="40"/>
            <w:szCs w:val="40"/>
            <w:u w:val="single"/>
            <w:lang w:bidi="ar-AE"/>
          </w:rPr>
        </w:pPr>
        <w:r w:rsidRPr="00A26E5D">
          <w:rPr>
            <w:rFonts w:ascii="Arial" w:hAnsi="Arial" w:cs="Arial"/>
            <w:b/>
            <w:sz w:val="24"/>
            <w:szCs w:val="24"/>
            <w:u w:val="single"/>
            <w:rtl/>
          </w:rPr>
          <w:t>سري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  <w:rtl/>
      </w:rPr>
      <w:id w:val="10200522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E7604" w14:textId="77777777" w:rsidR="009A4DF4" w:rsidRPr="00002913" w:rsidRDefault="009A4DF4" w:rsidP="00002913">
        <w:pPr>
          <w:pStyle w:val="Footer"/>
          <w:bidi/>
          <w:jc w:val="center"/>
          <w:rPr>
            <w:rFonts w:ascii="Arial" w:hAnsi="Arial" w:cs="Arial"/>
            <w:sz w:val="24"/>
            <w:szCs w:val="24"/>
          </w:rPr>
        </w:pPr>
        <w:r w:rsidRPr="00002913">
          <w:rPr>
            <w:rFonts w:ascii="Arial" w:hAnsi="Arial" w:cs="Arial"/>
            <w:sz w:val="24"/>
            <w:szCs w:val="24"/>
          </w:rPr>
          <w:fldChar w:fldCharType="begin"/>
        </w:r>
        <w:r w:rsidRPr="00002913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002913">
          <w:rPr>
            <w:rFonts w:ascii="Arial" w:hAnsi="Arial" w:cs="Arial"/>
            <w:sz w:val="24"/>
            <w:szCs w:val="24"/>
          </w:rPr>
          <w:fldChar w:fldCharType="separate"/>
        </w:r>
        <w:r w:rsidRPr="00002913">
          <w:rPr>
            <w:rFonts w:ascii="Arial" w:hAnsi="Arial" w:cs="Arial"/>
            <w:noProof/>
            <w:sz w:val="24"/>
            <w:szCs w:val="24"/>
          </w:rPr>
          <w:t>- 1 -</w:t>
        </w:r>
        <w:r w:rsidRPr="00002913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14:paraId="22626CF1" w14:textId="77777777" w:rsidR="009A4DF4" w:rsidRPr="00002913" w:rsidRDefault="009A4DF4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00429CF" w14:textId="77777777" w:rsidR="001D695F" w:rsidRDefault="001D695F">
      <w:r>
        <w:separator/>
      </w:r>
    </w:p>
  </w:footnote>
  <w:footnote w:type="continuationSeparator" w:id="0">
    <w:p w14:paraId="4703C370" w14:textId="77777777" w:rsidR="001D695F" w:rsidRDefault="001D69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C48233" w14:textId="39F2F83D" w:rsidR="009A4DF4" w:rsidRPr="00002913" w:rsidRDefault="009A4DF4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5E7895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0D3978"/>
    <w:multiLevelType w:val="hybridMultilevel"/>
    <w:tmpl w:val="09984A30"/>
    <w:lvl w:ilvl="0" w:tplc="7D968248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color w:val="000000" w:themeColor="text1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B2D0B"/>
    <w:multiLevelType w:val="hybridMultilevel"/>
    <w:tmpl w:val="65946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73771E"/>
    <w:multiLevelType w:val="hybridMultilevel"/>
    <w:tmpl w:val="2A4E7BC6"/>
    <w:lvl w:ilvl="0" w:tplc="2B42EB2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embedSystemFonts/>
  <w:activeWritingStyle w:appName="MSWord" w:lang="ar-SA" w:vendorID="4" w:dllVersion="512" w:checkStyle="0"/>
  <w:activeWritingStyle w:appName="MSWord" w:lang="ar-AE" w:vendorID="4" w:dllVersion="512" w:checkStyle="1"/>
  <w:activeWritingStyle w:appName="MSWord" w:lang="ar-JO" w:vendorID="4" w:dllVersion="512" w:checkStyle="1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284"/>
  <w:drawingGridHorizontalSpacing w:val="57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49">
      <o:colormru v:ext="edit" colors="#f99,#9f9,#9cf,#e5a57d,#e97729,#ff6,#ff9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7CF"/>
    <w:rsid w:val="000009BE"/>
    <w:rsid w:val="00000C7A"/>
    <w:rsid w:val="00000F55"/>
    <w:rsid w:val="0000115E"/>
    <w:rsid w:val="000012C4"/>
    <w:rsid w:val="00002489"/>
    <w:rsid w:val="000027D8"/>
    <w:rsid w:val="00002913"/>
    <w:rsid w:val="00002BF2"/>
    <w:rsid w:val="00002C58"/>
    <w:rsid w:val="00002C77"/>
    <w:rsid w:val="00003532"/>
    <w:rsid w:val="00003A90"/>
    <w:rsid w:val="00003CD1"/>
    <w:rsid w:val="00004119"/>
    <w:rsid w:val="00004748"/>
    <w:rsid w:val="00004A47"/>
    <w:rsid w:val="0000587D"/>
    <w:rsid w:val="000058B6"/>
    <w:rsid w:val="000058E0"/>
    <w:rsid w:val="00005B28"/>
    <w:rsid w:val="00005BEF"/>
    <w:rsid w:val="0000610A"/>
    <w:rsid w:val="000067F4"/>
    <w:rsid w:val="00006A34"/>
    <w:rsid w:val="00007520"/>
    <w:rsid w:val="00007801"/>
    <w:rsid w:val="00010061"/>
    <w:rsid w:val="000100A6"/>
    <w:rsid w:val="00010528"/>
    <w:rsid w:val="000108CA"/>
    <w:rsid w:val="0001099F"/>
    <w:rsid w:val="00010D10"/>
    <w:rsid w:val="00010D30"/>
    <w:rsid w:val="00011DF0"/>
    <w:rsid w:val="00011DF1"/>
    <w:rsid w:val="000129AA"/>
    <w:rsid w:val="00012A98"/>
    <w:rsid w:val="00012AEF"/>
    <w:rsid w:val="0001345B"/>
    <w:rsid w:val="00013542"/>
    <w:rsid w:val="00013A2E"/>
    <w:rsid w:val="00013FC7"/>
    <w:rsid w:val="00014083"/>
    <w:rsid w:val="000141BC"/>
    <w:rsid w:val="000141CA"/>
    <w:rsid w:val="0001481E"/>
    <w:rsid w:val="000149E6"/>
    <w:rsid w:val="00014A7D"/>
    <w:rsid w:val="00015003"/>
    <w:rsid w:val="0001515E"/>
    <w:rsid w:val="000155BB"/>
    <w:rsid w:val="000155D2"/>
    <w:rsid w:val="00015E04"/>
    <w:rsid w:val="00015E73"/>
    <w:rsid w:val="00016045"/>
    <w:rsid w:val="000161F0"/>
    <w:rsid w:val="00016340"/>
    <w:rsid w:val="00016851"/>
    <w:rsid w:val="000168E3"/>
    <w:rsid w:val="0001723C"/>
    <w:rsid w:val="00017270"/>
    <w:rsid w:val="0001738D"/>
    <w:rsid w:val="0001753E"/>
    <w:rsid w:val="000179BD"/>
    <w:rsid w:val="00017E1E"/>
    <w:rsid w:val="00017F70"/>
    <w:rsid w:val="000202F7"/>
    <w:rsid w:val="00020A20"/>
    <w:rsid w:val="00020E97"/>
    <w:rsid w:val="000215C2"/>
    <w:rsid w:val="00021A62"/>
    <w:rsid w:val="00021C0B"/>
    <w:rsid w:val="00021C62"/>
    <w:rsid w:val="00021F68"/>
    <w:rsid w:val="00022B91"/>
    <w:rsid w:val="00022C41"/>
    <w:rsid w:val="00023165"/>
    <w:rsid w:val="00023A3D"/>
    <w:rsid w:val="00023E5F"/>
    <w:rsid w:val="00023FFC"/>
    <w:rsid w:val="00024154"/>
    <w:rsid w:val="00024AE3"/>
    <w:rsid w:val="00024BD2"/>
    <w:rsid w:val="00024DB4"/>
    <w:rsid w:val="00024DFE"/>
    <w:rsid w:val="00025287"/>
    <w:rsid w:val="00025D8F"/>
    <w:rsid w:val="00025EAC"/>
    <w:rsid w:val="000260C0"/>
    <w:rsid w:val="00027285"/>
    <w:rsid w:val="0002734F"/>
    <w:rsid w:val="00027E43"/>
    <w:rsid w:val="00030128"/>
    <w:rsid w:val="00030139"/>
    <w:rsid w:val="000302A7"/>
    <w:rsid w:val="00030418"/>
    <w:rsid w:val="0003059C"/>
    <w:rsid w:val="000311A0"/>
    <w:rsid w:val="000311B9"/>
    <w:rsid w:val="000314B3"/>
    <w:rsid w:val="00031A30"/>
    <w:rsid w:val="000321E6"/>
    <w:rsid w:val="0003224E"/>
    <w:rsid w:val="000328A6"/>
    <w:rsid w:val="000331EE"/>
    <w:rsid w:val="0003334D"/>
    <w:rsid w:val="000333E0"/>
    <w:rsid w:val="00033620"/>
    <w:rsid w:val="0003385E"/>
    <w:rsid w:val="00033866"/>
    <w:rsid w:val="00034079"/>
    <w:rsid w:val="0003449E"/>
    <w:rsid w:val="000346C9"/>
    <w:rsid w:val="00034E4E"/>
    <w:rsid w:val="00035005"/>
    <w:rsid w:val="000350EC"/>
    <w:rsid w:val="00035ACF"/>
    <w:rsid w:val="000360F8"/>
    <w:rsid w:val="00037C4D"/>
    <w:rsid w:val="00037CAC"/>
    <w:rsid w:val="00037CDC"/>
    <w:rsid w:val="00040306"/>
    <w:rsid w:val="00040649"/>
    <w:rsid w:val="000407ED"/>
    <w:rsid w:val="00040CEE"/>
    <w:rsid w:val="000418D7"/>
    <w:rsid w:val="00041A0B"/>
    <w:rsid w:val="00041A65"/>
    <w:rsid w:val="00041C81"/>
    <w:rsid w:val="00041EA5"/>
    <w:rsid w:val="00042106"/>
    <w:rsid w:val="0004275C"/>
    <w:rsid w:val="00042765"/>
    <w:rsid w:val="00042B00"/>
    <w:rsid w:val="000432D1"/>
    <w:rsid w:val="000435D0"/>
    <w:rsid w:val="0004394F"/>
    <w:rsid w:val="00043A65"/>
    <w:rsid w:val="000443E1"/>
    <w:rsid w:val="000444AC"/>
    <w:rsid w:val="00044682"/>
    <w:rsid w:val="00044AD1"/>
    <w:rsid w:val="00045A7B"/>
    <w:rsid w:val="00045F59"/>
    <w:rsid w:val="00046AE7"/>
    <w:rsid w:val="00047482"/>
    <w:rsid w:val="00047EC3"/>
    <w:rsid w:val="00047F46"/>
    <w:rsid w:val="00047F59"/>
    <w:rsid w:val="00047F89"/>
    <w:rsid w:val="0005042D"/>
    <w:rsid w:val="00050551"/>
    <w:rsid w:val="00050634"/>
    <w:rsid w:val="00050990"/>
    <w:rsid w:val="00051504"/>
    <w:rsid w:val="000517CE"/>
    <w:rsid w:val="0005295E"/>
    <w:rsid w:val="00052A35"/>
    <w:rsid w:val="00052ED5"/>
    <w:rsid w:val="000530EB"/>
    <w:rsid w:val="00053586"/>
    <w:rsid w:val="00053C85"/>
    <w:rsid w:val="00054169"/>
    <w:rsid w:val="00054300"/>
    <w:rsid w:val="00054A41"/>
    <w:rsid w:val="00054D5E"/>
    <w:rsid w:val="00054E62"/>
    <w:rsid w:val="00054EF0"/>
    <w:rsid w:val="000551C1"/>
    <w:rsid w:val="00055FD0"/>
    <w:rsid w:val="000560E3"/>
    <w:rsid w:val="00056374"/>
    <w:rsid w:val="000565D7"/>
    <w:rsid w:val="00056A5F"/>
    <w:rsid w:val="00056E74"/>
    <w:rsid w:val="00057087"/>
    <w:rsid w:val="0005731A"/>
    <w:rsid w:val="0005742A"/>
    <w:rsid w:val="00057E37"/>
    <w:rsid w:val="00057FAA"/>
    <w:rsid w:val="00057FD5"/>
    <w:rsid w:val="000602B8"/>
    <w:rsid w:val="000603F3"/>
    <w:rsid w:val="000604A0"/>
    <w:rsid w:val="00060946"/>
    <w:rsid w:val="00061279"/>
    <w:rsid w:val="0006177C"/>
    <w:rsid w:val="00061D6B"/>
    <w:rsid w:val="00061F9A"/>
    <w:rsid w:val="000620FA"/>
    <w:rsid w:val="000621BC"/>
    <w:rsid w:val="00062260"/>
    <w:rsid w:val="000632E1"/>
    <w:rsid w:val="00063CB8"/>
    <w:rsid w:val="000657FD"/>
    <w:rsid w:val="00065AA8"/>
    <w:rsid w:val="0006602A"/>
    <w:rsid w:val="00066174"/>
    <w:rsid w:val="0006663D"/>
    <w:rsid w:val="0006686D"/>
    <w:rsid w:val="00066D61"/>
    <w:rsid w:val="00066F41"/>
    <w:rsid w:val="000670E3"/>
    <w:rsid w:val="00067847"/>
    <w:rsid w:val="000701A6"/>
    <w:rsid w:val="0007034A"/>
    <w:rsid w:val="00070697"/>
    <w:rsid w:val="00070D4E"/>
    <w:rsid w:val="00071678"/>
    <w:rsid w:val="000716A3"/>
    <w:rsid w:val="00071E89"/>
    <w:rsid w:val="000722FF"/>
    <w:rsid w:val="0007245D"/>
    <w:rsid w:val="0007251A"/>
    <w:rsid w:val="0007268C"/>
    <w:rsid w:val="0007289E"/>
    <w:rsid w:val="00072B8F"/>
    <w:rsid w:val="00072BB2"/>
    <w:rsid w:val="00072D15"/>
    <w:rsid w:val="00072DCF"/>
    <w:rsid w:val="00072F75"/>
    <w:rsid w:val="000735E9"/>
    <w:rsid w:val="000738FE"/>
    <w:rsid w:val="00073A77"/>
    <w:rsid w:val="00073AE0"/>
    <w:rsid w:val="00073B7C"/>
    <w:rsid w:val="00073CF9"/>
    <w:rsid w:val="00073DD1"/>
    <w:rsid w:val="0007448A"/>
    <w:rsid w:val="00074C5A"/>
    <w:rsid w:val="0007545E"/>
    <w:rsid w:val="0007564B"/>
    <w:rsid w:val="00075FFE"/>
    <w:rsid w:val="0007618A"/>
    <w:rsid w:val="000763E5"/>
    <w:rsid w:val="00076A0F"/>
    <w:rsid w:val="00077123"/>
    <w:rsid w:val="00077397"/>
    <w:rsid w:val="00077B1D"/>
    <w:rsid w:val="00077E44"/>
    <w:rsid w:val="0008022F"/>
    <w:rsid w:val="00080F8F"/>
    <w:rsid w:val="00081655"/>
    <w:rsid w:val="00081D63"/>
    <w:rsid w:val="00082D56"/>
    <w:rsid w:val="00083229"/>
    <w:rsid w:val="00083262"/>
    <w:rsid w:val="0008326B"/>
    <w:rsid w:val="00083AB5"/>
    <w:rsid w:val="00084087"/>
    <w:rsid w:val="00084683"/>
    <w:rsid w:val="00084B7F"/>
    <w:rsid w:val="0008507F"/>
    <w:rsid w:val="0008521F"/>
    <w:rsid w:val="00085A9D"/>
    <w:rsid w:val="00085CFE"/>
    <w:rsid w:val="00086254"/>
    <w:rsid w:val="0008668D"/>
    <w:rsid w:val="00086C61"/>
    <w:rsid w:val="00086CAE"/>
    <w:rsid w:val="0008708C"/>
    <w:rsid w:val="000872D9"/>
    <w:rsid w:val="00087512"/>
    <w:rsid w:val="00087A18"/>
    <w:rsid w:val="00090437"/>
    <w:rsid w:val="000907D1"/>
    <w:rsid w:val="00090C46"/>
    <w:rsid w:val="000912DE"/>
    <w:rsid w:val="00091333"/>
    <w:rsid w:val="00091835"/>
    <w:rsid w:val="00091A42"/>
    <w:rsid w:val="00091A84"/>
    <w:rsid w:val="00091AEC"/>
    <w:rsid w:val="00091C74"/>
    <w:rsid w:val="00091DD9"/>
    <w:rsid w:val="0009250B"/>
    <w:rsid w:val="000925AE"/>
    <w:rsid w:val="00093742"/>
    <w:rsid w:val="000937D9"/>
    <w:rsid w:val="00093B6A"/>
    <w:rsid w:val="00094E73"/>
    <w:rsid w:val="00094F16"/>
    <w:rsid w:val="00095AFF"/>
    <w:rsid w:val="00095D3B"/>
    <w:rsid w:val="000966A0"/>
    <w:rsid w:val="00097587"/>
    <w:rsid w:val="00097814"/>
    <w:rsid w:val="00097882"/>
    <w:rsid w:val="00097B2D"/>
    <w:rsid w:val="000A0165"/>
    <w:rsid w:val="000A04B1"/>
    <w:rsid w:val="000A0537"/>
    <w:rsid w:val="000A0AB1"/>
    <w:rsid w:val="000A0CAC"/>
    <w:rsid w:val="000A0DDC"/>
    <w:rsid w:val="000A0F8E"/>
    <w:rsid w:val="000A1411"/>
    <w:rsid w:val="000A16A7"/>
    <w:rsid w:val="000A187A"/>
    <w:rsid w:val="000A1D67"/>
    <w:rsid w:val="000A1DA2"/>
    <w:rsid w:val="000A1E11"/>
    <w:rsid w:val="000A1F66"/>
    <w:rsid w:val="000A1FBA"/>
    <w:rsid w:val="000A2409"/>
    <w:rsid w:val="000A2B9F"/>
    <w:rsid w:val="000A3104"/>
    <w:rsid w:val="000A3489"/>
    <w:rsid w:val="000A38AF"/>
    <w:rsid w:val="000A38BE"/>
    <w:rsid w:val="000A3948"/>
    <w:rsid w:val="000A3B35"/>
    <w:rsid w:val="000A3D86"/>
    <w:rsid w:val="000A3E14"/>
    <w:rsid w:val="000A3F0C"/>
    <w:rsid w:val="000A4ADA"/>
    <w:rsid w:val="000A50DC"/>
    <w:rsid w:val="000A583D"/>
    <w:rsid w:val="000A590F"/>
    <w:rsid w:val="000A5AEB"/>
    <w:rsid w:val="000A6778"/>
    <w:rsid w:val="000A6EC1"/>
    <w:rsid w:val="000A73A9"/>
    <w:rsid w:val="000A78E2"/>
    <w:rsid w:val="000A7F42"/>
    <w:rsid w:val="000B0074"/>
    <w:rsid w:val="000B05B4"/>
    <w:rsid w:val="000B0D64"/>
    <w:rsid w:val="000B1063"/>
    <w:rsid w:val="000B1354"/>
    <w:rsid w:val="000B15A0"/>
    <w:rsid w:val="000B183F"/>
    <w:rsid w:val="000B1CE6"/>
    <w:rsid w:val="000B1DE8"/>
    <w:rsid w:val="000B22EB"/>
    <w:rsid w:val="000B25CB"/>
    <w:rsid w:val="000B2682"/>
    <w:rsid w:val="000B268C"/>
    <w:rsid w:val="000B26EF"/>
    <w:rsid w:val="000B28D6"/>
    <w:rsid w:val="000B291D"/>
    <w:rsid w:val="000B2AB6"/>
    <w:rsid w:val="000B3136"/>
    <w:rsid w:val="000B32F0"/>
    <w:rsid w:val="000B3FEE"/>
    <w:rsid w:val="000B4993"/>
    <w:rsid w:val="000B4FD3"/>
    <w:rsid w:val="000B5337"/>
    <w:rsid w:val="000B555F"/>
    <w:rsid w:val="000B57CD"/>
    <w:rsid w:val="000B58D4"/>
    <w:rsid w:val="000B5D03"/>
    <w:rsid w:val="000B5F47"/>
    <w:rsid w:val="000B60F3"/>
    <w:rsid w:val="000B6316"/>
    <w:rsid w:val="000B658F"/>
    <w:rsid w:val="000B65DB"/>
    <w:rsid w:val="000B6C6F"/>
    <w:rsid w:val="000B6E7E"/>
    <w:rsid w:val="000B752E"/>
    <w:rsid w:val="000B7D18"/>
    <w:rsid w:val="000C02A6"/>
    <w:rsid w:val="000C09F5"/>
    <w:rsid w:val="000C0DCF"/>
    <w:rsid w:val="000C14D6"/>
    <w:rsid w:val="000C1803"/>
    <w:rsid w:val="000C2484"/>
    <w:rsid w:val="000C35F3"/>
    <w:rsid w:val="000C36AF"/>
    <w:rsid w:val="000C38C7"/>
    <w:rsid w:val="000C3994"/>
    <w:rsid w:val="000C3F43"/>
    <w:rsid w:val="000C4117"/>
    <w:rsid w:val="000C41DF"/>
    <w:rsid w:val="000C4E78"/>
    <w:rsid w:val="000C4E97"/>
    <w:rsid w:val="000C544F"/>
    <w:rsid w:val="000C56D2"/>
    <w:rsid w:val="000C5AC5"/>
    <w:rsid w:val="000C5E37"/>
    <w:rsid w:val="000C65C6"/>
    <w:rsid w:val="000C6910"/>
    <w:rsid w:val="000C69BE"/>
    <w:rsid w:val="000C6AE2"/>
    <w:rsid w:val="000C6EE4"/>
    <w:rsid w:val="000C7391"/>
    <w:rsid w:val="000C73EF"/>
    <w:rsid w:val="000C7586"/>
    <w:rsid w:val="000C75F2"/>
    <w:rsid w:val="000C7AB4"/>
    <w:rsid w:val="000C7C0C"/>
    <w:rsid w:val="000D05AF"/>
    <w:rsid w:val="000D0736"/>
    <w:rsid w:val="000D0AA8"/>
    <w:rsid w:val="000D0D12"/>
    <w:rsid w:val="000D0E4C"/>
    <w:rsid w:val="000D123E"/>
    <w:rsid w:val="000D1341"/>
    <w:rsid w:val="000D13E7"/>
    <w:rsid w:val="000D1435"/>
    <w:rsid w:val="000D1B58"/>
    <w:rsid w:val="000D2656"/>
    <w:rsid w:val="000D26D9"/>
    <w:rsid w:val="000D281D"/>
    <w:rsid w:val="000D28CF"/>
    <w:rsid w:val="000D31FF"/>
    <w:rsid w:val="000D3279"/>
    <w:rsid w:val="000D32A7"/>
    <w:rsid w:val="000D38EE"/>
    <w:rsid w:val="000D45FD"/>
    <w:rsid w:val="000D5281"/>
    <w:rsid w:val="000D60D5"/>
    <w:rsid w:val="000D623B"/>
    <w:rsid w:val="000D6394"/>
    <w:rsid w:val="000D68F1"/>
    <w:rsid w:val="000D694A"/>
    <w:rsid w:val="000D6ADC"/>
    <w:rsid w:val="000D711E"/>
    <w:rsid w:val="000D7697"/>
    <w:rsid w:val="000E00ED"/>
    <w:rsid w:val="000E04FE"/>
    <w:rsid w:val="000E0640"/>
    <w:rsid w:val="000E0892"/>
    <w:rsid w:val="000E10BF"/>
    <w:rsid w:val="000E16EC"/>
    <w:rsid w:val="000E1995"/>
    <w:rsid w:val="000E1DD6"/>
    <w:rsid w:val="000E1E00"/>
    <w:rsid w:val="000E1EED"/>
    <w:rsid w:val="000E235A"/>
    <w:rsid w:val="000E28FC"/>
    <w:rsid w:val="000E34AA"/>
    <w:rsid w:val="000E37A4"/>
    <w:rsid w:val="000E399C"/>
    <w:rsid w:val="000E3A13"/>
    <w:rsid w:val="000E3F8D"/>
    <w:rsid w:val="000E44E3"/>
    <w:rsid w:val="000E4BEC"/>
    <w:rsid w:val="000E50C1"/>
    <w:rsid w:val="000E51CE"/>
    <w:rsid w:val="000E5319"/>
    <w:rsid w:val="000E53F3"/>
    <w:rsid w:val="000E54E0"/>
    <w:rsid w:val="000E5B87"/>
    <w:rsid w:val="000E5E53"/>
    <w:rsid w:val="000E7193"/>
    <w:rsid w:val="000E7882"/>
    <w:rsid w:val="000E7AC4"/>
    <w:rsid w:val="000E7ED3"/>
    <w:rsid w:val="000F00FF"/>
    <w:rsid w:val="000F0A71"/>
    <w:rsid w:val="000F0F06"/>
    <w:rsid w:val="000F1626"/>
    <w:rsid w:val="000F1692"/>
    <w:rsid w:val="000F1B6D"/>
    <w:rsid w:val="000F1D0C"/>
    <w:rsid w:val="000F2FD4"/>
    <w:rsid w:val="000F3004"/>
    <w:rsid w:val="000F38ED"/>
    <w:rsid w:val="000F3AD6"/>
    <w:rsid w:val="000F3EFD"/>
    <w:rsid w:val="000F417E"/>
    <w:rsid w:val="000F43DE"/>
    <w:rsid w:val="000F4617"/>
    <w:rsid w:val="000F4C99"/>
    <w:rsid w:val="000F54ED"/>
    <w:rsid w:val="000F5BA9"/>
    <w:rsid w:val="000F5EFE"/>
    <w:rsid w:val="000F6A36"/>
    <w:rsid w:val="000F6BF0"/>
    <w:rsid w:val="000F7463"/>
    <w:rsid w:val="000F7A10"/>
    <w:rsid w:val="000F7D74"/>
    <w:rsid w:val="000F7EE9"/>
    <w:rsid w:val="00100191"/>
    <w:rsid w:val="0010070F"/>
    <w:rsid w:val="00100758"/>
    <w:rsid w:val="001008B5"/>
    <w:rsid w:val="00100E4F"/>
    <w:rsid w:val="0010181E"/>
    <w:rsid w:val="00101C93"/>
    <w:rsid w:val="001020DB"/>
    <w:rsid w:val="00102B85"/>
    <w:rsid w:val="00102E63"/>
    <w:rsid w:val="00102EBB"/>
    <w:rsid w:val="001033E4"/>
    <w:rsid w:val="00103858"/>
    <w:rsid w:val="001039E8"/>
    <w:rsid w:val="00103CE6"/>
    <w:rsid w:val="00103D32"/>
    <w:rsid w:val="00104124"/>
    <w:rsid w:val="0010448B"/>
    <w:rsid w:val="00104812"/>
    <w:rsid w:val="00105270"/>
    <w:rsid w:val="001052C0"/>
    <w:rsid w:val="00105459"/>
    <w:rsid w:val="0010566E"/>
    <w:rsid w:val="001056EB"/>
    <w:rsid w:val="0010576E"/>
    <w:rsid w:val="00105EF7"/>
    <w:rsid w:val="0010630A"/>
    <w:rsid w:val="0010637F"/>
    <w:rsid w:val="0010688D"/>
    <w:rsid w:val="00107623"/>
    <w:rsid w:val="001076AD"/>
    <w:rsid w:val="00107ADD"/>
    <w:rsid w:val="00107B67"/>
    <w:rsid w:val="00107ED9"/>
    <w:rsid w:val="00107FB0"/>
    <w:rsid w:val="001100FE"/>
    <w:rsid w:val="0011040C"/>
    <w:rsid w:val="00110805"/>
    <w:rsid w:val="00110855"/>
    <w:rsid w:val="001110A3"/>
    <w:rsid w:val="00111A44"/>
    <w:rsid w:val="00111F09"/>
    <w:rsid w:val="001121C5"/>
    <w:rsid w:val="001128BD"/>
    <w:rsid w:val="00112B75"/>
    <w:rsid w:val="00112C67"/>
    <w:rsid w:val="00112D02"/>
    <w:rsid w:val="00112ED2"/>
    <w:rsid w:val="0011332D"/>
    <w:rsid w:val="0011345A"/>
    <w:rsid w:val="00113969"/>
    <w:rsid w:val="00113B54"/>
    <w:rsid w:val="001144E0"/>
    <w:rsid w:val="0011451E"/>
    <w:rsid w:val="00114CFE"/>
    <w:rsid w:val="00115329"/>
    <w:rsid w:val="001157E5"/>
    <w:rsid w:val="00115C4D"/>
    <w:rsid w:val="0011603E"/>
    <w:rsid w:val="00116083"/>
    <w:rsid w:val="00116B50"/>
    <w:rsid w:val="00116B51"/>
    <w:rsid w:val="00116C59"/>
    <w:rsid w:val="00116D87"/>
    <w:rsid w:val="00116F00"/>
    <w:rsid w:val="00117168"/>
    <w:rsid w:val="001172E9"/>
    <w:rsid w:val="00117302"/>
    <w:rsid w:val="00117907"/>
    <w:rsid w:val="00117DD6"/>
    <w:rsid w:val="00120E73"/>
    <w:rsid w:val="001210D8"/>
    <w:rsid w:val="0012156E"/>
    <w:rsid w:val="00121CC3"/>
    <w:rsid w:val="001220DA"/>
    <w:rsid w:val="001224A2"/>
    <w:rsid w:val="001225C1"/>
    <w:rsid w:val="00122CD7"/>
    <w:rsid w:val="00123157"/>
    <w:rsid w:val="001234E7"/>
    <w:rsid w:val="00123B36"/>
    <w:rsid w:val="001242D5"/>
    <w:rsid w:val="0012444C"/>
    <w:rsid w:val="00124690"/>
    <w:rsid w:val="001248B2"/>
    <w:rsid w:val="00124D7E"/>
    <w:rsid w:val="0012539F"/>
    <w:rsid w:val="0012568D"/>
    <w:rsid w:val="001259DA"/>
    <w:rsid w:val="00125A74"/>
    <w:rsid w:val="00125D09"/>
    <w:rsid w:val="00126189"/>
    <w:rsid w:val="001263A6"/>
    <w:rsid w:val="00126595"/>
    <w:rsid w:val="0012708E"/>
    <w:rsid w:val="00127404"/>
    <w:rsid w:val="00127850"/>
    <w:rsid w:val="00127F25"/>
    <w:rsid w:val="001302C2"/>
    <w:rsid w:val="001302E2"/>
    <w:rsid w:val="001303C5"/>
    <w:rsid w:val="0013072F"/>
    <w:rsid w:val="00130988"/>
    <w:rsid w:val="001311AC"/>
    <w:rsid w:val="001314FC"/>
    <w:rsid w:val="00131ABB"/>
    <w:rsid w:val="001321CC"/>
    <w:rsid w:val="001323E4"/>
    <w:rsid w:val="00132831"/>
    <w:rsid w:val="00132E39"/>
    <w:rsid w:val="00132F7B"/>
    <w:rsid w:val="00132FF8"/>
    <w:rsid w:val="00133396"/>
    <w:rsid w:val="001333C8"/>
    <w:rsid w:val="001333E4"/>
    <w:rsid w:val="0013368F"/>
    <w:rsid w:val="00134152"/>
    <w:rsid w:val="001341D1"/>
    <w:rsid w:val="0013448B"/>
    <w:rsid w:val="00134D6A"/>
    <w:rsid w:val="00135F6D"/>
    <w:rsid w:val="00135FFE"/>
    <w:rsid w:val="00136315"/>
    <w:rsid w:val="001367BA"/>
    <w:rsid w:val="001368E1"/>
    <w:rsid w:val="00136B08"/>
    <w:rsid w:val="00137789"/>
    <w:rsid w:val="00137938"/>
    <w:rsid w:val="00137A15"/>
    <w:rsid w:val="00137A4A"/>
    <w:rsid w:val="00140B16"/>
    <w:rsid w:val="00140E2E"/>
    <w:rsid w:val="00141124"/>
    <w:rsid w:val="00141157"/>
    <w:rsid w:val="0014165E"/>
    <w:rsid w:val="00141C29"/>
    <w:rsid w:val="00141DDD"/>
    <w:rsid w:val="0014222F"/>
    <w:rsid w:val="0014229E"/>
    <w:rsid w:val="001422D1"/>
    <w:rsid w:val="001423A9"/>
    <w:rsid w:val="00142653"/>
    <w:rsid w:val="00142CFF"/>
    <w:rsid w:val="00142D6B"/>
    <w:rsid w:val="001431B6"/>
    <w:rsid w:val="001439B3"/>
    <w:rsid w:val="001439F7"/>
    <w:rsid w:val="00144146"/>
    <w:rsid w:val="001446A5"/>
    <w:rsid w:val="00144703"/>
    <w:rsid w:val="00144952"/>
    <w:rsid w:val="00144BB6"/>
    <w:rsid w:val="001450A5"/>
    <w:rsid w:val="001452F9"/>
    <w:rsid w:val="001457A7"/>
    <w:rsid w:val="00145B67"/>
    <w:rsid w:val="00145CF0"/>
    <w:rsid w:val="00145D77"/>
    <w:rsid w:val="00145DBC"/>
    <w:rsid w:val="00145E55"/>
    <w:rsid w:val="00145F48"/>
    <w:rsid w:val="001461B5"/>
    <w:rsid w:val="00146911"/>
    <w:rsid w:val="00146D7E"/>
    <w:rsid w:val="00147027"/>
    <w:rsid w:val="001470AC"/>
    <w:rsid w:val="00147278"/>
    <w:rsid w:val="00147A03"/>
    <w:rsid w:val="00147BF8"/>
    <w:rsid w:val="00147DE3"/>
    <w:rsid w:val="0015032B"/>
    <w:rsid w:val="001505AE"/>
    <w:rsid w:val="00150C8C"/>
    <w:rsid w:val="001511E0"/>
    <w:rsid w:val="00151738"/>
    <w:rsid w:val="00152212"/>
    <w:rsid w:val="001522BE"/>
    <w:rsid w:val="001522D8"/>
    <w:rsid w:val="0015243B"/>
    <w:rsid w:val="001528A7"/>
    <w:rsid w:val="00152B0C"/>
    <w:rsid w:val="00152CF5"/>
    <w:rsid w:val="00152D15"/>
    <w:rsid w:val="00153547"/>
    <w:rsid w:val="001545D6"/>
    <w:rsid w:val="00154782"/>
    <w:rsid w:val="00154914"/>
    <w:rsid w:val="00154E04"/>
    <w:rsid w:val="00155228"/>
    <w:rsid w:val="00155403"/>
    <w:rsid w:val="00155428"/>
    <w:rsid w:val="00155587"/>
    <w:rsid w:val="00155C1D"/>
    <w:rsid w:val="00155CD5"/>
    <w:rsid w:val="00156794"/>
    <w:rsid w:val="001569CE"/>
    <w:rsid w:val="00156C3B"/>
    <w:rsid w:val="00156C9C"/>
    <w:rsid w:val="0015766B"/>
    <w:rsid w:val="001576D1"/>
    <w:rsid w:val="00160018"/>
    <w:rsid w:val="001605EE"/>
    <w:rsid w:val="00160ABA"/>
    <w:rsid w:val="00160E7C"/>
    <w:rsid w:val="00160FB3"/>
    <w:rsid w:val="00160FDC"/>
    <w:rsid w:val="001612DE"/>
    <w:rsid w:val="001615FD"/>
    <w:rsid w:val="00161810"/>
    <w:rsid w:val="00161D26"/>
    <w:rsid w:val="00162284"/>
    <w:rsid w:val="00162523"/>
    <w:rsid w:val="001629DD"/>
    <w:rsid w:val="00162EF6"/>
    <w:rsid w:val="00163ACF"/>
    <w:rsid w:val="00164112"/>
    <w:rsid w:val="001644EA"/>
    <w:rsid w:val="00164565"/>
    <w:rsid w:val="00164684"/>
    <w:rsid w:val="00164B23"/>
    <w:rsid w:val="00164C2A"/>
    <w:rsid w:val="00164CDB"/>
    <w:rsid w:val="00165351"/>
    <w:rsid w:val="001658C8"/>
    <w:rsid w:val="00165C3D"/>
    <w:rsid w:val="00165E55"/>
    <w:rsid w:val="001662CF"/>
    <w:rsid w:val="001663D0"/>
    <w:rsid w:val="0016670B"/>
    <w:rsid w:val="001670AA"/>
    <w:rsid w:val="001671D9"/>
    <w:rsid w:val="001676AF"/>
    <w:rsid w:val="00170770"/>
    <w:rsid w:val="001708F3"/>
    <w:rsid w:val="00170D48"/>
    <w:rsid w:val="0017110A"/>
    <w:rsid w:val="0017114A"/>
    <w:rsid w:val="001714FC"/>
    <w:rsid w:val="00171837"/>
    <w:rsid w:val="00171982"/>
    <w:rsid w:val="00171B22"/>
    <w:rsid w:val="0017244F"/>
    <w:rsid w:val="001724AE"/>
    <w:rsid w:val="00172999"/>
    <w:rsid w:val="00172C94"/>
    <w:rsid w:val="00173433"/>
    <w:rsid w:val="001734C1"/>
    <w:rsid w:val="00173606"/>
    <w:rsid w:val="0017390E"/>
    <w:rsid w:val="00173B6C"/>
    <w:rsid w:val="00173F94"/>
    <w:rsid w:val="001742E8"/>
    <w:rsid w:val="00174769"/>
    <w:rsid w:val="001747FD"/>
    <w:rsid w:val="0017487E"/>
    <w:rsid w:val="001758BA"/>
    <w:rsid w:val="00175B40"/>
    <w:rsid w:val="001762A9"/>
    <w:rsid w:val="0017630D"/>
    <w:rsid w:val="001766F4"/>
    <w:rsid w:val="00176F57"/>
    <w:rsid w:val="00176F77"/>
    <w:rsid w:val="0017747F"/>
    <w:rsid w:val="0017753C"/>
    <w:rsid w:val="001777E4"/>
    <w:rsid w:val="001779A9"/>
    <w:rsid w:val="00177B9B"/>
    <w:rsid w:val="00177BF5"/>
    <w:rsid w:val="00177C7C"/>
    <w:rsid w:val="0018002D"/>
    <w:rsid w:val="001801BF"/>
    <w:rsid w:val="00180450"/>
    <w:rsid w:val="00180A91"/>
    <w:rsid w:val="00181071"/>
    <w:rsid w:val="001810A9"/>
    <w:rsid w:val="001814E6"/>
    <w:rsid w:val="00181A00"/>
    <w:rsid w:val="00181AD2"/>
    <w:rsid w:val="00181B96"/>
    <w:rsid w:val="00181F58"/>
    <w:rsid w:val="001821EC"/>
    <w:rsid w:val="001822B5"/>
    <w:rsid w:val="001822EE"/>
    <w:rsid w:val="00182737"/>
    <w:rsid w:val="001828E2"/>
    <w:rsid w:val="00182999"/>
    <w:rsid w:val="00182F55"/>
    <w:rsid w:val="0018327A"/>
    <w:rsid w:val="00183816"/>
    <w:rsid w:val="00183E52"/>
    <w:rsid w:val="00183F86"/>
    <w:rsid w:val="00184583"/>
    <w:rsid w:val="00184EB4"/>
    <w:rsid w:val="001851DC"/>
    <w:rsid w:val="00185C24"/>
    <w:rsid w:val="00185C7B"/>
    <w:rsid w:val="00186A03"/>
    <w:rsid w:val="00186A85"/>
    <w:rsid w:val="00186F2C"/>
    <w:rsid w:val="001870F2"/>
    <w:rsid w:val="00187161"/>
    <w:rsid w:val="00187856"/>
    <w:rsid w:val="00187A10"/>
    <w:rsid w:val="00187AC9"/>
    <w:rsid w:val="00187AE4"/>
    <w:rsid w:val="001905C0"/>
    <w:rsid w:val="00190F7B"/>
    <w:rsid w:val="001915BF"/>
    <w:rsid w:val="0019160A"/>
    <w:rsid w:val="0019182E"/>
    <w:rsid w:val="0019191B"/>
    <w:rsid w:val="00191A9F"/>
    <w:rsid w:val="00191B7B"/>
    <w:rsid w:val="001920DF"/>
    <w:rsid w:val="0019239B"/>
    <w:rsid w:val="001926C3"/>
    <w:rsid w:val="00192876"/>
    <w:rsid w:val="00192B82"/>
    <w:rsid w:val="00192E2A"/>
    <w:rsid w:val="001930DE"/>
    <w:rsid w:val="0019392B"/>
    <w:rsid w:val="00193A23"/>
    <w:rsid w:val="00193E69"/>
    <w:rsid w:val="0019477A"/>
    <w:rsid w:val="001949A4"/>
    <w:rsid w:val="001949A9"/>
    <w:rsid w:val="00195042"/>
    <w:rsid w:val="001950A9"/>
    <w:rsid w:val="00195783"/>
    <w:rsid w:val="00195A5A"/>
    <w:rsid w:val="00195D70"/>
    <w:rsid w:val="0019645C"/>
    <w:rsid w:val="001967AD"/>
    <w:rsid w:val="00196B87"/>
    <w:rsid w:val="0019734C"/>
    <w:rsid w:val="0019738C"/>
    <w:rsid w:val="001974F5"/>
    <w:rsid w:val="001A0099"/>
    <w:rsid w:val="001A0152"/>
    <w:rsid w:val="001A025E"/>
    <w:rsid w:val="001A0429"/>
    <w:rsid w:val="001A11AC"/>
    <w:rsid w:val="001A12F4"/>
    <w:rsid w:val="001A1345"/>
    <w:rsid w:val="001A2221"/>
    <w:rsid w:val="001A2297"/>
    <w:rsid w:val="001A3226"/>
    <w:rsid w:val="001A3665"/>
    <w:rsid w:val="001A46EB"/>
    <w:rsid w:val="001A4BF3"/>
    <w:rsid w:val="001A567C"/>
    <w:rsid w:val="001A58DB"/>
    <w:rsid w:val="001A5CEF"/>
    <w:rsid w:val="001A5ED6"/>
    <w:rsid w:val="001A5FCE"/>
    <w:rsid w:val="001A604F"/>
    <w:rsid w:val="001A618F"/>
    <w:rsid w:val="001A62E8"/>
    <w:rsid w:val="001A64F0"/>
    <w:rsid w:val="001A6702"/>
    <w:rsid w:val="001A67EE"/>
    <w:rsid w:val="001A6979"/>
    <w:rsid w:val="001A6AFC"/>
    <w:rsid w:val="001A6CC4"/>
    <w:rsid w:val="001A72BD"/>
    <w:rsid w:val="001A7C34"/>
    <w:rsid w:val="001A7EF5"/>
    <w:rsid w:val="001B0417"/>
    <w:rsid w:val="001B1535"/>
    <w:rsid w:val="001B1ABD"/>
    <w:rsid w:val="001B1B23"/>
    <w:rsid w:val="001B1E8C"/>
    <w:rsid w:val="001B21ED"/>
    <w:rsid w:val="001B266A"/>
    <w:rsid w:val="001B28AF"/>
    <w:rsid w:val="001B2E84"/>
    <w:rsid w:val="001B2E96"/>
    <w:rsid w:val="001B36AD"/>
    <w:rsid w:val="001B3F95"/>
    <w:rsid w:val="001B3FEA"/>
    <w:rsid w:val="001B427C"/>
    <w:rsid w:val="001B455E"/>
    <w:rsid w:val="001B4BA1"/>
    <w:rsid w:val="001B4CB7"/>
    <w:rsid w:val="001B4F60"/>
    <w:rsid w:val="001B54E0"/>
    <w:rsid w:val="001B5550"/>
    <w:rsid w:val="001B5974"/>
    <w:rsid w:val="001B5BB5"/>
    <w:rsid w:val="001B5F5D"/>
    <w:rsid w:val="001B60AD"/>
    <w:rsid w:val="001B6334"/>
    <w:rsid w:val="001B6693"/>
    <w:rsid w:val="001B6B94"/>
    <w:rsid w:val="001B7011"/>
    <w:rsid w:val="001B716E"/>
    <w:rsid w:val="001B7189"/>
    <w:rsid w:val="001B7406"/>
    <w:rsid w:val="001B744C"/>
    <w:rsid w:val="001B7958"/>
    <w:rsid w:val="001C000E"/>
    <w:rsid w:val="001C0036"/>
    <w:rsid w:val="001C018D"/>
    <w:rsid w:val="001C0328"/>
    <w:rsid w:val="001C0394"/>
    <w:rsid w:val="001C08D2"/>
    <w:rsid w:val="001C0CC0"/>
    <w:rsid w:val="001C0F5A"/>
    <w:rsid w:val="001C1027"/>
    <w:rsid w:val="001C191A"/>
    <w:rsid w:val="001C1DDF"/>
    <w:rsid w:val="001C1E9A"/>
    <w:rsid w:val="001C1F53"/>
    <w:rsid w:val="001C2182"/>
    <w:rsid w:val="001C2283"/>
    <w:rsid w:val="001C2B7B"/>
    <w:rsid w:val="001C32BD"/>
    <w:rsid w:val="001C3BE2"/>
    <w:rsid w:val="001C3D30"/>
    <w:rsid w:val="001C3EA0"/>
    <w:rsid w:val="001C3F02"/>
    <w:rsid w:val="001C43B8"/>
    <w:rsid w:val="001C43C1"/>
    <w:rsid w:val="001C43C2"/>
    <w:rsid w:val="001C4958"/>
    <w:rsid w:val="001C50ED"/>
    <w:rsid w:val="001C51D4"/>
    <w:rsid w:val="001C55BE"/>
    <w:rsid w:val="001C5B67"/>
    <w:rsid w:val="001C5C3D"/>
    <w:rsid w:val="001C62FF"/>
    <w:rsid w:val="001C66B7"/>
    <w:rsid w:val="001C67CC"/>
    <w:rsid w:val="001C6FB4"/>
    <w:rsid w:val="001C72FE"/>
    <w:rsid w:val="001C778B"/>
    <w:rsid w:val="001C7BE8"/>
    <w:rsid w:val="001D01C0"/>
    <w:rsid w:val="001D1340"/>
    <w:rsid w:val="001D2338"/>
    <w:rsid w:val="001D286F"/>
    <w:rsid w:val="001D2EF2"/>
    <w:rsid w:val="001D346B"/>
    <w:rsid w:val="001D35A9"/>
    <w:rsid w:val="001D3FC0"/>
    <w:rsid w:val="001D4AF4"/>
    <w:rsid w:val="001D51A2"/>
    <w:rsid w:val="001D541D"/>
    <w:rsid w:val="001D5429"/>
    <w:rsid w:val="001D564A"/>
    <w:rsid w:val="001D56F6"/>
    <w:rsid w:val="001D5F22"/>
    <w:rsid w:val="001D658B"/>
    <w:rsid w:val="001D65A5"/>
    <w:rsid w:val="001D695F"/>
    <w:rsid w:val="001D6C2C"/>
    <w:rsid w:val="001D6D2A"/>
    <w:rsid w:val="001D6EB4"/>
    <w:rsid w:val="001D7508"/>
    <w:rsid w:val="001D7685"/>
    <w:rsid w:val="001D7C36"/>
    <w:rsid w:val="001D7CC9"/>
    <w:rsid w:val="001E0373"/>
    <w:rsid w:val="001E0A8A"/>
    <w:rsid w:val="001E0C07"/>
    <w:rsid w:val="001E1446"/>
    <w:rsid w:val="001E1594"/>
    <w:rsid w:val="001E18AD"/>
    <w:rsid w:val="001E25A5"/>
    <w:rsid w:val="001E2884"/>
    <w:rsid w:val="001E29D4"/>
    <w:rsid w:val="001E2C89"/>
    <w:rsid w:val="001E30CF"/>
    <w:rsid w:val="001E3A32"/>
    <w:rsid w:val="001E3CC7"/>
    <w:rsid w:val="001E3E94"/>
    <w:rsid w:val="001E4CED"/>
    <w:rsid w:val="001E5067"/>
    <w:rsid w:val="001E5764"/>
    <w:rsid w:val="001E5894"/>
    <w:rsid w:val="001E5A71"/>
    <w:rsid w:val="001E5F03"/>
    <w:rsid w:val="001E66D0"/>
    <w:rsid w:val="001E6C23"/>
    <w:rsid w:val="001E6C28"/>
    <w:rsid w:val="001E7065"/>
    <w:rsid w:val="001E7346"/>
    <w:rsid w:val="001E7411"/>
    <w:rsid w:val="001E768D"/>
    <w:rsid w:val="001E7989"/>
    <w:rsid w:val="001F0356"/>
    <w:rsid w:val="001F051F"/>
    <w:rsid w:val="001F1357"/>
    <w:rsid w:val="001F1907"/>
    <w:rsid w:val="001F1E30"/>
    <w:rsid w:val="001F1FCA"/>
    <w:rsid w:val="001F2A73"/>
    <w:rsid w:val="001F2F92"/>
    <w:rsid w:val="001F33F7"/>
    <w:rsid w:val="001F4307"/>
    <w:rsid w:val="001F4955"/>
    <w:rsid w:val="001F4E87"/>
    <w:rsid w:val="001F4E92"/>
    <w:rsid w:val="001F5094"/>
    <w:rsid w:val="001F5237"/>
    <w:rsid w:val="001F570A"/>
    <w:rsid w:val="001F5BEA"/>
    <w:rsid w:val="001F6299"/>
    <w:rsid w:val="001F6725"/>
    <w:rsid w:val="001F6D66"/>
    <w:rsid w:val="001F7038"/>
    <w:rsid w:val="001F70D7"/>
    <w:rsid w:val="001F7DB8"/>
    <w:rsid w:val="001F7E29"/>
    <w:rsid w:val="00200838"/>
    <w:rsid w:val="00200A19"/>
    <w:rsid w:val="00200B15"/>
    <w:rsid w:val="00200D8F"/>
    <w:rsid w:val="00200DB5"/>
    <w:rsid w:val="002010C9"/>
    <w:rsid w:val="0020138E"/>
    <w:rsid w:val="002031C3"/>
    <w:rsid w:val="00203275"/>
    <w:rsid w:val="00203D86"/>
    <w:rsid w:val="002041CB"/>
    <w:rsid w:val="00204731"/>
    <w:rsid w:val="002047B8"/>
    <w:rsid w:val="002048D8"/>
    <w:rsid w:val="00204F0D"/>
    <w:rsid w:val="002050E6"/>
    <w:rsid w:val="00205219"/>
    <w:rsid w:val="00205224"/>
    <w:rsid w:val="00205331"/>
    <w:rsid w:val="002055E4"/>
    <w:rsid w:val="00205CD2"/>
    <w:rsid w:val="00205CDD"/>
    <w:rsid w:val="00205D09"/>
    <w:rsid w:val="00205E6C"/>
    <w:rsid w:val="00206186"/>
    <w:rsid w:val="0020696A"/>
    <w:rsid w:val="002069C2"/>
    <w:rsid w:val="00206BAA"/>
    <w:rsid w:val="00206C90"/>
    <w:rsid w:val="00206D13"/>
    <w:rsid w:val="0020719C"/>
    <w:rsid w:val="002079C8"/>
    <w:rsid w:val="00210776"/>
    <w:rsid w:val="00210A66"/>
    <w:rsid w:val="00210B7A"/>
    <w:rsid w:val="00210F6C"/>
    <w:rsid w:val="0021155A"/>
    <w:rsid w:val="00212672"/>
    <w:rsid w:val="00212EAB"/>
    <w:rsid w:val="00213C92"/>
    <w:rsid w:val="00213FE7"/>
    <w:rsid w:val="00214016"/>
    <w:rsid w:val="00214D35"/>
    <w:rsid w:val="00215507"/>
    <w:rsid w:val="002155B5"/>
    <w:rsid w:val="00215C0C"/>
    <w:rsid w:val="00216428"/>
    <w:rsid w:val="0021660D"/>
    <w:rsid w:val="0021683E"/>
    <w:rsid w:val="0021695D"/>
    <w:rsid w:val="00216B5F"/>
    <w:rsid w:val="00217C50"/>
    <w:rsid w:val="00217D4C"/>
    <w:rsid w:val="00217D76"/>
    <w:rsid w:val="00220165"/>
    <w:rsid w:val="00220298"/>
    <w:rsid w:val="0022055A"/>
    <w:rsid w:val="00220693"/>
    <w:rsid w:val="002206A3"/>
    <w:rsid w:val="002209BB"/>
    <w:rsid w:val="002209FD"/>
    <w:rsid w:val="00220D1E"/>
    <w:rsid w:val="00220E8E"/>
    <w:rsid w:val="00221046"/>
    <w:rsid w:val="0022104D"/>
    <w:rsid w:val="0022130A"/>
    <w:rsid w:val="0022148A"/>
    <w:rsid w:val="00221984"/>
    <w:rsid w:val="002219C0"/>
    <w:rsid w:val="00221AA5"/>
    <w:rsid w:val="00221AF6"/>
    <w:rsid w:val="00221D99"/>
    <w:rsid w:val="00221E44"/>
    <w:rsid w:val="00222157"/>
    <w:rsid w:val="00222250"/>
    <w:rsid w:val="002229E0"/>
    <w:rsid w:val="00223324"/>
    <w:rsid w:val="002239DB"/>
    <w:rsid w:val="00223B4E"/>
    <w:rsid w:val="00223F07"/>
    <w:rsid w:val="00223F49"/>
    <w:rsid w:val="00224259"/>
    <w:rsid w:val="00224601"/>
    <w:rsid w:val="002250A4"/>
    <w:rsid w:val="00225115"/>
    <w:rsid w:val="0022516B"/>
    <w:rsid w:val="00225418"/>
    <w:rsid w:val="00225466"/>
    <w:rsid w:val="0022658E"/>
    <w:rsid w:val="00226AC3"/>
    <w:rsid w:val="00226D31"/>
    <w:rsid w:val="00226D9D"/>
    <w:rsid w:val="00226E86"/>
    <w:rsid w:val="00227408"/>
    <w:rsid w:val="002278E1"/>
    <w:rsid w:val="00227B18"/>
    <w:rsid w:val="00227FCF"/>
    <w:rsid w:val="0023086C"/>
    <w:rsid w:val="002309C2"/>
    <w:rsid w:val="00230BB1"/>
    <w:rsid w:val="00231E52"/>
    <w:rsid w:val="002320BB"/>
    <w:rsid w:val="00232127"/>
    <w:rsid w:val="00232744"/>
    <w:rsid w:val="00232EAE"/>
    <w:rsid w:val="0023304C"/>
    <w:rsid w:val="00233274"/>
    <w:rsid w:val="002336F6"/>
    <w:rsid w:val="0023372A"/>
    <w:rsid w:val="0023398E"/>
    <w:rsid w:val="00233B5F"/>
    <w:rsid w:val="00234170"/>
    <w:rsid w:val="00234568"/>
    <w:rsid w:val="00234FDB"/>
    <w:rsid w:val="00235535"/>
    <w:rsid w:val="00235895"/>
    <w:rsid w:val="00235D51"/>
    <w:rsid w:val="002360B3"/>
    <w:rsid w:val="0023633A"/>
    <w:rsid w:val="0023643C"/>
    <w:rsid w:val="00236841"/>
    <w:rsid w:val="002368DC"/>
    <w:rsid w:val="00236E66"/>
    <w:rsid w:val="00237F95"/>
    <w:rsid w:val="00240C8A"/>
    <w:rsid w:val="00240CD7"/>
    <w:rsid w:val="00240E55"/>
    <w:rsid w:val="0024104B"/>
    <w:rsid w:val="002412D1"/>
    <w:rsid w:val="00241436"/>
    <w:rsid w:val="00241F66"/>
    <w:rsid w:val="002421EC"/>
    <w:rsid w:val="002428CE"/>
    <w:rsid w:val="00242ABF"/>
    <w:rsid w:val="00242DB4"/>
    <w:rsid w:val="00242FEC"/>
    <w:rsid w:val="00243069"/>
    <w:rsid w:val="00243A25"/>
    <w:rsid w:val="0024415E"/>
    <w:rsid w:val="00244AD9"/>
    <w:rsid w:val="0024511D"/>
    <w:rsid w:val="00246130"/>
    <w:rsid w:val="00246668"/>
    <w:rsid w:val="00246865"/>
    <w:rsid w:val="00246A31"/>
    <w:rsid w:val="00246DB6"/>
    <w:rsid w:val="00247345"/>
    <w:rsid w:val="00247504"/>
    <w:rsid w:val="0024760A"/>
    <w:rsid w:val="002478D4"/>
    <w:rsid w:val="00250001"/>
    <w:rsid w:val="002503A0"/>
    <w:rsid w:val="002509F0"/>
    <w:rsid w:val="00250B73"/>
    <w:rsid w:val="00250D7F"/>
    <w:rsid w:val="00251594"/>
    <w:rsid w:val="002516EA"/>
    <w:rsid w:val="00251814"/>
    <w:rsid w:val="00251E4C"/>
    <w:rsid w:val="00252139"/>
    <w:rsid w:val="00252205"/>
    <w:rsid w:val="00252760"/>
    <w:rsid w:val="0025297D"/>
    <w:rsid w:val="00253990"/>
    <w:rsid w:val="00254102"/>
    <w:rsid w:val="00254613"/>
    <w:rsid w:val="00254B3E"/>
    <w:rsid w:val="0025568D"/>
    <w:rsid w:val="00255BF3"/>
    <w:rsid w:val="002561C9"/>
    <w:rsid w:val="00256206"/>
    <w:rsid w:val="0025625C"/>
    <w:rsid w:val="00256679"/>
    <w:rsid w:val="0025672F"/>
    <w:rsid w:val="002568B2"/>
    <w:rsid w:val="00257382"/>
    <w:rsid w:val="002576D1"/>
    <w:rsid w:val="00257CDA"/>
    <w:rsid w:val="00257DD7"/>
    <w:rsid w:val="00257EC0"/>
    <w:rsid w:val="00260384"/>
    <w:rsid w:val="00260418"/>
    <w:rsid w:val="002605B1"/>
    <w:rsid w:val="00260EA1"/>
    <w:rsid w:val="00261481"/>
    <w:rsid w:val="00261574"/>
    <w:rsid w:val="00261687"/>
    <w:rsid w:val="0026188D"/>
    <w:rsid w:val="00261A5F"/>
    <w:rsid w:val="00262704"/>
    <w:rsid w:val="00262EA4"/>
    <w:rsid w:val="002638C1"/>
    <w:rsid w:val="00263A92"/>
    <w:rsid w:val="00264812"/>
    <w:rsid w:val="00264A23"/>
    <w:rsid w:val="00265770"/>
    <w:rsid w:val="00265D80"/>
    <w:rsid w:val="00265E22"/>
    <w:rsid w:val="00265FF6"/>
    <w:rsid w:val="0026682F"/>
    <w:rsid w:val="002669E7"/>
    <w:rsid w:val="00266BE6"/>
    <w:rsid w:val="00266D75"/>
    <w:rsid w:val="00266F02"/>
    <w:rsid w:val="00267162"/>
    <w:rsid w:val="002678BE"/>
    <w:rsid w:val="00267B80"/>
    <w:rsid w:val="00267F19"/>
    <w:rsid w:val="00270285"/>
    <w:rsid w:val="002704EB"/>
    <w:rsid w:val="00270604"/>
    <w:rsid w:val="00270683"/>
    <w:rsid w:val="00270B6A"/>
    <w:rsid w:val="00270E48"/>
    <w:rsid w:val="00271C4F"/>
    <w:rsid w:val="002722AA"/>
    <w:rsid w:val="00272549"/>
    <w:rsid w:val="00272850"/>
    <w:rsid w:val="00272A55"/>
    <w:rsid w:val="00272B64"/>
    <w:rsid w:val="00272BE1"/>
    <w:rsid w:val="002738CB"/>
    <w:rsid w:val="00273E6F"/>
    <w:rsid w:val="00274126"/>
    <w:rsid w:val="002745E5"/>
    <w:rsid w:val="00274C33"/>
    <w:rsid w:val="002753D5"/>
    <w:rsid w:val="002761F4"/>
    <w:rsid w:val="00276221"/>
    <w:rsid w:val="002768D7"/>
    <w:rsid w:val="00276CE5"/>
    <w:rsid w:val="00276DBE"/>
    <w:rsid w:val="00276EC2"/>
    <w:rsid w:val="0027741A"/>
    <w:rsid w:val="00277705"/>
    <w:rsid w:val="002779FE"/>
    <w:rsid w:val="00277EE5"/>
    <w:rsid w:val="00277F9F"/>
    <w:rsid w:val="002800B5"/>
    <w:rsid w:val="002800F1"/>
    <w:rsid w:val="00280130"/>
    <w:rsid w:val="00280252"/>
    <w:rsid w:val="00281910"/>
    <w:rsid w:val="0028251C"/>
    <w:rsid w:val="00282734"/>
    <w:rsid w:val="00282E5A"/>
    <w:rsid w:val="00282F8C"/>
    <w:rsid w:val="0028331E"/>
    <w:rsid w:val="002833AB"/>
    <w:rsid w:val="00283650"/>
    <w:rsid w:val="00284739"/>
    <w:rsid w:val="00285337"/>
    <w:rsid w:val="00285761"/>
    <w:rsid w:val="002858D0"/>
    <w:rsid w:val="00285B03"/>
    <w:rsid w:val="00286A7D"/>
    <w:rsid w:val="00287226"/>
    <w:rsid w:val="00287552"/>
    <w:rsid w:val="002875C6"/>
    <w:rsid w:val="00287848"/>
    <w:rsid w:val="00287A89"/>
    <w:rsid w:val="00287CBE"/>
    <w:rsid w:val="00290071"/>
    <w:rsid w:val="00290323"/>
    <w:rsid w:val="00290526"/>
    <w:rsid w:val="002907A7"/>
    <w:rsid w:val="00290B7C"/>
    <w:rsid w:val="00290EF9"/>
    <w:rsid w:val="00291643"/>
    <w:rsid w:val="0029203A"/>
    <w:rsid w:val="00292B17"/>
    <w:rsid w:val="002932CC"/>
    <w:rsid w:val="00293835"/>
    <w:rsid w:val="00293966"/>
    <w:rsid w:val="00293A8A"/>
    <w:rsid w:val="00293D59"/>
    <w:rsid w:val="00293DC3"/>
    <w:rsid w:val="00293E7A"/>
    <w:rsid w:val="00293FD3"/>
    <w:rsid w:val="00294384"/>
    <w:rsid w:val="0029443F"/>
    <w:rsid w:val="00294447"/>
    <w:rsid w:val="00294483"/>
    <w:rsid w:val="00294B40"/>
    <w:rsid w:val="002952F9"/>
    <w:rsid w:val="00295382"/>
    <w:rsid w:val="002953AF"/>
    <w:rsid w:val="00295C88"/>
    <w:rsid w:val="0029638F"/>
    <w:rsid w:val="002967B8"/>
    <w:rsid w:val="00296FD1"/>
    <w:rsid w:val="002973D3"/>
    <w:rsid w:val="0029769D"/>
    <w:rsid w:val="00297DFD"/>
    <w:rsid w:val="002A06BB"/>
    <w:rsid w:val="002A0C10"/>
    <w:rsid w:val="002A0FBE"/>
    <w:rsid w:val="002A11AA"/>
    <w:rsid w:val="002A1208"/>
    <w:rsid w:val="002A16F9"/>
    <w:rsid w:val="002A18DD"/>
    <w:rsid w:val="002A21F6"/>
    <w:rsid w:val="002A2FD7"/>
    <w:rsid w:val="002A315D"/>
    <w:rsid w:val="002A399A"/>
    <w:rsid w:val="002A4071"/>
    <w:rsid w:val="002A4466"/>
    <w:rsid w:val="002A45AD"/>
    <w:rsid w:val="002A4CBC"/>
    <w:rsid w:val="002A534D"/>
    <w:rsid w:val="002A5391"/>
    <w:rsid w:val="002A59C6"/>
    <w:rsid w:val="002A5B41"/>
    <w:rsid w:val="002A5F75"/>
    <w:rsid w:val="002A5F9F"/>
    <w:rsid w:val="002A62AA"/>
    <w:rsid w:val="002A6517"/>
    <w:rsid w:val="002A67E5"/>
    <w:rsid w:val="002A6B4D"/>
    <w:rsid w:val="002A6BFF"/>
    <w:rsid w:val="002A70FC"/>
    <w:rsid w:val="002A7720"/>
    <w:rsid w:val="002A794E"/>
    <w:rsid w:val="002A7B0D"/>
    <w:rsid w:val="002A7CC8"/>
    <w:rsid w:val="002A7E16"/>
    <w:rsid w:val="002B00A2"/>
    <w:rsid w:val="002B0325"/>
    <w:rsid w:val="002B06A0"/>
    <w:rsid w:val="002B06AD"/>
    <w:rsid w:val="002B09F7"/>
    <w:rsid w:val="002B1110"/>
    <w:rsid w:val="002B120F"/>
    <w:rsid w:val="002B1501"/>
    <w:rsid w:val="002B154E"/>
    <w:rsid w:val="002B15EF"/>
    <w:rsid w:val="002B17A7"/>
    <w:rsid w:val="002B1890"/>
    <w:rsid w:val="002B19BA"/>
    <w:rsid w:val="002B2022"/>
    <w:rsid w:val="002B25A0"/>
    <w:rsid w:val="002B26CE"/>
    <w:rsid w:val="002B2EEF"/>
    <w:rsid w:val="002B322A"/>
    <w:rsid w:val="002B41C1"/>
    <w:rsid w:val="002B4474"/>
    <w:rsid w:val="002B46F8"/>
    <w:rsid w:val="002B52FE"/>
    <w:rsid w:val="002B5388"/>
    <w:rsid w:val="002B5692"/>
    <w:rsid w:val="002B5E3D"/>
    <w:rsid w:val="002B5EF7"/>
    <w:rsid w:val="002B61E5"/>
    <w:rsid w:val="002B6D27"/>
    <w:rsid w:val="002B78D3"/>
    <w:rsid w:val="002C0042"/>
    <w:rsid w:val="002C074E"/>
    <w:rsid w:val="002C0FFB"/>
    <w:rsid w:val="002C10BF"/>
    <w:rsid w:val="002C1897"/>
    <w:rsid w:val="002C1F8C"/>
    <w:rsid w:val="002C2094"/>
    <w:rsid w:val="002C2898"/>
    <w:rsid w:val="002C296B"/>
    <w:rsid w:val="002C2FE5"/>
    <w:rsid w:val="002C3087"/>
    <w:rsid w:val="002C408D"/>
    <w:rsid w:val="002C41A1"/>
    <w:rsid w:val="002C4B1C"/>
    <w:rsid w:val="002C4E5E"/>
    <w:rsid w:val="002C5170"/>
    <w:rsid w:val="002C51C1"/>
    <w:rsid w:val="002C6009"/>
    <w:rsid w:val="002C60AF"/>
    <w:rsid w:val="002C639D"/>
    <w:rsid w:val="002C658F"/>
    <w:rsid w:val="002C662E"/>
    <w:rsid w:val="002C68BF"/>
    <w:rsid w:val="002C6A78"/>
    <w:rsid w:val="002C6E14"/>
    <w:rsid w:val="002C734E"/>
    <w:rsid w:val="002C75DB"/>
    <w:rsid w:val="002C7823"/>
    <w:rsid w:val="002C78CD"/>
    <w:rsid w:val="002D0155"/>
    <w:rsid w:val="002D0625"/>
    <w:rsid w:val="002D0765"/>
    <w:rsid w:val="002D0925"/>
    <w:rsid w:val="002D0C21"/>
    <w:rsid w:val="002D0E88"/>
    <w:rsid w:val="002D0FBC"/>
    <w:rsid w:val="002D1829"/>
    <w:rsid w:val="002D1FF8"/>
    <w:rsid w:val="002D289B"/>
    <w:rsid w:val="002D2A2C"/>
    <w:rsid w:val="002D2F2B"/>
    <w:rsid w:val="002D30B9"/>
    <w:rsid w:val="002D3170"/>
    <w:rsid w:val="002D32B7"/>
    <w:rsid w:val="002D34BF"/>
    <w:rsid w:val="002D34CD"/>
    <w:rsid w:val="002D356D"/>
    <w:rsid w:val="002D38A7"/>
    <w:rsid w:val="002D3BC9"/>
    <w:rsid w:val="002D3E2C"/>
    <w:rsid w:val="002D3F71"/>
    <w:rsid w:val="002D405D"/>
    <w:rsid w:val="002D4494"/>
    <w:rsid w:val="002D4F56"/>
    <w:rsid w:val="002D502E"/>
    <w:rsid w:val="002D52F1"/>
    <w:rsid w:val="002D541F"/>
    <w:rsid w:val="002D5494"/>
    <w:rsid w:val="002D55BB"/>
    <w:rsid w:val="002D5FA1"/>
    <w:rsid w:val="002D622F"/>
    <w:rsid w:val="002D66A7"/>
    <w:rsid w:val="002D6A66"/>
    <w:rsid w:val="002D787D"/>
    <w:rsid w:val="002D7E5F"/>
    <w:rsid w:val="002E04D8"/>
    <w:rsid w:val="002E09B4"/>
    <w:rsid w:val="002E0B89"/>
    <w:rsid w:val="002E0F5C"/>
    <w:rsid w:val="002E18C3"/>
    <w:rsid w:val="002E1FEB"/>
    <w:rsid w:val="002E2273"/>
    <w:rsid w:val="002E283B"/>
    <w:rsid w:val="002E2E7B"/>
    <w:rsid w:val="002E31A3"/>
    <w:rsid w:val="002E3767"/>
    <w:rsid w:val="002E393B"/>
    <w:rsid w:val="002E40FA"/>
    <w:rsid w:val="002E478C"/>
    <w:rsid w:val="002E48C1"/>
    <w:rsid w:val="002E4A31"/>
    <w:rsid w:val="002E4DB0"/>
    <w:rsid w:val="002E4F74"/>
    <w:rsid w:val="002E501F"/>
    <w:rsid w:val="002E5079"/>
    <w:rsid w:val="002E53C6"/>
    <w:rsid w:val="002E5494"/>
    <w:rsid w:val="002E5F9F"/>
    <w:rsid w:val="002E6115"/>
    <w:rsid w:val="002E6149"/>
    <w:rsid w:val="002E63E6"/>
    <w:rsid w:val="002E6A53"/>
    <w:rsid w:val="002E6DA5"/>
    <w:rsid w:val="002E6E9C"/>
    <w:rsid w:val="002E74F0"/>
    <w:rsid w:val="002E7991"/>
    <w:rsid w:val="002E7A17"/>
    <w:rsid w:val="002E7C9F"/>
    <w:rsid w:val="002E7D9A"/>
    <w:rsid w:val="002F007A"/>
    <w:rsid w:val="002F05F7"/>
    <w:rsid w:val="002F0740"/>
    <w:rsid w:val="002F07F9"/>
    <w:rsid w:val="002F08C6"/>
    <w:rsid w:val="002F0A0E"/>
    <w:rsid w:val="002F0A21"/>
    <w:rsid w:val="002F0B7F"/>
    <w:rsid w:val="002F1791"/>
    <w:rsid w:val="002F19D6"/>
    <w:rsid w:val="002F2717"/>
    <w:rsid w:val="002F27DB"/>
    <w:rsid w:val="002F2972"/>
    <w:rsid w:val="002F2BB3"/>
    <w:rsid w:val="002F305A"/>
    <w:rsid w:val="002F3537"/>
    <w:rsid w:val="002F36DF"/>
    <w:rsid w:val="002F3798"/>
    <w:rsid w:val="002F3B83"/>
    <w:rsid w:val="002F3B97"/>
    <w:rsid w:val="002F4C12"/>
    <w:rsid w:val="002F4E09"/>
    <w:rsid w:val="002F5219"/>
    <w:rsid w:val="002F53CE"/>
    <w:rsid w:val="002F6F98"/>
    <w:rsid w:val="002F717E"/>
    <w:rsid w:val="002F7A51"/>
    <w:rsid w:val="002F7FE8"/>
    <w:rsid w:val="00300119"/>
    <w:rsid w:val="003002EC"/>
    <w:rsid w:val="0030061E"/>
    <w:rsid w:val="0030092E"/>
    <w:rsid w:val="00300941"/>
    <w:rsid w:val="00301075"/>
    <w:rsid w:val="0030113F"/>
    <w:rsid w:val="00301661"/>
    <w:rsid w:val="00301722"/>
    <w:rsid w:val="003018F7"/>
    <w:rsid w:val="00301D5C"/>
    <w:rsid w:val="00301EDC"/>
    <w:rsid w:val="00302AF6"/>
    <w:rsid w:val="00302F0E"/>
    <w:rsid w:val="00303164"/>
    <w:rsid w:val="003038CC"/>
    <w:rsid w:val="00304562"/>
    <w:rsid w:val="0030520B"/>
    <w:rsid w:val="003053D9"/>
    <w:rsid w:val="00305749"/>
    <w:rsid w:val="00305C58"/>
    <w:rsid w:val="00305CBE"/>
    <w:rsid w:val="00305E7E"/>
    <w:rsid w:val="00306294"/>
    <w:rsid w:val="0030658F"/>
    <w:rsid w:val="003069AE"/>
    <w:rsid w:val="00306A7B"/>
    <w:rsid w:val="00306BF1"/>
    <w:rsid w:val="003070CE"/>
    <w:rsid w:val="003071CE"/>
    <w:rsid w:val="003076E0"/>
    <w:rsid w:val="00307846"/>
    <w:rsid w:val="00307883"/>
    <w:rsid w:val="00307A2F"/>
    <w:rsid w:val="0031026E"/>
    <w:rsid w:val="0031067B"/>
    <w:rsid w:val="0031068E"/>
    <w:rsid w:val="003106DD"/>
    <w:rsid w:val="00310F27"/>
    <w:rsid w:val="003110B4"/>
    <w:rsid w:val="00311199"/>
    <w:rsid w:val="00311A89"/>
    <w:rsid w:val="00311ADF"/>
    <w:rsid w:val="00312461"/>
    <w:rsid w:val="00312D02"/>
    <w:rsid w:val="0031304E"/>
    <w:rsid w:val="003135B4"/>
    <w:rsid w:val="00313918"/>
    <w:rsid w:val="00313977"/>
    <w:rsid w:val="00313AD5"/>
    <w:rsid w:val="003146FE"/>
    <w:rsid w:val="00314C4E"/>
    <w:rsid w:val="00315335"/>
    <w:rsid w:val="00315BE8"/>
    <w:rsid w:val="00315C69"/>
    <w:rsid w:val="00316521"/>
    <w:rsid w:val="003165E6"/>
    <w:rsid w:val="00316C51"/>
    <w:rsid w:val="00316D1F"/>
    <w:rsid w:val="00316E85"/>
    <w:rsid w:val="00317428"/>
    <w:rsid w:val="00317BE8"/>
    <w:rsid w:val="00320018"/>
    <w:rsid w:val="0032064E"/>
    <w:rsid w:val="003207B4"/>
    <w:rsid w:val="00320C7F"/>
    <w:rsid w:val="00320D88"/>
    <w:rsid w:val="00320F03"/>
    <w:rsid w:val="00320F5C"/>
    <w:rsid w:val="00321237"/>
    <w:rsid w:val="00321434"/>
    <w:rsid w:val="00321AAF"/>
    <w:rsid w:val="00321B40"/>
    <w:rsid w:val="00321E19"/>
    <w:rsid w:val="00322117"/>
    <w:rsid w:val="00322169"/>
    <w:rsid w:val="003223AA"/>
    <w:rsid w:val="00322D2F"/>
    <w:rsid w:val="0032376B"/>
    <w:rsid w:val="00324415"/>
    <w:rsid w:val="00324880"/>
    <w:rsid w:val="003249CE"/>
    <w:rsid w:val="00325149"/>
    <w:rsid w:val="0032601A"/>
    <w:rsid w:val="003261DC"/>
    <w:rsid w:val="00326CB9"/>
    <w:rsid w:val="00326D32"/>
    <w:rsid w:val="00326E66"/>
    <w:rsid w:val="003271D8"/>
    <w:rsid w:val="0032740D"/>
    <w:rsid w:val="003276E0"/>
    <w:rsid w:val="003276F9"/>
    <w:rsid w:val="00327934"/>
    <w:rsid w:val="00327F12"/>
    <w:rsid w:val="00330755"/>
    <w:rsid w:val="00330C2A"/>
    <w:rsid w:val="00330D14"/>
    <w:rsid w:val="003312E4"/>
    <w:rsid w:val="00331AE9"/>
    <w:rsid w:val="003323C3"/>
    <w:rsid w:val="00332A81"/>
    <w:rsid w:val="0033335D"/>
    <w:rsid w:val="00333483"/>
    <w:rsid w:val="003334CE"/>
    <w:rsid w:val="00333D19"/>
    <w:rsid w:val="00333F34"/>
    <w:rsid w:val="00333FD7"/>
    <w:rsid w:val="003345BE"/>
    <w:rsid w:val="0033592E"/>
    <w:rsid w:val="00336083"/>
    <w:rsid w:val="00336164"/>
    <w:rsid w:val="003365D7"/>
    <w:rsid w:val="003368D7"/>
    <w:rsid w:val="00336CCF"/>
    <w:rsid w:val="003373AA"/>
    <w:rsid w:val="0033786D"/>
    <w:rsid w:val="00337A09"/>
    <w:rsid w:val="00337AA4"/>
    <w:rsid w:val="00337B1F"/>
    <w:rsid w:val="00340181"/>
    <w:rsid w:val="003405DE"/>
    <w:rsid w:val="00341E88"/>
    <w:rsid w:val="00342433"/>
    <w:rsid w:val="00342660"/>
    <w:rsid w:val="00342A98"/>
    <w:rsid w:val="003431A7"/>
    <w:rsid w:val="003437AD"/>
    <w:rsid w:val="00343BF2"/>
    <w:rsid w:val="00343EED"/>
    <w:rsid w:val="0034545A"/>
    <w:rsid w:val="003458F2"/>
    <w:rsid w:val="00345A03"/>
    <w:rsid w:val="00345FED"/>
    <w:rsid w:val="00346196"/>
    <w:rsid w:val="00346242"/>
    <w:rsid w:val="003462F6"/>
    <w:rsid w:val="0034695E"/>
    <w:rsid w:val="003469D9"/>
    <w:rsid w:val="00347500"/>
    <w:rsid w:val="0034788B"/>
    <w:rsid w:val="00347C86"/>
    <w:rsid w:val="00347E83"/>
    <w:rsid w:val="00347E8E"/>
    <w:rsid w:val="003504E7"/>
    <w:rsid w:val="003504FF"/>
    <w:rsid w:val="00350E64"/>
    <w:rsid w:val="003515C9"/>
    <w:rsid w:val="00351E70"/>
    <w:rsid w:val="003524C6"/>
    <w:rsid w:val="003525D1"/>
    <w:rsid w:val="003529BD"/>
    <w:rsid w:val="00352A5C"/>
    <w:rsid w:val="00352BD9"/>
    <w:rsid w:val="00352C80"/>
    <w:rsid w:val="00352E0B"/>
    <w:rsid w:val="003535F7"/>
    <w:rsid w:val="00353691"/>
    <w:rsid w:val="003538AF"/>
    <w:rsid w:val="00353953"/>
    <w:rsid w:val="00353CB8"/>
    <w:rsid w:val="003540E9"/>
    <w:rsid w:val="003542F2"/>
    <w:rsid w:val="00354497"/>
    <w:rsid w:val="0035474A"/>
    <w:rsid w:val="003547AC"/>
    <w:rsid w:val="00355446"/>
    <w:rsid w:val="003558CB"/>
    <w:rsid w:val="00355AD8"/>
    <w:rsid w:val="0035630F"/>
    <w:rsid w:val="0035637D"/>
    <w:rsid w:val="003566D6"/>
    <w:rsid w:val="003572E5"/>
    <w:rsid w:val="003573C3"/>
    <w:rsid w:val="003575CA"/>
    <w:rsid w:val="00357DC3"/>
    <w:rsid w:val="003605C4"/>
    <w:rsid w:val="003608DD"/>
    <w:rsid w:val="00360C02"/>
    <w:rsid w:val="00361A65"/>
    <w:rsid w:val="00362049"/>
    <w:rsid w:val="00362568"/>
    <w:rsid w:val="00362856"/>
    <w:rsid w:val="00362E95"/>
    <w:rsid w:val="003633A0"/>
    <w:rsid w:val="003639ED"/>
    <w:rsid w:val="003641ED"/>
    <w:rsid w:val="003644EB"/>
    <w:rsid w:val="0036456B"/>
    <w:rsid w:val="00364AD3"/>
    <w:rsid w:val="00366179"/>
    <w:rsid w:val="00366EA9"/>
    <w:rsid w:val="003671E7"/>
    <w:rsid w:val="0036778F"/>
    <w:rsid w:val="00367F81"/>
    <w:rsid w:val="00370275"/>
    <w:rsid w:val="003704C1"/>
    <w:rsid w:val="00370A44"/>
    <w:rsid w:val="00371637"/>
    <w:rsid w:val="00371C38"/>
    <w:rsid w:val="00371D8F"/>
    <w:rsid w:val="00371E16"/>
    <w:rsid w:val="003724FB"/>
    <w:rsid w:val="003725E3"/>
    <w:rsid w:val="00372600"/>
    <w:rsid w:val="0037284D"/>
    <w:rsid w:val="00372B2C"/>
    <w:rsid w:val="00373017"/>
    <w:rsid w:val="00373037"/>
    <w:rsid w:val="003733E5"/>
    <w:rsid w:val="003734AE"/>
    <w:rsid w:val="00373C2C"/>
    <w:rsid w:val="00373F5B"/>
    <w:rsid w:val="003740E2"/>
    <w:rsid w:val="003744DD"/>
    <w:rsid w:val="003745CE"/>
    <w:rsid w:val="003746EA"/>
    <w:rsid w:val="003747CF"/>
    <w:rsid w:val="00374E61"/>
    <w:rsid w:val="00374ECD"/>
    <w:rsid w:val="003758E4"/>
    <w:rsid w:val="00375CF2"/>
    <w:rsid w:val="0037633C"/>
    <w:rsid w:val="00376908"/>
    <w:rsid w:val="00376A12"/>
    <w:rsid w:val="0037715B"/>
    <w:rsid w:val="00377563"/>
    <w:rsid w:val="003776D4"/>
    <w:rsid w:val="003776EF"/>
    <w:rsid w:val="00377728"/>
    <w:rsid w:val="0037780F"/>
    <w:rsid w:val="00377886"/>
    <w:rsid w:val="00377BDB"/>
    <w:rsid w:val="00377E1F"/>
    <w:rsid w:val="00380381"/>
    <w:rsid w:val="003807EF"/>
    <w:rsid w:val="00380E2C"/>
    <w:rsid w:val="00381357"/>
    <w:rsid w:val="00381797"/>
    <w:rsid w:val="00381A7F"/>
    <w:rsid w:val="00381B11"/>
    <w:rsid w:val="00381D3E"/>
    <w:rsid w:val="003821C1"/>
    <w:rsid w:val="00382450"/>
    <w:rsid w:val="00382454"/>
    <w:rsid w:val="003825B2"/>
    <w:rsid w:val="0038272B"/>
    <w:rsid w:val="003835A8"/>
    <w:rsid w:val="00383661"/>
    <w:rsid w:val="0038401E"/>
    <w:rsid w:val="00384073"/>
    <w:rsid w:val="00384118"/>
    <w:rsid w:val="00384741"/>
    <w:rsid w:val="0038482D"/>
    <w:rsid w:val="003848DF"/>
    <w:rsid w:val="00384A96"/>
    <w:rsid w:val="00384BF3"/>
    <w:rsid w:val="00384FEC"/>
    <w:rsid w:val="003850E5"/>
    <w:rsid w:val="003851BE"/>
    <w:rsid w:val="00385252"/>
    <w:rsid w:val="003853EB"/>
    <w:rsid w:val="00386093"/>
    <w:rsid w:val="00386167"/>
    <w:rsid w:val="003864C1"/>
    <w:rsid w:val="003867D7"/>
    <w:rsid w:val="00386A5A"/>
    <w:rsid w:val="003875F7"/>
    <w:rsid w:val="00387626"/>
    <w:rsid w:val="00387C02"/>
    <w:rsid w:val="00387E1B"/>
    <w:rsid w:val="00390215"/>
    <w:rsid w:val="003903AB"/>
    <w:rsid w:val="0039050A"/>
    <w:rsid w:val="00390A12"/>
    <w:rsid w:val="00390A70"/>
    <w:rsid w:val="00390B01"/>
    <w:rsid w:val="00390BEE"/>
    <w:rsid w:val="00390EB2"/>
    <w:rsid w:val="00391DE7"/>
    <w:rsid w:val="00391EE6"/>
    <w:rsid w:val="00392E85"/>
    <w:rsid w:val="0039307C"/>
    <w:rsid w:val="0039345E"/>
    <w:rsid w:val="00393B8B"/>
    <w:rsid w:val="00393C47"/>
    <w:rsid w:val="00393F6C"/>
    <w:rsid w:val="00393F9B"/>
    <w:rsid w:val="003949B5"/>
    <w:rsid w:val="00394C1A"/>
    <w:rsid w:val="00394D56"/>
    <w:rsid w:val="00394EE3"/>
    <w:rsid w:val="00395896"/>
    <w:rsid w:val="00395C5D"/>
    <w:rsid w:val="00396132"/>
    <w:rsid w:val="00396230"/>
    <w:rsid w:val="0039624A"/>
    <w:rsid w:val="00396447"/>
    <w:rsid w:val="00396B93"/>
    <w:rsid w:val="00396D5A"/>
    <w:rsid w:val="00396F8C"/>
    <w:rsid w:val="00397205"/>
    <w:rsid w:val="00397F82"/>
    <w:rsid w:val="003A07AC"/>
    <w:rsid w:val="003A0C33"/>
    <w:rsid w:val="003A12EC"/>
    <w:rsid w:val="003A19C7"/>
    <w:rsid w:val="003A1BBC"/>
    <w:rsid w:val="003A1CB3"/>
    <w:rsid w:val="003A1D4E"/>
    <w:rsid w:val="003A265D"/>
    <w:rsid w:val="003A26AF"/>
    <w:rsid w:val="003A27A7"/>
    <w:rsid w:val="003A2DF0"/>
    <w:rsid w:val="003A2E75"/>
    <w:rsid w:val="003A3252"/>
    <w:rsid w:val="003A3752"/>
    <w:rsid w:val="003A4AF6"/>
    <w:rsid w:val="003A4B15"/>
    <w:rsid w:val="003A56DF"/>
    <w:rsid w:val="003A5E50"/>
    <w:rsid w:val="003A6597"/>
    <w:rsid w:val="003A7421"/>
    <w:rsid w:val="003A7605"/>
    <w:rsid w:val="003B03AB"/>
    <w:rsid w:val="003B093B"/>
    <w:rsid w:val="003B0B89"/>
    <w:rsid w:val="003B0C22"/>
    <w:rsid w:val="003B1906"/>
    <w:rsid w:val="003B1F0E"/>
    <w:rsid w:val="003B2371"/>
    <w:rsid w:val="003B24D0"/>
    <w:rsid w:val="003B2544"/>
    <w:rsid w:val="003B29A0"/>
    <w:rsid w:val="003B2EBE"/>
    <w:rsid w:val="003B2EC6"/>
    <w:rsid w:val="003B339A"/>
    <w:rsid w:val="003B34F7"/>
    <w:rsid w:val="003B3C15"/>
    <w:rsid w:val="003B3F6C"/>
    <w:rsid w:val="003B3FEC"/>
    <w:rsid w:val="003B41D0"/>
    <w:rsid w:val="003B4490"/>
    <w:rsid w:val="003B4492"/>
    <w:rsid w:val="003B483D"/>
    <w:rsid w:val="003B4FB6"/>
    <w:rsid w:val="003B56A6"/>
    <w:rsid w:val="003B5FAF"/>
    <w:rsid w:val="003B5FCE"/>
    <w:rsid w:val="003B61C3"/>
    <w:rsid w:val="003B61F7"/>
    <w:rsid w:val="003B6890"/>
    <w:rsid w:val="003B6A3A"/>
    <w:rsid w:val="003B6E5B"/>
    <w:rsid w:val="003B6F3B"/>
    <w:rsid w:val="003B7290"/>
    <w:rsid w:val="003B7545"/>
    <w:rsid w:val="003B7AD3"/>
    <w:rsid w:val="003C03FF"/>
    <w:rsid w:val="003C0501"/>
    <w:rsid w:val="003C0AD7"/>
    <w:rsid w:val="003C134A"/>
    <w:rsid w:val="003C1483"/>
    <w:rsid w:val="003C1B5C"/>
    <w:rsid w:val="003C219C"/>
    <w:rsid w:val="003C23FB"/>
    <w:rsid w:val="003C24CC"/>
    <w:rsid w:val="003C2514"/>
    <w:rsid w:val="003C26C4"/>
    <w:rsid w:val="003C2AAE"/>
    <w:rsid w:val="003C2B87"/>
    <w:rsid w:val="003C2C7D"/>
    <w:rsid w:val="003C3496"/>
    <w:rsid w:val="003C3C97"/>
    <w:rsid w:val="003C48A6"/>
    <w:rsid w:val="003C49EE"/>
    <w:rsid w:val="003C49F4"/>
    <w:rsid w:val="003C4ABB"/>
    <w:rsid w:val="003C5763"/>
    <w:rsid w:val="003C5B2D"/>
    <w:rsid w:val="003C6603"/>
    <w:rsid w:val="003C67AE"/>
    <w:rsid w:val="003C6A2C"/>
    <w:rsid w:val="003C6C3D"/>
    <w:rsid w:val="003C7070"/>
    <w:rsid w:val="003C7422"/>
    <w:rsid w:val="003C7435"/>
    <w:rsid w:val="003C76C7"/>
    <w:rsid w:val="003C7CA2"/>
    <w:rsid w:val="003C7F23"/>
    <w:rsid w:val="003D0C72"/>
    <w:rsid w:val="003D146B"/>
    <w:rsid w:val="003D1BB4"/>
    <w:rsid w:val="003D1C02"/>
    <w:rsid w:val="003D212F"/>
    <w:rsid w:val="003D283A"/>
    <w:rsid w:val="003D2843"/>
    <w:rsid w:val="003D2E37"/>
    <w:rsid w:val="003D2F38"/>
    <w:rsid w:val="003D3385"/>
    <w:rsid w:val="003D3649"/>
    <w:rsid w:val="003D4183"/>
    <w:rsid w:val="003D42FF"/>
    <w:rsid w:val="003D5931"/>
    <w:rsid w:val="003D5C06"/>
    <w:rsid w:val="003D5C15"/>
    <w:rsid w:val="003D5E82"/>
    <w:rsid w:val="003D610F"/>
    <w:rsid w:val="003D6304"/>
    <w:rsid w:val="003D64AB"/>
    <w:rsid w:val="003D65B1"/>
    <w:rsid w:val="003D665A"/>
    <w:rsid w:val="003D6DFF"/>
    <w:rsid w:val="003D74A3"/>
    <w:rsid w:val="003D7737"/>
    <w:rsid w:val="003D77CA"/>
    <w:rsid w:val="003D7DCA"/>
    <w:rsid w:val="003D7DD2"/>
    <w:rsid w:val="003D7DDA"/>
    <w:rsid w:val="003E043A"/>
    <w:rsid w:val="003E05D2"/>
    <w:rsid w:val="003E05D4"/>
    <w:rsid w:val="003E0719"/>
    <w:rsid w:val="003E089D"/>
    <w:rsid w:val="003E15AA"/>
    <w:rsid w:val="003E1AB9"/>
    <w:rsid w:val="003E2043"/>
    <w:rsid w:val="003E2B3A"/>
    <w:rsid w:val="003E30A5"/>
    <w:rsid w:val="003E360A"/>
    <w:rsid w:val="003E3817"/>
    <w:rsid w:val="003E3883"/>
    <w:rsid w:val="003E3DC6"/>
    <w:rsid w:val="003E42A8"/>
    <w:rsid w:val="003E44CA"/>
    <w:rsid w:val="003E4A21"/>
    <w:rsid w:val="003E4D19"/>
    <w:rsid w:val="003E4F6F"/>
    <w:rsid w:val="003E516A"/>
    <w:rsid w:val="003E5B50"/>
    <w:rsid w:val="003E5BB6"/>
    <w:rsid w:val="003E6ADE"/>
    <w:rsid w:val="003E6B43"/>
    <w:rsid w:val="003E76F3"/>
    <w:rsid w:val="003E77C5"/>
    <w:rsid w:val="003E7AD1"/>
    <w:rsid w:val="003E7F58"/>
    <w:rsid w:val="003F0172"/>
    <w:rsid w:val="003F0346"/>
    <w:rsid w:val="003F07A6"/>
    <w:rsid w:val="003F08B9"/>
    <w:rsid w:val="003F0A2E"/>
    <w:rsid w:val="003F0B75"/>
    <w:rsid w:val="003F0FE3"/>
    <w:rsid w:val="003F176C"/>
    <w:rsid w:val="003F177A"/>
    <w:rsid w:val="003F19F7"/>
    <w:rsid w:val="003F1BFD"/>
    <w:rsid w:val="003F24F9"/>
    <w:rsid w:val="003F2D2E"/>
    <w:rsid w:val="003F3CAE"/>
    <w:rsid w:val="003F4AF6"/>
    <w:rsid w:val="003F4CCE"/>
    <w:rsid w:val="003F5819"/>
    <w:rsid w:val="003F5962"/>
    <w:rsid w:val="003F610C"/>
    <w:rsid w:val="003F64CB"/>
    <w:rsid w:val="003F6968"/>
    <w:rsid w:val="003F6AC2"/>
    <w:rsid w:val="003F6DE1"/>
    <w:rsid w:val="003F757B"/>
    <w:rsid w:val="003F75C1"/>
    <w:rsid w:val="003F7BCA"/>
    <w:rsid w:val="003F7F3F"/>
    <w:rsid w:val="003F7FB9"/>
    <w:rsid w:val="00400006"/>
    <w:rsid w:val="004000AB"/>
    <w:rsid w:val="00400711"/>
    <w:rsid w:val="00400812"/>
    <w:rsid w:val="00400C7B"/>
    <w:rsid w:val="00401230"/>
    <w:rsid w:val="004014EA"/>
    <w:rsid w:val="004018AB"/>
    <w:rsid w:val="00401A32"/>
    <w:rsid w:val="00401AA3"/>
    <w:rsid w:val="00401ADE"/>
    <w:rsid w:val="00402047"/>
    <w:rsid w:val="004022BC"/>
    <w:rsid w:val="0040279F"/>
    <w:rsid w:val="00402894"/>
    <w:rsid w:val="00402CB2"/>
    <w:rsid w:val="00402D94"/>
    <w:rsid w:val="00402E1A"/>
    <w:rsid w:val="00402F20"/>
    <w:rsid w:val="00403023"/>
    <w:rsid w:val="004038D5"/>
    <w:rsid w:val="00404423"/>
    <w:rsid w:val="00404692"/>
    <w:rsid w:val="004046AC"/>
    <w:rsid w:val="00404EA2"/>
    <w:rsid w:val="00405B03"/>
    <w:rsid w:val="004068D8"/>
    <w:rsid w:val="004069EE"/>
    <w:rsid w:val="00406EAE"/>
    <w:rsid w:val="004071B7"/>
    <w:rsid w:val="00407455"/>
    <w:rsid w:val="00407A06"/>
    <w:rsid w:val="00410793"/>
    <w:rsid w:val="00410C11"/>
    <w:rsid w:val="00411CC3"/>
    <w:rsid w:val="004128B5"/>
    <w:rsid w:val="00412A12"/>
    <w:rsid w:val="00412D47"/>
    <w:rsid w:val="00412F24"/>
    <w:rsid w:val="00413530"/>
    <w:rsid w:val="004135BD"/>
    <w:rsid w:val="0041476E"/>
    <w:rsid w:val="004150B0"/>
    <w:rsid w:val="00416466"/>
    <w:rsid w:val="004165F4"/>
    <w:rsid w:val="00416EB7"/>
    <w:rsid w:val="00416ECB"/>
    <w:rsid w:val="0041707F"/>
    <w:rsid w:val="0041741F"/>
    <w:rsid w:val="004174A4"/>
    <w:rsid w:val="00417735"/>
    <w:rsid w:val="00417835"/>
    <w:rsid w:val="004178A4"/>
    <w:rsid w:val="00417AC7"/>
    <w:rsid w:val="00417EBB"/>
    <w:rsid w:val="00417ED4"/>
    <w:rsid w:val="004200F3"/>
    <w:rsid w:val="00420149"/>
    <w:rsid w:val="00420536"/>
    <w:rsid w:val="00420ADE"/>
    <w:rsid w:val="00420B8F"/>
    <w:rsid w:val="00420DEC"/>
    <w:rsid w:val="00420F57"/>
    <w:rsid w:val="004213AB"/>
    <w:rsid w:val="0042140D"/>
    <w:rsid w:val="004215E3"/>
    <w:rsid w:val="00421A04"/>
    <w:rsid w:val="00422973"/>
    <w:rsid w:val="00422B4B"/>
    <w:rsid w:val="004234C2"/>
    <w:rsid w:val="004234ED"/>
    <w:rsid w:val="00423873"/>
    <w:rsid w:val="004238D3"/>
    <w:rsid w:val="00423A4E"/>
    <w:rsid w:val="004246EF"/>
    <w:rsid w:val="00424CB7"/>
    <w:rsid w:val="00424CE7"/>
    <w:rsid w:val="00424FA1"/>
    <w:rsid w:val="00424FC2"/>
    <w:rsid w:val="00425805"/>
    <w:rsid w:val="00425AF9"/>
    <w:rsid w:val="00425B15"/>
    <w:rsid w:val="00425CBE"/>
    <w:rsid w:val="004260BC"/>
    <w:rsid w:val="004263E0"/>
    <w:rsid w:val="004264B8"/>
    <w:rsid w:val="00426CB8"/>
    <w:rsid w:val="004273BA"/>
    <w:rsid w:val="0042747E"/>
    <w:rsid w:val="00427532"/>
    <w:rsid w:val="00427FA7"/>
    <w:rsid w:val="00430856"/>
    <w:rsid w:val="00430AC6"/>
    <w:rsid w:val="00430CFE"/>
    <w:rsid w:val="00431700"/>
    <w:rsid w:val="00431801"/>
    <w:rsid w:val="004318D9"/>
    <w:rsid w:val="004319EE"/>
    <w:rsid w:val="00431F31"/>
    <w:rsid w:val="00432117"/>
    <w:rsid w:val="004326E4"/>
    <w:rsid w:val="0043299C"/>
    <w:rsid w:val="004335D6"/>
    <w:rsid w:val="00433686"/>
    <w:rsid w:val="004337CA"/>
    <w:rsid w:val="00433B7C"/>
    <w:rsid w:val="0043437C"/>
    <w:rsid w:val="004347B1"/>
    <w:rsid w:val="00434815"/>
    <w:rsid w:val="00434EDD"/>
    <w:rsid w:val="0043516C"/>
    <w:rsid w:val="00435284"/>
    <w:rsid w:val="00435CF9"/>
    <w:rsid w:val="00436254"/>
    <w:rsid w:val="00436B73"/>
    <w:rsid w:val="00436CEF"/>
    <w:rsid w:val="00437094"/>
    <w:rsid w:val="00437254"/>
    <w:rsid w:val="0043738B"/>
    <w:rsid w:val="004375CE"/>
    <w:rsid w:val="00437AE1"/>
    <w:rsid w:val="00437BF1"/>
    <w:rsid w:val="0044003A"/>
    <w:rsid w:val="004403E7"/>
    <w:rsid w:val="0044057B"/>
    <w:rsid w:val="0044085A"/>
    <w:rsid w:val="00440AF0"/>
    <w:rsid w:val="0044107E"/>
    <w:rsid w:val="00441588"/>
    <w:rsid w:val="00441E0B"/>
    <w:rsid w:val="004420FF"/>
    <w:rsid w:val="00443206"/>
    <w:rsid w:val="004432F3"/>
    <w:rsid w:val="004436C2"/>
    <w:rsid w:val="004439C2"/>
    <w:rsid w:val="00443A3C"/>
    <w:rsid w:val="00443D15"/>
    <w:rsid w:val="00443D37"/>
    <w:rsid w:val="00443FBE"/>
    <w:rsid w:val="00444422"/>
    <w:rsid w:val="00444F56"/>
    <w:rsid w:val="00444F9A"/>
    <w:rsid w:val="00445873"/>
    <w:rsid w:val="00445928"/>
    <w:rsid w:val="00445AE1"/>
    <w:rsid w:val="0044644F"/>
    <w:rsid w:val="00446F83"/>
    <w:rsid w:val="00446FF1"/>
    <w:rsid w:val="004470E1"/>
    <w:rsid w:val="004476D2"/>
    <w:rsid w:val="0044788C"/>
    <w:rsid w:val="00447935"/>
    <w:rsid w:val="00447C93"/>
    <w:rsid w:val="00447F40"/>
    <w:rsid w:val="00450016"/>
    <w:rsid w:val="00450F25"/>
    <w:rsid w:val="00451480"/>
    <w:rsid w:val="00451867"/>
    <w:rsid w:val="0045245D"/>
    <w:rsid w:val="00452573"/>
    <w:rsid w:val="004526EA"/>
    <w:rsid w:val="00452EC5"/>
    <w:rsid w:val="0045336E"/>
    <w:rsid w:val="004539DA"/>
    <w:rsid w:val="00453E43"/>
    <w:rsid w:val="00454013"/>
    <w:rsid w:val="00454054"/>
    <w:rsid w:val="00454B7D"/>
    <w:rsid w:val="00454C1A"/>
    <w:rsid w:val="00454F95"/>
    <w:rsid w:val="004557BC"/>
    <w:rsid w:val="00455F18"/>
    <w:rsid w:val="00455F2B"/>
    <w:rsid w:val="004564C1"/>
    <w:rsid w:val="00456C9C"/>
    <w:rsid w:val="00456F90"/>
    <w:rsid w:val="00457197"/>
    <w:rsid w:val="00457BA4"/>
    <w:rsid w:val="00457CD5"/>
    <w:rsid w:val="00457D17"/>
    <w:rsid w:val="00457D7C"/>
    <w:rsid w:val="00460AB5"/>
    <w:rsid w:val="00460FFE"/>
    <w:rsid w:val="004613CC"/>
    <w:rsid w:val="004619B0"/>
    <w:rsid w:val="00461BDA"/>
    <w:rsid w:val="00461DCF"/>
    <w:rsid w:val="004623C9"/>
    <w:rsid w:val="004624A0"/>
    <w:rsid w:val="0046280A"/>
    <w:rsid w:val="00462E0E"/>
    <w:rsid w:val="00462E26"/>
    <w:rsid w:val="00463C4D"/>
    <w:rsid w:val="0046475D"/>
    <w:rsid w:val="004648C8"/>
    <w:rsid w:val="00464A55"/>
    <w:rsid w:val="00464DA9"/>
    <w:rsid w:val="0046655E"/>
    <w:rsid w:val="00466A3C"/>
    <w:rsid w:val="004670CE"/>
    <w:rsid w:val="00467971"/>
    <w:rsid w:val="00467EB9"/>
    <w:rsid w:val="00467F2A"/>
    <w:rsid w:val="00470003"/>
    <w:rsid w:val="004707E9"/>
    <w:rsid w:val="00470E52"/>
    <w:rsid w:val="00471345"/>
    <w:rsid w:val="00471772"/>
    <w:rsid w:val="00471BC4"/>
    <w:rsid w:val="004720DC"/>
    <w:rsid w:val="00472C22"/>
    <w:rsid w:val="00472FF4"/>
    <w:rsid w:val="004732FC"/>
    <w:rsid w:val="00473364"/>
    <w:rsid w:val="00473757"/>
    <w:rsid w:val="00473AE5"/>
    <w:rsid w:val="00473F4A"/>
    <w:rsid w:val="00474027"/>
    <w:rsid w:val="004742B4"/>
    <w:rsid w:val="00474626"/>
    <w:rsid w:val="00474DC9"/>
    <w:rsid w:val="004750A2"/>
    <w:rsid w:val="004752C8"/>
    <w:rsid w:val="0047640D"/>
    <w:rsid w:val="004767B5"/>
    <w:rsid w:val="004768DF"/>
    <w:rsid w:val="0047747A"/>
    <w:rsid w:val="00477A19"/>
    <w:rsid w:val="00480116"/>
    <w:rsid w:val="0048051E"/>
    <w:rsid w:val="00480B4B"/>
    <w:rsid w:val="00480BA7"/>
    <w:rsid w:val="00480D1C"/>
    <w:rsid w:val="00481101"/>
    <w:rsid w:val="00481603"/>
    <w:rsid w:val="00481920"/>
    <w:rsid w:val="00481CC0"/>
    <w:rsid w:val="00481F05"/>
    <w:rsid w:val="00481F9B"/>
    <w:rsid w:val="004825D4"/>
    <w:rsid w:val="00482CF4"/>
    <w:rsid w:val="00482EC1"/>
    <w:rsid w:val="00482FA3"/>
    <w:rsid w:val="004839B9"/>
    <w:rsid w:val="00483C92"/>
    <w:rsid w:val="004841DC"/>
    <w:rsid w:val="004843CB"/>
    <w:rsid w:val="00484520"/>
    <w:rsid w:val="0048458C"/>
    <w:rsid w:val="004846AB"/>
    <w:rsid w:val="00484B7E"/>
    <w:rsid w:val="00484C74"/>
    <w:rsid w:val="00485097"/>
    <w:rsid w:val="00485123"/>
    <w:rsid w:val="004858D9"/>
    <w:rsid w:val="00486833"/>
    <w:rsid w:val="0048692F"/>
    <w:rsid w:val="00486CE8"/>
    <w:rsid w:val="004871EE"/>
    <w:rsid w:val="00487499"/>
    <w:rsid w:val="004877F8"/>
    <w:rsid w:val="00487B1A"/>
    <w:rsid w:val="00487EA8"/>
    <w:rsid w:val="00490481"/>
    <w:rsid w:val="004907A9"/>
    <w:rsid w:val="00490AAB"/>
    <w:rsid w:val="0049111A"/>
    <w:rsid w:val="00491B5C"/>
    <w:rsid w:val="00491BF4"/>
    <w:rsid w:val="00491CFE"/>
    <w:rsid w:val="00491D58"/>
    <w:rsid w:val="00491F09"/>
    <w:rsid w:val="00492374"/>
    <w:rsid w:val="00492563"/>
    <w:rsid w:val="00492D0E"/>
    <w:rsid w:val="00492E50"/>
    <w:rsid w:val="0049305C"/>
    <w:rsid w:val="00493A2A"/>
    <w:rsid w:val="00494791"/>
    <w:rsid w:val="00494AC4"/>
    <w:rsid w:val="00494C3B"/>
    <w:rsid w:val="004950AA"/>
    <w:rsid w:val="0049534C"/>
    <w:rsid w:val="004955C4"/>
    <w:rsid w:val="0049593B"/>
    <w:rsid w:val="00495E44"/>
    <w:rsid w:val="00496534"/>
    <w:rsid w:val="0049678F"/>
    <w:rsid w:val="00496A6C"/>
    <w:rsid w:val="00496AA2"/>
    <w:rsid w:val="00496E62"/>
    <w:rsid w:val="00496F78"/>
    <w:rsid w:val="00497078"/>
    <w:rsid w:val="00497D15"/>
    <w:rsid w:val="00497D56"/>
    <w:rsid w:val="004A01AE"/>
    <w:rsid w:val="004A076D"/>
    <w:rsid w:val="004A1151"/>
    <w:rsid w:val="004A137C"/>
    <w:rsid w:val="004A195B"/>
    <w:rsid w:val="004A1CEC"/>
    <w:rsid w:val="004A1E24"/>
    <w:rsid w:val="004A2074"/>
    <w:rsid w:val="004A28ED"/>
    <w:rsid w:val="004A28F9"/>
    <w:rsid w:val="004A2957"/>
    <w:rsid w:val="004A2B53"/>
    <w:rsid w:val="004A2B7F"/>
    <w:rsid w:val="004A2E8F"/>
    <w:rsid w:val="004A34D9"/>
    <w:rsid w:val="004A353E"/>
    <w:rsid w:val="004A3751"/>
    <w:rsid w:val="004A3770"/>
    <w:rsid w:val="004A382B"/>
    <w:rsid w:val="004A3A8F"/>
    <w:rsid w:val="004A3E7C"/>
    <w:rsid w:val="004A40FE"/>
    <w:rsid w:val="004A4B4A"/>
    <w:rsid w:val="004A4C74"/>
    <w:rsid w:val="004A4DB8"/>
    <w:rsid w:val="004A4F63"/>
    <w:rsid w:val="004A5343"/>
    <w:rsid w:val="004A5355"/>
    <w:rsid w:val="004A54A7"/>
    <w:rsid w:val="004A5535"/>
    <w:rsid w:val="004A57E6"/>
    <w:rsid w:val="004A5BDE"/>
    <w:rsid w:val="004A5CEB"/>
    <w:rsid w:val="004A70A9"/>
    <w:rsid w:val="004A7B1B"/>
    <w:rsid w:val="004A7DCE"/>
    <w:rsid w:val="004B00D9"/>
    <w:rsid w:val="004B0C1B"/>
    <w:rsid w:val="004B0C4B"/>
    <w:rsid w:val="004B0D85"/>
    <w:rsid w:val="004B0F22"/>
    <w:rsid w:val="004B15DD"/>
    <w:rsid w:val="004B188F"/>
    <w:rsid w:val="004B22EC"/>
    <w:rsid w:val="004B2E1E"/>
    <w:rsid w:val="004B2F7B"/>
    <w:rsid w:val="004B310F"/>
    <w:rsid w:val="004B34F6"/>
    <w:rsid w:val="004B371E"/>
    <w:rsid w:val="004B3987"/>
    <w:rsid w:val="004B3B11"/>
    <w:rsid w:val="004B3FD5"/>
    <w:rsid w:val="004B500B"/>
    <w:rsid w:val="004B55C2"/>
    <w:rsid w:val="004B68C0"/>
    <w:rsid w:val="004B692E"/>
    <w:rsid w:val="004B6D58"/>
    <w:rsid w:val="004B723C"/>
    <w:rsid w:val="004B747C"/>
    <w:rsid w:val="004B7C00"/>
    <w:rsid w:val="004B7C2F"/>
    <w:rsid w:val="004B7D90"/>
    <w:rsid w:val="004C003C"/>
    <w:rsid w:val="004C0305"/>
    <w:rsid w:val="004C0D12"/>
    <w:rsid w:val="004C1002"/>
    <w:rsid w:val="004C16E9"/>
    <w:rsid w:val="004C1AE1"/>
    <w:rsid w:val="004C2D7A"/>
    <w:rsid w:val="004C3096"/>
    <w:rsid w:val="004C32D5"/>
    <w:rsid w:val="004C3EEB"/>
    <w:rsid w:val="004C4124"/>
    <w:rsid w:val="004C4564"/>
    <w:rsid w:val="004C487C"/>
    <w:rsid w:val="004C4E19"/>
    <w:rsid w:val="004C4EFE"/>
    <w:rsid w:val="004C51BF"/>
    <w:rsid w:val="004C5419"/>
    <w:rsid w:val="004C5534"/>
    <w:rsid w:val="004C59C5"/>
    <w:rsid w:val="004C7172"/>
    <w:rsid w:val="004C7352"/>
    <w:rsid w:val="004C7460"/>
    <w:rsid w:val="004C7717"/>
    <w:rsid w:val="004C7895"/>
    <w:rsid w:val="004C7958"/>
    <w:rsid w:val="004C7D41"/>
    <w:rsid w:val="004D03C9"/>
    <w:rsid w:val="004D043D"/>
    <w:rsid w:val="004D08CF"/>
    <w:rsid w:val="004D08FB"/>
    <w:rsid w:val="004D0904"/>
    <w:rsid w:val="004D0C6C"/>
    <w:rsid w:val="004D1FD9"/>
    <w:rsid w:val="004D2004"/>
    <w:rsid w:val="004D250A"/>
    <w:rsid w:val="004D26A8"/>
    <w:rsid w:val="004D2A5B"/>
    <w:rsid w:val="004D3196"/>
    <w:rsid w:val="004D4071"/>
    <w:rsid w:val="004D4ACB"/>
    <w:rsid w:val="004D5191"/>
    <w:rsid w:val="004D53DC"/>
    <w:rsid w:val="004D56BA"/>
    <w:rsid w:val="004D6516"/>
    <w:rsid w:val="004D65F9"/>
    <w:rsid w:val="004D687D"/>
    <w:rsid w:val="004D6AF2"/>
    <w:rsid w:val="004D7272"/>
    <w:rsid w:val="004D7279"/>
    <w:rsid w:val="004D73CB"/>
    <w:rsid w:val="004D7976"/>
    <w:rsid w:val="004D7B0B"/>
    <w:rsid w:val="004D7B1D"/>
    <w:rsid w:val="004E0443"/>
    <w:rsid w:val="004E09D4"/>
    <w:rsid w:val="004E0A8F"/>
    <w:rsid w:val="004E0AB0"/>
    <w:rsid w:val="004E13B0"/>
    <w:rsid w:val="004E160F"/>
    <w:rsid w:val="004E170B"/>
    <w:rsid w:val="004E185F"/>
    <w:rsid w:val="004E1AA1"/>
    <w:rsid w:val="004E1C8F"/>
    <w:rsid w:val="004E1D11"/>
    <w:rsid w:val="004E1E9B"/>
    <w:rsid w:val="004E2102"/>
    <w:rsid w:val="004E2319"/>
    <w:rsid w:val="004E250D"/>
    <w:rsid w:val="004E256D"/>
    <w:rsid w:val="004E2BA8"/>
    <w:rsid w:val="004E2F9C"/>
    <w:rsid w:val="004E3932"/>
    <w:rsid w:val="004E3A3F"/>
    <w:rsid w:val="004E3B51"/>
    <w:rsid w:val="004E3F2D"/>
    <w:rsid w:val="004E40D2"/>
    <w:rsid w:val="004E429E"/>
    <w:rsid w:val="004E4B20"/>
    <w:rsid w:val="004E5081"/>
    <w:rsid w:val="004E51DE"/>
    <w:rsid w:val="004E52A4"/>
    <w:rsid w:val="004E54B0"/>
    <w:rsid w:val="004E61BC"/>
    <w:rsid w:val="004E6405"/>
    <w:rsid w:val="004E645D"/>
    <w:rsid w:val="004E64F7"/>
    <w:rsid w:val="004E6942"/>
    <w:rsid w:val="004E6BAB"/>
    <w:rsid w:val="004E6C15"/>
    <w:rsid w:val="004E6EDF"/>
    <w:rsid w:val="004E6F80"/>
    <w:rsid w:val="004E7CAB"/>
    <w:rsid w:val="004F0666"/>
    <w:rsid w:val="004F066C"/>
    <w:rsid w:val="004F077A"/>
    <w:rsid w:val="004F0D87"/>
    <w:rsid w:val="004F0EBC"/>
    <w:rsid w:val="004F0EED"/>
    <w:rsid w:val="004F126A"/>
    <w:rsid w:val="004F1419"/>
    <w:rsid w:val="004F2069"/>
    <w:rsid w:val="004F263D"/>
    <w:rsid w:val="004F3755"/>
    <w:rsid w:val="004F4308"/>
    <w:rsid w:val="004F49EB"/>
    <w:rsid w:val="004F4BB2"/>
    <w:rsid w:val="004F5026"/>
    <w:rsid w:val="004F555F"/>
    <w:rsid w:val="004F5D92"/>
    <w:rsid w:val="004F6582"/>
    <w:rsid w:val="004F66EE"/>
    <w:rsid w:val="004F69FF"/>
    <w:rsid w:val="004F6C72"/>
    <w:rsid w:val="004F6E55"/>
    <w:rsid w:val="004F70E1"/>
    <w:rsid w:val="004F7116"/>
    <w:rsid w:val="004F74F1"/>
    <w:rsid w:val="004F788E"/>
    <w:rsid w:val="004F7A5A"/>
    <w:rsid w:val="004F7F53"/>
    <w:rsid w:val="00500514"/>
    <w:rsid w:val="0050071A"/>
    <w:rsid w:val="00501038"/>
    <w:rsid w:val="00501069"/>
    <w:rsid w:val="005011F1"/>
    <w:rsid w:val="0050155E"/>
    <w:rsid w:val="005015BF"/>
    <w:rsid w:val="0050173B"/>
    <w:rsid w:val="00501E96"/>
    <w:rsid w:val="00502D44"/>
    <w:rsid w:val="005030D4"/>
    <w:rsid w:val="00503109"/>
    <w:rsid w:val="0050337D"/>
    <w:rsid w:val="00503EEF"/>
    <w:rsid w:val="00504533"/>
    <w:rsid w:val="005053E1"/>
    <w:rsid w:val="005056E3"/>
    <w:rsid w:val="00505886"/>
    <w:rsid w:val="00505AE7"/>
    <w:rsid w:val="00505B5D"/>
    <w:rsid w:val="00506062"/>
    <w:rsid w:val="0050607E"/>
    <w:rsid w:val="00506284"/>
    <w:rsid w:val="00506566"/>
    <w:rsid w:val="005069FE"/>
    <w:rsid w:val="00506C71"/>
    <w:rsid w:val="00506F3D"/>
    <w:rsid w:val="00507085"/>
    <w:rsid w:val="00507427"/>
    <w:rsid w:val="0050788A"/>
    <w:rsid w:val="0050788D"/>
    <w:rsid w:val="00507AEF"/>
    <w:rsid w:val="00507D03"/>
    <w:rsid w:val="005104C3"/>
    <w:rsid w:val="005106D7"/>
    <w:rsid w:val="00510E7C"/>
    <w:rsid w:val="0051137C"/>
    <w:rsid w:val="00511756"/>
    <w:rsid w:val="00511922"/>
    <w:rsid w:val="00511A0B"/>
    <w:rsid w:val="0051202E"/>
    <w:rsid w:val="00512E2B"/>
    <w:rsid w:val="005131C9"/>
    <w:rsid w:val="005134DD"/>
    <w:rsid w:val="00514357"/>
    <w:rsid w:val="00514E22"/>
    <w:rsid w:val="00515C36"/>
    <w:rsid w:val="005166FF"/>
    <w:rsid w:val="0051681C"/>
    <w:rsid w:val="005169EE"/>
    <w:rsid w:val="00516CFA"/>
    <w:rsid w:val="005176C1"/>
    <w:rsid w:val="005205C9"/>
    <w:rsid w:val="005207B9"/>
    <w:rsid w:val="0052084D"/>
    <w:rsid w:val="00520F5A"/>
    <w:rsid w:val="005210FC"/>
    <w:rsid w:val="0052190C"/>
    <w:rsid w:val="00521983"/>
    <w:rsid w:val="00521A4C"/>
    <w:rsid w:val="00521A91"/>
    <w:rsid w:val="00521BD0"/>
    <w:rsid w:val="00521E86"/>
    <w:rsid w:val="00522407"/>
    <w:rsid w:val="00522637"/>
    <w:rsid w:val="00522ECA"/>
    <w:rsid w:val="00523E7F"/>
    <w:rsid w:val="005241A0"/>
    <w:rsid w:val="005241C5"/>
    <w:rsid w:val="00524CC7"/>
    <w:rsid w:val="00524F75"/>
    <w:rsid w:val="005254E8"/>
    <w:rsid w:val="00525E37"/>
    <w:rsid w:val="00526981"/>
    <w:rsid w:val="005273C8"/>
    <w:rsid w:val="005276B6"/>
    <w:rsid w:val="00527A42"/>
    <w:rsid w:val="005305E0"/>
    <w:rsid w:val="00530A66"/>
    <w:rsid w:val="00531A17"/>
    <w:rsid w:val="00531F16"/>
    <w:rsid w:val="00532000"/>
    <w:rsid w:val="005327A1"/>
    <w:rsid w:val="0053280F"/>
    <w:rsid w:val="00532AA3"/>
    <w:rsid w:val="0053311A"/>
    <w:rsid w:val="005335DF"/>
    <w:rsid w:val="00533955"/>
    <w:rsid w:val="00533972"/>
    <w:rsid w:val="00533977"/>
    <w:rsid w:val="00533E4F"/>
    <w:rsid w:val="00533E75"/>
    <w:rsid w:val="00533F95"/>
    <w:rsid w:val="005345D3"/>
    <w:rsid w:val="005347D3"/>
    <w:rsid w:val="00534B80"/>
    <w:rsid w:val="00534D61"/>
    <w:rsid w:val="0053509A"/>
    <w:rsid w:val="00535DE0"/>
    <w:rsid w:val="00535ECF"/>
    <w:rsid w:val="00536625"/>
    <w:rsid w:val="00536E7F"/>
    <w:rsid w:val="00536F36"/>
    <w:rsid w:val="005371AC"/>
    <w:rsid w:val="0053748C"/>
    <w:rsid w:val="0053765E"/>
    <w:rsid w:val="00537AA4"/>
    <w:rsid w:val="00537C2C"/>
    <w:rsid w:val="00537D2B"/>
    <w:rsid w:val="00537D9D"/>
    <w:rsid w:val="005402F1"/>
    <w:rsid w:val="0054039B"/>
    <w:rsid w:val="00540627"/>
    <w:rsid w:val="0054089E"/>
    <w:rsid w:val="005418BF"/>
    <w:rsid w:val="005418C3"/>
    <w:rsid w:val="00542219"/>
    <w:rsid w:val="00542259"/>
    <w:rsid w:val="00542AA7"/>
    <w:rsid w:val="00542C94"/>
    <w:rsid w:val="00542FB5"/>
    <w:rsid w:val="0054375F"/>
    <w:rsid w:val="00543CE8"/>
    <w:rsid w:val="00544423"/>
    <w:rsid w:val="00544578"/>
    <w:rsid w:val="005446F1"/>
    <w:rsid w:val="005446F2"/>
    <w:rsid w:val="00545349"/>
    <w:rsid w:val="005455F8"/>
    <w:rsid w:val="00545AAD"/>
    <w:rsid w:val="00545E91"/>
    <w:rsid w:val="0054626D"/>
    <w:rsid w:val="00546A03"/>
    <w:rsid w:val="00546CF7"/>
    <w:rsid w:val="0054724A"/>
    <w:rsid w:val="00547E4C"/>
    <w:rsid w:val="005501D7"/>
    <w:rsid w:val="005504B4"/>
    <w:rsid w:val="00550608"/>
    <w:rsid w:val="005507E8"/>
    <w:rsid w:val="00550C4C"/>
    <w:rsid w:val="00550EE4"/>
    <w:rsid w:val="00551169"/>
    <w:rsid w:val="00551655"/>
    <w:rsid w:val="005525D7"/>
    <w:rsid w:val="0055278D"/>
    <w:rsid w:val="00552B82"/>
    <w:rsid w:val="00552BED"/>
    <w:rsid w:val="005531A3"/>
    <w:rsid w:val="00553288"/>
    <w:rsid w:val="005533F1"/>
    <w:rsid w:val="0055344E"/>
    <w:rsid w:val="00553D7B"/>
    <w:rsid w:val="00553E12"/>
    <w:rsid w:val="0055463E"/>
    <w:rsid w:val="00554A58"/>
    <w:rsid w:val="00554AFC"/>
    <w:rsid w:val="00554F18"/>
    <w:rsid w:val="005554BF"/>
    <w:rsid w:val="00555956"/>
    <w:rsid w:val="00555971"/>
    <w:rsid w:val="0055612E"/>
    <w:rsid w:val="00556219"/>
    <w:rsid w:val="00556274"/>
    <w:rsid w:val="005568BF"/>
    <w:rsid w:val="00556D8E"/>
    <w:rsid w:val="00556F42"/>
    <w:rsid w:val="00556FE1"/>
    <w:rsid w:val="00557287"/>
    <w:rsid w:val="0055790D"/>
    <w:rsid w:val="005600D0"/>
    <w:rsid w:val="0056015B"/>
    <w:rsid w:val="0056037F"/>
    <w:rsid w:val="005607BB"/>
    <w:rsid w:val="005609AF"/>
    <w:rsid w:val="00560D27"/>
    <w:rsid w:val="00560D7B"/>
    <w:rsid w:val="00560DD8"/>
    <w:rsid w:val="0056170C"/>
    <w:rsid w:val="00561811"/>
    <w:rsid w:val="005619F9"/>
    <w:rsid w:val="00561EA6"/>
    <w:rsid w:val="005621C0"/>
    <w:rsid w:val="00562540"/>
    <w:rsid w:val="0056271F"/>
    <w:rsid w:val="00562C5E"/>
    <w:rsid w:val="00563487"/>
    <w:rsid w:val="005637EB"/>
    <w:rsid w:val="0056385E"/>
    <w:rsid w:val="00563A0D"/>
    <w:rsid w:val="00563E73"/>
    <w:rsid w:val="00563E91"/>
    <w:rsid w:val="00563FD5"/>
    <w:rsid w:val="0056440E"/>
    <w:rsid w:val="0056444D"/>
    <w:rsid w:val="00564452"/>
    <w:rsid w:val="005646E8"/>
    <w:rsid w:val="00564D96"/>
    <w:rsid w:val="00564E8E"/>
    <w:rsid w:val="00564FA1"/>
    <w:rsid w:val="00565904"/>
    <w:rsid w:val="00565D82"/>
    <w:rsid w:val="005662C8"/>
    <w:rsid w:val="005668C9"/>
    <w:rsid w:val="00567266"/>
    <w:rsid w:val="00567F08"/>
    <w:rsid w:val="00567F8D"/>
    <w:rsid w:val="005702E7"/>
    <w:rsid w:val="00570662"/>
    <w:rsid w:val="00570666"/>
    <w:rsid w:val="005708A6"/>
    <w:rsid w:val="00570923"/>
    <w:rsid w:val="005711D8"/>
    <w:rsid w:val="00571250"/>
    <w:rsid w:val="0057180C"/>
    <w:rsid w:val="005721AA"/>
    <w:rsid w:val="00572471"/>
    <w:rsid w:val="0057279F"/>
    <w:rsid w:val="00572AE7"/>
    <w:rsid w:val="00572E60"/>
    <w:rsid w:val="005732B4"/>
    <w:rsid w:val="0057386D"/>
    <w:rsid w:val="00573E36"/>
    <w:rsid w:val="005741AC"/>
    <w:rsid w:val="0057423B"/>
    <w:rsid w:val="0057430C"/>
    <w:rsid w:val="005747CF"/>
    <w:rsid w:val="00574897"/>
    <w:rsid w:val="00575034"/>
    <w:rsid w:val="005751D7"/>
    <w:rsid w:val="00575646"/>
    <w:rsid w:val="005756EB"/>
    <w:rsid w:val="00575921"/>
    <w:rsid w:val="00575BCA"/>
    <w:rsid w:val="00575C1E"/>
    <w:rsid w:val="0057648E"/>
    <w:rsid w:val="00576EE3"/>
    <w:rsid w:val="0057723E"/>
    <w:rsid w:val="005772F7"/>
    <w:rsid w:val="0057744C"/>
    <w:rsid w:val="00577D1F"/>
    <w:rsid w:val="005800B0"/>
    <w:rsid w:val="00580201"/>
    <w:rsid w:val="0058021A"/>
    <w:rsid w:val="0058116C"/>
    <w:rsid w:val="005811AB"/>
    <w:rsid w:val="00581C99"/>
    <w:rsid w:val="00581F46"/>
    <w:rsid w:val="00582216"/>
    <w:rsid w:val="005824BE"/>
    <w:rsid w:val="00582E10"/>
    <w:rsid w:val="00583398"/>
    <w:rsid w:val="0058343E"/>
    <w:rsid w:val="0058375D"/>
    <w:rsid w:val="00583BB0"/>
    <w:rsid w:val="00583D6E"/>
    <w:rsid w:val="00583F4A"/>
    <w:rsid w:val="00583FAD"/>
    <w:rsid w:val="00584A3B"/>
    <w:rsid w:val="00584DF8"/>
    <w:rsid w:val="00584E8E"/>
    <w:rsid w:val="005850DC"/>
    <w:rsid w:val="00585796"/>
    <w:rsid w:val="0058593B"/>
    <w:rsid w:val="00585992"/>
    <w:rsid w:val="00585E1E"/>
    <w:rsid w:val="00586335"/>
    <w:rsid w:val="00586458"/>
    <w:rsid w:val="0058654E"/>
    <w:rsid w:val="00586C6D"/>
    <w:rsid w:val="00586D20"/>
    <w:rsid w:val="0058759D"/>
    <w:rsid w:val="005875D5"/>
    <w:rsid w:val="005876EC"/>
    <w:rsid w:val="00590CBE"/>
    <w:rsid w:val="005912F6"/>
    <w:rsid w:val="00591446"/>
    <w:rsid w:val="005919CF"/>
    <w:rsid w:val="00591C63"/>
    <w:rsid w:val="0059224A"/>
    <w:rsid w:val="0059224D"/>
    <w:rsid w:val="005927B0"/>
    <w:rsid w:val="00592A19"/>
    <w:rsid w:val="00592ECB"/>
    <w:rsid w:val="005931F1"/>
    <w:rsid w:val="005932DE"/>
    <w:rsid w:val="005936A9"/>
    <w:rsid w:val="005942B0"/>
    <w:rsid w:val="005949CB"/>
    <w:rsid w:val="00594A06"/>
    <w:rsid w:val="00594F25"/>
    <w:rsid w:val="0059587E"/>
    <w:rsid w:val="005959D6"/>
    <w:rsid w:val="005968B2"/>
    <w:rsid w:val="00596E0B"/>
    <w:rsid w:val="00596E91"/>
    <w:rsid w:val="00597498"/>
    <w:rsid w:val="005974EA"/>
    <w:rsid w:val="00597551"/>
    <w:rsid w:val="005975C3"/>
    <w:rsid w:val="00597B8E"/>
    <w:rsid w:val="00597E86"/>
    <w:rsid w:val="005A09CE"/>
    <w:rsid w:val="005A0EF9"/>
    <w:rsid w:val="005A104D"/>
    <w:rsid w:val="005A168E"/>
    <w:rsid w:val="005A170A"/>
    <w:rsid w:val="005A1DA3"/>
    <w:rsid w:val="005A212B"/>
    <w:rsid w:val="005A2693"/>
    <w:rsid w:val="005A2B82"/>
    <w:rsid w:val="005A3C5A"/>
    <w:rsid w:val="005A4153"/>
    <w:rsid w:val="005A41AC"/>
    <w:rsid w:val="005A48FE"/>
    <w:rsid w:val="005A491B"/>
    <w:rsid w:val="005A4981"/>
    <w:rsid w:val="005A4C40"/>
    <w:rsid w:val="005A53E6"/>
    <w:rsid w:val="005A5402"/>
    <w:rsid w:val="005A54CF"/>
    <w:rsid w:val="005A5757"/>
    <w:rsid w:val="005A5CFC"/>
    <w:rsid w:val="005A623A"/>
    <w:rsid w:val="005A6474"/>
    <w:rsid w:val="005A6764"/>
    <w:rsid w:val="005A6BE3"/>
    <w:rsid w:val="005A6F41"/>
    <w:rsid w:val="005A70EA"/>
    <w:rsid w:val="005A72A3"/>
    <w:rsid w:val="005A7425"/>
    <w:rsid w:val="005A7BF5"/>
    <w:rsid w:val="005A7C1B"/>
    <w:rsid w:val="005A7EAE"/>
    <w:rsid w:val="005A7EC6"/>
    <w:rsid w:val="005B0B13"/>
    <w:rsid w:val="005B0CDC"/>
    <w:rsid w:val="005B0D48"/>
    <w:rsid w:val="005B0D86"/>
    <w:rsid w:val="005B10EE"/>
    <w:rsid w:val="005B1533"/>
    <w:rsid w:val="005B16B5"/>
    <w:rsid w:val="005B186D"/>
    <w:rsid w:val="005B1C14"/>
    <w:rsid w:val="005B1EDA"/>
    <w:rsid w:val="005B24D5"/>
    <w:rsid w:val="005B365D"/>
    <w:rsid w:val="005B36AA"/>
    <w:rsid w:val="005B3734"/>
    <w:rsid w:val="005B4095"/>
    <w:rsid w:val="005B4898"/>
    <w:rsid w:val="005B490C"/>
    <w:rsid w:val="005B4CBE"/>
    <w:rsid w:val="005B53C1"/>
    <w:rsid w:val="005B548E"/>
    <w:rsid w:val="005B586B"/>
    <w:rsid w:val="005B594B"/>
    <w:rsid w:val="005B595A"/>
    <w:rsid w:val="005B5C68"/>
    <w:rsid w:val="005B5D11"/>
    <w:rsid w:val="005B63BE"/>
    <w:rsid w:val="005B64ED"/>
    <w:rsid w:val="005B7091"/>
    <w:rsid w:val="005B73C9"/>
    <w:rsid w:val="005B79F7"/>
    <w:rsid w:val="005B7CEE"/>
    <w:rsid w:val="005C0375"/>
    <w:rsid w:val="005C03B7"/>
    <w:rsid w:val="005C0466"/>
    <w:rsid w:val="005C07F4"/>
    <w:rsid w:val="005C0C9B"/>
    <w:rsid w:val="005C0CE5"/>
    <w:rsid w:val="005C0E1F"/>
    <w:rsid w:val="005C109B"/>
    <w:rsid w:val="005C10AA"/>
    <w:rsid w:val="005C15B9"/>
    <w:rsid w:val="005C1728"/>
    <w:rsid w:val="005C1A8D"/>
    <w:rsid w:val="005C1ED7"/>
    <w:rsid w:val="005C21C4"/>
    <w:rsid w:val="005C22E6"/>
    <w:rsid w:val="005C29A6"/>
    <w:rsid w:val="005C3886"/>
    <w:rsid w:val="005C3BE6"/>
    <w:rsid w:val="005C4014"/>
    <w:rsid w:val="005C4478"/>
    <w:rsid w:val="005C4A6B"/>
    <w:rsid w:val="005C4E5A"/>
    <w:rsid w:val="005C55E6"/>
    <w:rsid w:val="005C667E"/>
    <w:rsid w:val="005C6685"/>
    <w:rsid w:val="005C6776"/>
    <w:rsid w:val="005C71BE"/>
    <w:rsid w:val="005C73FB"/>
    <w:rsid w:val="005C7463"/>
    <w:rsid w:val="005C7822"/>
    <w:rsid w:val="005C7C18"/>
    <w:rsid w:val="005C7E6A"/>
    <w:rsid w:val="005D029A"/>
    <w:rsid w:val="005D0DD8"/>
    <w:rsid w:val="005D0EE8"/>
    <w:rsid w:val="005D14A2"/>
    <w:rsid w:val="005D1586"/>
    <w:rsid w:val="005D177E"/>
    <w:rsid w:val="005D1966"/>
    <w:rsid w:val="005D1A5F"/>
    <w:rsid w:val="005D1B93"/>
    <w:rsid w:val="005D1CFC"/>
    <w:rsid w:val="005D2290"/>
    <w:rsid w:val="005D2687"/>
    <w:rsid w:val="005D2D9B"/>
    <w:rsid w:val="005D37E6"/>
    <w:rsid w:val="005D3A42"/>
    <w:rsid w:val="005D3CED"/>
    <w:rsid w:val="005D4228"/>
    <w:rsid w:val="005D50EC"/>
    <w:rsid w:val="005D5599"/>
    <w:rsid w:val="005D56E3"/>
    <w:rsid w:val="005D5C54"/>
    <w:rsid w:val="005D60AB"/>
    <w:rsid w:val="005D61B6"/>
    <w:rsid w:val="005D65A1"/>
    <w:rsid w:val="005D66F4"/>
    <w:rsid w:val="005D69A4"/>
    <w:rsid w:val="005D7115"/>
    <w:rsid w:val="005D72B6"/>
    <w:rsid w:val="005D72FC"/>
    <w:rsid w:val="005D7465"/>
    <w:rsid w:val="005D7835"/>
    <w:rsid w:val="005E0063"/>
    <w:rsid w:val="005E018E"/>
    <w:rsid w:val="005E0206"/>
    <w:rsid w:val="005E047D"/>
    <w:rsid w:val="005E0A87"/>
    <w:rsid w:val="005E0C18"/>
    <w:rsid w:val="005E1D90"/>
    <w:rsid w:val="005E2624"/>
    <w:rsid w:val="005E2840"/>
    <w:rsid w:val="005E2B78"/>
    <w:rsid w:val="005E2BF2"/>
    <w:rsid w:val="005E2CB9"/>
    <w:rsid w:val="005E3805"/>
    <w:rsid w:val="005E3B9C"/>
    <w:rsid w:val="005E3BCB"/>
    <w:rsid w:val="005E3DFF"/>
    <w:rsid w:val="005E3FDD"/>
    <w:rsid w:val="005E443B"/>
    <w:rsid w:val="005E45D9"/>
    <w:rsid w:val="005E4A56"/>
    <w:rsid w:val="005E4C1E"/>
    <w:rsid w:val="005E5294"/>
    <w:rsid w:val="005E5484"/>
    <w:rsid w:val="005E54D0"/>
    <w:rsid w:val="005E550A"/>
    <w:rsid w:val="005E5AA0"/>
    <w:rsid w:val="005E5D09"/>
    <w:rsid w:val="005E5E8F"/>
    <w:rsid w:val="005E6A72"/>
    <w:rsid w:val="005E7801"/>
    <w:rsid w:val="005E7812"/>
    <w:rsid w:val="005E7E3D"/>
    <w:rsid w:val="005E7EAC"/>
    <w:rsid w:val="005F000C"/>
    <w:rsid w:val="005F052A"/>
    <w:rsid w:val="005F095B"/>
    <w:rsid w:val="005F0C4B"/>
    <w:rsid w:val="005F0CF2"/>
    <w:rsid w:val="005F0FB6"/>
    <w:rsid w:val="005F103E"/>
    <w:rsid w:val="005F19C5"/>
    <w:rsid w:val="005F1A9A"/>
    <w:rsid w:val="005F1BCA"/>
    <w:rsid w:val="005F1C0C"/>
    <w:rsid w:val="005F1D07"/>
    <w:rsid w:val="005F22CE"/>
    <w:rsid w:val="005F2357"/>
    <w:rsid w:val="005F242B"/>
    <w:rsid w:val="005F2CDD"/>
    <w:rsid w:val="005F2E22"/>
    <w:rsid w:val="005F31E4"/>
    <w:rsid w:val="005F3572"/>
    <w:rsid w:val="005F3743"/>
    <w:rsid w:val="005F3ABD"/>
    <w:rsid w:val="005F3BBF"/>
    <w:rsid w:val="005F42EF"/>
    <w:rsid w:val="005F4EE6"/>
    <w:rsid w:val="005F543D"/>
    <w:rsid w:val="005F54A7"/>
    <w:rsid w:val="005F570F"/>
    <w:rsid w:val="005F5989"/>
    <w:rsid w:val="005F5D68"/>
    <w:rsid w:val="005F6660"/>
    <w:rsid w:val="005F6E51"/>
    <w:rsid w:val="005F7373"/>
    <w:rsid w:val="005F7B80"/>
    <w:rsid w:val="0060008A"/>
    <w:rsid w:val="00600EF2"/>
    <w:rsid w:val="0060123C"/>
    <w:rsid w:val="00601488"/>
    <w:rsid w:val="006019E3"/>
    <w:rsid w:val="00602165"/>
    <w:rsid w:val="00602709"/>
    <w:rsid w:val="00602BF9"/>
    <w:rsid w:val="00602E93"/>
    <w:rsid w:val="00603606"/>
    <w:rsid w:val="006037D4"/>
    <w:rsid w:val="00603B6E"/>
    <w:rsid w:val="0060415C"/>
    <w:rsid w:val="00604728"/>
    <w:rsid w:val="006051F5"/>
    <w:rsid w:val="006055C8"/>
    <w:rsid w:val="0060562B"/>
    <w:rsid w:val="006057C8"/>
    <w:rsid w:val="00605A2D"/>
    <w:rsid w:val="00605EE7"/>
    <w:rsid w:val="00605F28"/>
    <w:rsid w:val="006060C2"/>
    <w:rsid w:val="006066C7"/>
    <w:rsid w:val="00606794"/>
    <w:rsid w:val="006069CE"/>
    <w:rsid w:val="00606E88"/>
    <w:rsid w:val="00606E99"/>
    <w:rsid w:val="00606FC8"/>
    <w:rsid w:val="00606FD5"/>
    <w:rsid w:val="00607126"/>
    <w:rsid w:val="00607164"/>
    <w:rsid w:val="00607423"/>
    <w:rsid w:val="00607448"/>
    <w:rsid w:val="00607A23"/>
    <w:rsid w:val="00607B62"/>
    <w:rsid w:val="00607BBD"/>
    <w:rsid w:val="00607C19"/>
    <w:rsid w:val="00610B82"/>
    <w:rsid w:val="00610BC1"/>
    <w:rsid w:val="00610D3A"/>
    <w:rsid w:val="00610EE0"/>
    <w:rsid w:val="00610F7A"/>
    <w:rsid w:val="006112F2"/>
    <w:rsid w:val="00611558"/>
    <w:rsid w:val="0061172F"/>
    <w:rsid w:val="00611F6F"/>
    <w:rsid w:val="0061225A"/>
    <w:rsid w:val="0061293C"/>
    <w:rsid w:val="00612C67"/>
    <w:rsid w:val="00612EA5"/>
    <w:rsid w:val="00613011"/>
    <w:rsid w:val="00613A03"/>
    <w:rsid w:val="00613E3A"/>
    <w:rsid w:val="0061403B"/>
    <w:rsid w:val="0061414C"/>
    <w:rsid w:val="006149E8"/>
    <w:rsid w:val="006151EF"/>
    <w:rsid w:val="0061573B"/>
    <w:rsid w:val="006158AC"/>
    <w:rsid w:val="006158B7"/>
    <w:rsid w:val="00615996"/>
    <w:rsid w:val="00615AE2"/>
    <w:rsid w:val="00615CD9"/>
    <w:rsid w:val="00615F72"/>
    <w:rsid w:val="00616398"/>
    <w:rsid w:val="006164E4"/>
    <w:rsid w:val="00616596"/>
    <w:rsid w:val="0061723E"/>
    <w:rsid w:val="0061741E"/>
    <w:rsid w:val="006174C3"/>
    <w:rsid w:val="00617535"/>
    <w:rsid w:val="006175B2"/>
    <w:rsid w:val="00617ED4"/>
    <w:rsid w:val="006203E3"/>
    <w:rsid w:val="0062048C"/>
    <w:rsid w:val="006209BC"/>
    <w:rsid w:val="006209DE"/>
    <w:rsid w:val="00620BA8"/>
    <w:rsid w:val="00620D90"/>
    <w:rsid w:val="00621771"/>
    <w:rsid w:val="00621C59"/>
    <w:rsid w:val="006221FA"/>
    <w:rsid w:val="00622562"/>
    <w:rsid w:val="0062265F"/>
    <w:rsid w:val="00622B3A"/>
    <w:rsid w:val="00622B3F"/>
    <w:rsid w:val="0062366E"/>
    <w:rsid w:val="006264ED"/>
    <w:rsid w:val="0062667F"/>
    <w:rsid w:val="00626811"/>
    <w:rsid w:val="006269B7"/>
    <w:rsid w:val="00626AAB"/>
    <w:rsid w:val="00627303"/>
    <w:rsid w:val="00627447"/>
    <w:rsid w:val="006274C5"/>
    <w:rsid w:val="006276E0"/>
    <w:rsid w:val="006278BC"/>
    <w:rsid w:val="00627F17"/>
    <w:rsid w:val="0063054C"/>
    <w:rsid w:val="00630551"/>
    <w:rsid w:val="0063055E"/>
    <w:rsid w:val="00630E42"/>
    <w:rsid w:val="00630FF2"/>
    <w:rsid w:val="0063173E"/>
    <w:rsid w:val="006318BB"/>
    <w:rsid w:val="00631CC2"/>
    <w:rsid w:val="00631F4E"/>
    <w:rsid w:val="00631F5B"/>
    <w:rsid w:val="006321FB"/>
    <w:rsid w:val="006324E0"/>
    <w:rsid w:val="0063266E"/>
    <w:rsid w:val="0063271A"/>
    <w:rsid w:val="00632E84"/>
    <w:rsid w:val="0063369D"/>
    <w:rsid w:val="00633A75"/>
    <w:rsid w:val="00634045"/>
    <w:rsid w:val="006342D3"/>
    <w:rsid w:val="006343B7"/>
    <w:rsid w:val="006343E6"/>
    <w:rsid w:val="00634528"/>
    <w:rsid w:val="00634DA5"/>
    <w:rsid w:val="00634DE0"/>
    <w:rsid w:val="00634E9D"/>
    <w:rsid w:val="006359DB"/>
    <w:rsid w:val="00635B63"/>
    <w:rsid w:val="00636064"/>
    <w:rsid w:val="0063629B"/>
    <w:rsid w:val="00636322"/>
    <w:rsid w:val="00636515"/>
    <w:rsid w:val="0063667E"/>
    <w:rsid w:val="006367EC"/>
    <w:rsid w:val="00636A90"/>
    <w:rsid w:val="0063700B"/>
    <w:rsid w:val="00637385"/>
    <w:rsid w:val="006373E4"/>
    <w:rsid w:val="006374D2"/>
    <w:rsid w:val="0063754C"/>
    <w:rsid w:val="006401F3"/>
    <w:rsid w:val="0064112C"/>
    <w:rsid w:val="0064120A"/>
    <w:rsid w:val="00641877"/>
    <w:rsid w:val="00641F0D"/>
    <w:rsid w:val="00641F78"/>
    <w:rsid w:val="00642C60"/>
    <w:rsid w:val="00643156"/>
    <w:rsid w:val="006436B2"/>
    <w:rsid w:val="00643EAE"/>
    <w:rsid w:val="00644526"/>
    <w:rsid w:val="006445A4"/>
    <w:rsid w:val="006458EA"/>
    <w:rsid w:val="00645908"/>
    <w:rsid w:val="00645CA5"/>
    <w:rsid w:val="006463E1"/>
    <w:rsid w:val="00646520"/>
    <w:rsid w:val="0064659F"/>
    <w:rsid w:val="00646B2B"/>
    <w:rsid w:val="006470AD"/>
    <w:rsid w:val="006472BC"/>
    <w:rsid w:val="006472F5"/>
    <w:rsid w:val="006473B4"/>
    <w:rsid w:val="00647635"/>
    <w:rsid w:val="00647AFD"/>
    <w:rsid w:val="0065029E"/>
    <w:rsid w:val="00650810"/>
    <w:rsid w:val="00650CB4"/>
    <w:rsid w:val="0065109B"/>
    <w:rsid w:val="00651821"/>
    <w:rsid w:val="00651843"/>
    <w:rsid w:val="00651DEF"/>
    <w:rsid w:val="00652916"/>
    <w:rsid w:val="00652953"/>
    <w:rsid w:val="00652D1D"/>
    <w:rsid w:val="0065306D"/>
    <w:rsid w:val="006532EE"/>
    <w:rsid w:val="0065371B"/>
    <w:rsid w:val="006537E5"/>
    <w:rsid w:val="0065449A"/>
    <w:rsid w:val="006546D3"/>
    <w:rsid w:val="0065475F"/>
    <w:rsid w:val="006547D3"/>
    <w:rsid w:val="00654E1B"/>
    <w:rsid w:val="006553DE"/>
    <w:rsid w:val="0065550F"/>
    <w:rsid w:val="00655937"/>
    <w:rsid w:val="00655DA0"/>
    <w:rsid w:val="00656A29"/>
    <w:rsid w:val="00656F11"/>
    <w:rsid w:val="00657348"/>
    <w:rsid w:val="00657E52"/>
    <w:rsid w:val="006602B0"/>
    <w:rsid w:val="006606E1"/>
    <w:rsid w:val="006609EA"/>
    <w:rsid w:val="00660E11"/>
    <w:rsid w:val="00660F65"/>
    <w:rsid w:val="006611D9"/>
    <w:rsid w:val="00661351"/>
    <w:rsid w:val="006613D1"/>
    <w:rsid w:val="00661749"/>
    <w:rsid w:val="00661A35"/>
    <w:rsid w:val="00661AE1"/>
    <w:rsid w:val="00661C0A"/>
    <w:rsid w:val="00662336"/>
    <w:rsid w:val="006635A2"/>
    <w:rsid w:val="00663634"/>
    <w:rsid w:val="00663687"/>
    <w:rsid w:val="006639BF"/>
    <w:rsid w:val="00663CA9"/>
    <w:rsid w:val="0066473B"/>
    <w:rsid w:val="00665673"/>
    <w:rsid w:val="00665970"/>
    <w:rsid w:val="006677B0"/>
    <w:rsid w:val="006678EC"/>
    <w:rsid w:val="00667D6E"/>
    <w:rsid w:val="0067082F"/>
    <w:rsid w:val="006708DC"/>
    <w:rsid w:val="00670906"/>
    <w:rsid w:val="00670B43"/>
    <w:rsid w:val="00670F41"/>
    <w:rsid w:val="006713C3"/>
    <w:rsid w:val="00672395"/>
    <w:rsid w:val="00672486"/>
    <w:rsid w:val="00672850"/>
    <w:rsid w:val="00672DBA"/>
    <w:rsid w:val="00672DEF"/>
    <w:rsid w:val="00672F32"/>
    <w:rsid w:val="00672F92"/>
    <w:rsid w:val="00673382"/>
    <w:rsid w:val="00673BF7"/>
    <w:rsid w:val="00673FF0"/>
    <w:rsid w:val="006748B2"/>
    <w:rsid w:val="006750A6"/>
    <w:rsid w:val="00676618"/>
    <w:rsid w:val="006768CC"/>
    <w:rsid w:val="006768E1"/>
    <w:rsid w:val="00676ADC"/>
    <w:rsid w:val="00676F4D"/>
    <w:rsid w:val="00676F65"/>
    <w:rsid w:val="006770DB"/>
    <w:rsid w:val="00677F4B"/>
    <w:rsid w:val="006803AA"/>
    <w:rsid w:val="0068052A"/>
    <w:rsid w:val="006805CF"/>
    <w:rsid w:val="006805ED"/>
    <w:rsid w:val="006809B8"/>
    <w:rsid w:val="0068178D"/>
    <w:rsid w:val="00681F73"/>
    <w:rsid w:val="00681F91"/>
    <w:rsid w:val="00682619"/>
    <w:rsid w:val="006828C4"/>
    <w:rsid w:val="00682F7F"/>
    <w:rsid w:val="006833D1"/>
    <w:rsid w:val="0068340A"/>
    <w:rsid w:val="006834BC"/>
    <w:rsid w:val="00683AA4"/>
    <w:rsid w:val="00683E04"/>
    <w:rsid w:val="00683E39"/>
    <w:rsid w:val="00683F03"/>
    <w:rsid w:val="00684184"/>
    <w:rsid w:val="00685ED2"/>
    <w:rsid w:val="006869B6"/>
    <w:rsid w:val="00686A65"/>
    <w:rsid w:val="00687275"/>
    <w:rsid w:val="00687804"/>
    <w:rsid w:val="00687D15"/>
    <w:rsid w:val="0069009B"/>
    <w:rsid w:val="00690501"/>
    <w:rsid w:val="0069207F"/>
    <w:rsid w:val="00692190"/>
    <w:rsid w:val="0069253D"/>
    <w:rsid w:val="006927C1"/>
    <w:rsid w:val="00692818"/>
    <w:rsid w:val="0069287C"/>
    <w:rsid w:val="00692993"/>
    <w:rsid w:val="00693C51"/>
    <w:rsid w:val="00693EB1"/>
    <w:rsid w:val="006942E3"/>
    <w:rsid w:val="0069433C"/>
    <w:rsid w:val="00694418"/>
    <w:rsid w:val="00694A75"/>
    <w:rsid w:val="00694F42"/>
    <w:rsid w:val="006959A5"/>
    <w:rsid w:val="00695D76"/>
    <w:rsid w:val="006961A2"/>
    <w:rsid w:val="0069684F"/>
    <w:rsid w:val="00696931"/>
    <w:rsid w:val="00696ADC"/>
    <w:rsid w:val="00696C94"/>
    <w:rsid w:val="00696E44"/>
    <w:rsid w:val="00696EB1"/>
    <w:rsid w:val="006973EC"/>
    <w:rsid w:val="0069799B"/>
    <w:rsid w:val="00697B07"/>
    <w:rsid w:val="006A003B"/>
    <w:rsid w:val="006A06F6"/>
    <w:rsid w:val="006A0C1E"/>
    <w:rsid w:val="006A0FCC"/>
    <w:rsid w:val="006A193F"/>
    <w:rsid w:val="006A1C7B"/>
    <w:rsid w:val="006A2300"/>
    <w:rsid w:val="006A3036"/>
    <w:rsid w:val="006A3C9A"/>
    <w:rsid w:val="006A3E8A"/>
    <w:rsid w:val="006A4062"/>
    <w:rsid w:val="006A4B22"/>
    <w:rsid w:val="006A50A1"/>
    <w:rsid w:val="006A5307"/>
    <w:rsid w:val="006A553B"/>
    <w:rsid w:val="006A5FA8"/>
    <w:rsid w:val="006A63B7"/>
    <w:rsid w:val="006A6D3E"/>
    <w:rsid w:val="006A6F6C"/>
    <w:rsid w:val="006A755A"/>
    <w:rsid w:val="006A79DE"/>
    <w:rsid w:val="006A7B0E"/>
    <w:rsid w:val="006A7F39"/>
    <w:rsid w:val="006B046E"/>
    <w:rsid w:val="006B09A1"/>
    <w:rsid w:val="006B12B1"/>
    <w:rsid w:val="006B15C5"/>
    <w:rsid w:val="006B22E4"/>
    <w:rsid w:val="006B247E"/>
    <w:rsid w:val="006B2677"/>
    <w:rsid w:val="006B3097"/>
    <w:rsid w:val="006B3D34"/>
    <w:rsid w:val="006B3FAF"/>
    <w:rsid w:val="006B4200"/>
    <w:rsid w:val="006B4207"/>
    <w:rsid w:val="006B42E6"/>
    <w:rsid w:val="006B52A9"/>
    <w:rsid w:val="006B5D11"/>
    <w:rsid w:val="006B632A"/>
    <w:rsid w:val="006B6488"/>
    <w:rsid w:val="006B6888"/>
    <w:rsid w:val="006B68F7"/>
    <w:rsid w:val="006B6A4D"/>
    <w:rsid w:val="006B6B15"/>
    <w:rsid w:val="006B6B9D"/>
    <w:rsid w:val="006B6FD7"/>
    <w:rsid w:val="006B7794"/>
    <w:rsid w:val="006B7928"/>
    <w:rsid w:val="006B7AB4"/>
    <w:rsid w:val="006B7B46"/>
    <w:rsid w:val="006B7C08"/>
    <w:rsid w:val="006C04DE"/>
    <w:rsid w:val="006C05A8"/>
    <w:rsid w:val="006C062D"/>
    <w:rsid w:val="006C06F8"/>
    <w:rsid w:val="006C0826"/>
    <w:rsid w:val="006C089C"/>
    <w:rsid w:val="006C101D"/>
    <w:rsid w:val="006C15F5"/>
    <w:rsid w:val="006C16F4"/>
    <w:rsid w:val="006C1803"/>
    <w:rsid w:val="006C1858"/>
    <w:rsid w:val="006C1E72"/>
    <w:rsid w:val="006C250D"/>
    <w:rsid w:val="006C2B85"/>
    <w:rsid w:val="006C34B5"/>
    <w:rsid w:val="006C3AA2"/>
    <w:rsid w:val="006C3DDE"/>
    <w:rsid w:val="006C4432"/>
    <w:rsid w:val="006C4975"/>
    <w:rsid w:val="006C4A51"/>
    <w:rsid w:val="006C4BF6"/>
    <w:rsid w:val="006C4C4A"/>
    <w:rsid w:val="006C4E02"/>
    <w:rsid w:val="006C5823"/>
    <w:rsid w:val="006C5A06"/>
    <w:rsid w:val="006C5A64"/>
    <w:rsid w:val="006C5BC9"/>
    <w:rsid w:val="006C5F55"/>
    <w:rsid w:val="006C6172"/>
    <w:rsid w:val="006C6195"/>
    <w:rsid w:val="006C6476"/>
    <w:rsid w:val="006C6A3D"/>
    <w:rsid w:val="006C6F0C"/>
    <w:rsid w:val="006C7047"/>
    <w:rsid w:val="006C71B9"/>
    <w:rsid w:val="006D0267"/>
    <w:rsid w:val="006D02F6"/>
    <w:rsid w:val="006D05CB"/>
    <w:rsid w:val="006D0813"/>
    <w:rsid w:val="006D08B8"/>
    <w:rsid w:val="006D0ADF"/>
    <w:rsid w:val="006D0DEF"/>
    <w:rsid w:val="006D0E18"/>
    <w:rsid w:val="006D16FF"/>
    <w:rsid w:val="006D19C5"/>
    <w:rsid w:val="006D1C6F"/>
    <w:rsid w:val="006D20A5"/>
    <w:rsid w:val="006D2399"/>
    <w:rsid w:val="006D2487"/>
    <w:rsid w:val="006D2580"/>
    <w:rsid w:val="006D2677"/>
    <w:rsid w:val="006D28FD"/>
    <w:rsid w:val="006D2AAA"/>
    <w:rsid w:val="006D2FBB"/>
    <w:rsid w:val="006D31DC"/>
    <w:rsid w:val="006D39AE"/>
    <w:rsid w:val="006D4173"/>
    <w:rsid w:val="006D42BA"/>
    <w:rsid w:val="006D44DA"/>
    <w:rsid w:val="006D45DE"/>
    <w:rsid w:val="006D48BD"/>
    <w:rsid w:val="006D490B"/>
    <w:rsid w:val="006D4AA9"/>
    <w:rsid w:val="006D4E7E"/>
    <w:rsid w:val="006D4F48"/>
    <w:rsid w:val="006D520A"/>
    <w:rsid w:val="006D5823"/>
    <w:rsid w:val="006D58DE"/>
    <w:rsid w:val="006D5C54"/>
    <w:rsid w:val="006D5D9C"/>
    <w:rsid w:val="006D6454"/>
    <w:rsid w:val="006D671D"/>
    <w:rsid w:val="006D67EF"/>
    <w:rsid w:val="006D6D0F"/>
    <w:rsid w:val="006D6DEF"/>
    <w:rsid w:val="006D6E11"/>
    <w:rsid w:val="006D749F"/>
    <w:rsid w:val="006D79CD"/>
    <w:rsid w:val="006D79DF"/>
    <w:rsid w:val="006D7E06"/>
    <w:rsid w:val="006D7E1D"/>
    <w:rsid w:val="006E1329"/>
    <w:rsid w:val="006E134E"/>
    <w:rsid w:val="006E15CE"/>
    <w:rsid w:val="006E1D36"/>
    <w:rsid w:val="006E23A4"/>
    <w:rsid w:val="006E2B93"/>
    <w:rsid w:val="006E2BF7"/>
    <w:rsid w:val="006E2FDD"/>
    <w:rsid w:val="006E30F8"/>
    <w:rsid w:val="006E31CC"/>
    <w:rsid w:val="006E31CF"/>
    <w:rsid w:val="006E336E"/>
    <w:rsid w:val="006E357B"/>
    <w:rsid w:val="006E3C6B"/>
    <w:rsid w:val="006E3FDD"/>
    <w:rsid w:val="006E401C"/>
    <w:rsid w:val="006E4237"/>
    <w:rsid w:val="006E4FE7"/>
    <w:rsid w:val="006E5788"/>
    <w:rsid w:val="006E5CE4"/>
    <w:rsid w:val="006E6168"/>
    <w:rsid w:val="006E67B4"/>
    <w:rsid w:val="006E6977"/>
    <w:rsid w:val="006E69CA"/>
    <w:rsid w:val="006E6F63"/>
    <w:rsid w:val="006E7472"/>
    <w:rsid w:val="006E7728"/>
    <w:rsid w:val="006E7829"/>
    <w:rsid w:val="006E7A75"/>
    <w:rsid w:val="006E7C06"/>
    <w:rsid w:val="006F020D"/>
    <w:rsid w:val="006F0535"/>
    <w:rsid w:val="006F05D1"/>
    <w:rsid w:val="006F09F8"/>
    <w:rsid w:val="006F1123"/>
    <w:rsid w:val="006F19DC"/>
    <w:rsid w:val="006F1D4A"/>
    <w:rsid w:val="006F1F35"/>
    <w:rsid w:val="006F25A5"/>
    <w:rsid w:val="006F2721"/>
    <w:rsid w:val="006F2A06"/>
    <w:rsid w:val="006F2A46"/>
    <w:rsid w:val="006F2DE5"/>
    <w:rsid w:val="006F33C7"/>
    <w:rsid w:val="006F34BA"/>
    <w:rsid w:val="006F39D5"/>
    <w:rsid w:val="006F3A88"/>
    <w:rsid w:val="006F3BA7"/>
    <w:rsid w:val="006F3CA3"/>
    <w:rsid w:val="006F3F3E"/>
    <w:rsid w:val="006F40D5"/>
    <w:rsid w:val="006F41AC"/>
    <w:rsid w:val="006F5115"/>
    <w:rsid w:val="006F52C9"/>
    <w:rsid w:val="006F596F"/>
    <w:rsid w:val="006F5C7D"/>
    <w:rsid w:val="006F5DC6"/>
    <w:rsid w:val="006F63F6"/>
    <w:rsid w:val="006F6D0E"/>
    <w:rsid w:val="006F785A"/>
    <w:rsid w:val="006F7ACE"/>
    <w:rsid w:val="006F7E5B"/>
    <w:rsid w:val="006F7F2C"/>
    <w:rsid w:val="007004D8"/>
    <w:rsid w:val="00700A08"/>
    <w:rsid w:val="0070101E"/>
    <w:rsid w:val="0070124F"/>
    <w:rsid w:val="00701969"/>
    <w:rsid w:val="007019AC"/>
    <w:rsid w:val="00701ADF"/>
    <w:rsid w:val="007021BB"/>
    <w:rsid w:val="00702857"/>
    <w:rsid w:val="007029D4"/>
    <w:rsid w:val="00702AD2"/>
    <w:rsid w:val="00702C09"/>
    <w:rsid w:val="00702C7B"/>
    <w:rsid w:val="00702C80"/>
    <w:rsid w:val="00702C9E"/>
    <w:rsid w:val="007032B8"/>
    <w:rsid w:val="00703353"/>
    <w:rsid w:val="00703D27"/>
    <w:rsid w:val="0070471C"/>
    <w:rsid w:val="007047D7"/>
    <w:rsid w:val="00704850"/>
    <w:rsid w:val="00704854"/>
    <w:rsid w:val="007049E1"/>
    <w:rsid w:val="007054BE"/>
    <w:rsid w:val="007058C2"/>
    <w:rsid w:val="007058C4"/>
    <w:rsid w:val="007059EA"/>
    <w:rsid w:val="00705C17"/>
    <w:rsid w:val="007065A6"/>
    <w:rsid w:val="00706A91"/>
    <w:rsid w:val="00707372"/>
    <w:rsid w:val="0070769B"/>
    <w:rsid w:val="00707DFC"/>
    <w:rsid w:val="00707EB8"/>
    <w:rsid w:val="00710007"/>
    <w:rsid w:val="0071129F"/>
    <w:rsid w:val="007121EA"/>
    <w:rsid w:val="00712328"/>
    <w:rsid w:val="007123DA"/>
    <w:rsid w:val="0071281A"/>
    <w:rsid w:val="00712DA0"/>
    <w:rsid w:val="007130F3"/>
    <w:rsid w:val="007141EC"/>
    <w:rsid w:val="0071428A"/>
    <w:rsid w:val="00714433"/>
    <w:rsid w:val="007144E5"/>
    <w:rsid w:val="007145ED"/>
    <w:rsid w:val="007148FF"/>
    <w:rsid w:val="00714F8D"/>
    <w:rsid w:val="00715238"/>
    <w:rsid w:val="00715479"/>
    <w:rsid w:val="00715FD7"/>
    <w:rsid w:val="00716333"/>
    <w:rsid w:val="007168DB"/>
    <w:rsid w:val="00716917"/>
    <w:rsid w:val="00716A3B"/>
    <w:rsid w:val="007173FE"/>
    <w:rsid w:val="007203C1"/>
    <w:rsid w:val="007205C3"/>
    <w:rsid w:val="007205D7"/>
    <w:rsid w:val="00720739"/>
    <w:rsid w:val="00720822"/>
    <w:rsid w:val="00720B49"/>
    <w:rsid w:val="00720D33"/>
    <w:rsid w:val="00721055"/>
    <w:rsid w:val="007216C6"/>
    <w:rsid w:val="00721BFC"/>
    <w:rsid w:val="00722149"/>
    <w:rsid w:val="007221F7"/>
    <w:rsid w:val="00722D2D"/>
    <w:rsid w:val="00723782"/>
    <w:rsid w:val="00723886"/>
    <w:rsid w:val="0072388C"/>
    <w:rsid w:val="0072399B"/>
    <w:rsid w:val="0072439C"/>
    <w:rsid w:val="0072466F"/>
    <w:rsid w:val="00724793"/>
    <w:rsid w:val="00725062"/>
    <w:rsid w:val="00725A84"/>
    <w:rsid w:val="00725D34"/>
    <w:rsid w:val="00725EF8"/>
    <w:rsid w:val="0072654E"/>
    <w:rsid w:val="007268C0"/>
    <w:rsid w:val="00726C11"/>
    <w:rsid w:val="00726E26"/>
    <w:rsid w:val="00726F9E"/>
    <w:rsid w:val="00727515"/>
    <w:rsid w:val="00731330"/>
    <w:rsid w:val="00731635"/>
    <w:rsid w:val="0073207F"/>
    <w:rsid w:val="007326A0"/>
    <w:rsid w:val="007326FC"/>
    <w:rsid w:val="007329C7"/>
    <w:rsid w:val="00732B6E"/>
    <w:rsid w:val="00732FA1"/>
    <w:rsid w:val="00732FBC"/>
    <w:rsid w:val="00733463"/>
    <w:rsid w:val="007335E0"/>
    <w:rsid w:val="007336AA"/>
    <w:rsid w:val="00733BE2"/>
    <w:rsid w:val="00733F7A"/>
    <w:rsid w:val="0073435B"/>
    <w:rsid w:val="00734611"/>
    <w:rsid w:val="00734A55"/>
    <w:rsid w:val="00734B9E"/>
    <w:rsid w:val="00734C01"/>
    <w:rsid w:val="00734E56"/>
    <w:rsid w:val="00735540"/>
    <w:rsid w:val="00735BCF"/>
    <w:rsid w:val="00736E65"/>
    <w:rsid w:val="0073712B"/>
    <w:rsid w:val="00737A83"/>
    <w:rsid w:val="00737B03"/>
    <w:rsid w:val="00737DA7"/>
    <w:rsid w:val="00737FC9"/>
    <w:rsid w:val="00740654"/>
    <w:rsid w:val="00740AAB"/>
    <w:rsid w:val="00740DEA"/>
    <w:rsid w:val="00741453"/>
    <w:rsid w:val="00741551"/>
    <w:rsid w:val="007426D3"/>
    <w:rsid w:val="0074282D"/>
    <w:rsid w:val="00742BBB"/>
    <w:rsid w:val="00742E12"/>
    <w:rsid w:val="00742ECA"/>
    <w:rsid w:val="00743302"/>
    <w:rsid w:val="00743350"/>
    <w:rsid w:val="0074341D"/>
    <w:rsid w:val="007438CB"/>
    <w:rsid w:val="00743D06"/>
    <w:rsid w:val="007441A9"/>
    <w:rsid w:val="0074462D"/>
    <w:rsid w:val="007447DD"/>
    <w:rsid w:val="00744BDF"/>
    <w:rsid w:val="00744FE0"/>
    <w:rsid w:val="0074537C"/>
    <w:rsid w:val="007455DE"/>
    <w:rsid w:val="00745C0E"/>
    <w:rsid w:val="007461EA"/>
    <w:rsid w:val="0074633F"/>
    <w:rsid w:val="00746441"/>
    <w:rsid w:val="0074648F"/>
    <w:rsid w:val="007465D1"/>
    <w:rsid w:val="0074690A"/>
    <w:rsid w:val="00747599"/>
    <w:rsid w:val="007478E0"/>
    <w:rsid w:val="00747FF2"/>
    <w:rsid w:val="00750190"/>
    <w:rsid w:val="00751570"/>
    <w:rsid w:val="00751CB3"/>
    <w:rsid w:val="00751DBC"/>
    <w:rsid w:val="00751F69"/>
    <w:rsid w:val="007523B5"/>
    <w:rsid w:val="007525F0"/>
    <w:rsid w:val="0075268A"/>
    <w:rsid w:val="00752AFD"/>
    <w:rsid w:val="007530E3"/>
    <w:rsid w:val="007537C5"/>
    <w:rsid w:val="00753853"/>
    <w:rsid w:val="00753B51"/>
    <w:rsid w:val="00753C41"/>
    <w:rsid w:val="00754187"/>
    <w:rsid w:val="00754D5C"/>
    <w:rsid w:val="00754E33"/>
    <w:rsid w:val="00754F17"/>
    <w:rsid w:val="0075577D"/>
    <w:rsid w:val="00756C31"/>
    <w:rsid w:val="0075719B"/>
    <w:rsid w:val="0075778F"/>
    <w:rsid w:val="00757907"/>
    <w:rsid w:val="00760041"/>
    <w:rsid w:val="00760207"/>
    <w:rsid w:val="00760CC7"/>
    <w:rsid w:val="00761401"/>
    <w:rsid w:val="00761752"/>
    <w:rsid w:val="00761CC6"/>
    <w:rsid w:val="00761F64"/>
    <w:rsid w:val="007621B8"/>
    <w:rsid w:val="007625C7"/>
    <w:rsid w:val="00762625"/>
    <w:rsid w:val="00762F6F"/>
    <w:rsid w:val="00763C01"/>
    <w:rsid w:val="00763C6D"/>
    <w:rsid w:val="00763E3F"/>
    <w:rsid w:val="0076438D"/>
    <w:rsid w:val="007643F6"/>
    <w:rsid w:val="00764A8A"/>
    <w:rsid w:val="00764DE0"/>
    <w:rsid w:val="00764E44"/>
    <w:rsid w:val="0076507A"/>
    <w:rsid w:val="00765417"/>
    <w:rsid w:val="0076576D"/>
    <w:rsid w:val="00765F77"/>
    <w:rsid w:val="00766113"/>
    <w:rsid w:val="00767516"/>
    <w:rsid w:val="007678A4"/>
    <w:rsid w:val="007703E2"/>
    <w:rsid w:val="0077069B"/>
    <w:rsid w:val="00770903"/>
    <w:rsid w:val="00770CE7"/>
    <w:rsid w:val="00770E48"/>
    <w:rsid w:val="00770E60"/>
    <w:rsid w:val="00770E71"/>
    <w:rsid w:val="00772536"/>
    <w:rsid w:val="007725D6"/>
    <w:rsid w:val="007729C2"/>
    <w:rsid w:val="00772F3D"/>
    <w:rsid w:val="00773843"/>
    <w:rsid w:val="00774C0C"/>
    <w:rsid w:val="00774EFE"/>
    <w:rsid w:val="00775384"/>
    <w:rsid w:val="00775A36"/>
    <w:rsid w:val="00775A5D"/>
    <w:rsid w:val="00775EDD"/>
    <w:rsid w:val="00776183"/>
    <w:rsid w:val="007761A3"/>
    <w:rsid w:val="0077673A"/>
    <w:rsid w:val="00777088"/>
    <w:rsid w:val="00777243"/>
    <w:rsid w:val="00777339"/>
    <w:rsid w:val="00777389"/>
    <w:rsid w:val="007774A4"/>
    <w:rsid w:val="00777970"/>
    <w:rsid w:val="00780C61"/>
    <w:rsid w:val="00780F9F"/>
    <w:rsid w:val="00780FAE"/>
    <w:rsid w:val="00781A49"/>
    <w:rsid w:val="00781FC7"/>
    <w:rsid w:val="00782063"/>
    <w:rsid w:val="00782DA9"/>
    <w:rsid w:val="007836A5"/>
    <w:rsid w:val="00783BDD"/>
    <w:rsid w:val="00783BDF"/>
    <w:rsid w:val="00783D05"/>
    <w:rsid w:val="007841FC"/>
    <w:rsid w:val="00784202"/>
    <w:rsid w:val="00784EFA"/>
    <w:rsid w:val="00785890"/>
    <w:rsid w:val="00786124"/>
    <w:rsid w:val="007861F5"/>
    <w:rsid w:val="0078651D"/>
    <w:rsid w:val="00786553"/>
    <w:rsid w:val="007868B3"/>
    <w:rsid w:val="00786A7D"/>
    <w:rsid w:val="007872E0"/>
    <w:rsid w:val="00787338"/>
    <w:rsid w:val="0078756F"/>
    <w:rsid w:val="007875D2"/>
    <w:rsid w:val="00787964"/>
    <w:rsid w:val="00787A7C"/>
    <w:rsid w:val="00787AE8"/>
    <w:rsid w:val="00787CA0"/>
    <w:rsid w:val="00787DD2"/>
    <w:rsid w:val="00787E31"/>
    <w:rsid w:val="007904ED"/>
    <w:rsid w:val="00790EF8"/>
    <w:rsid w:val="007914F6"/>
    <w:rsid w:val="00791685"/>
    <w:rsid w:val="007918E6"/>
    <w:rsid w:val="00792915"/>
    <w:rsid w:val="00792C18"/>
    <w:rsid w:val="007931E9"/>
    <w:rsid w:val="00793449"/>
    <w:rsid w:val="007934D3"/>
    <w:rsid w:val="007937B8"/>
    <w:rsid w:val="00793C2E"/>
    <w:rsid w:val="00793E8E"/>
    <w:rsid w:val="00794B0C"/>
    <w:rsid w:val="007958C6"/>
    <w:rsid w:val="00795981"/>
    <w:rsid w:val="00795A10"/>
    <w:rsid w:val="00795E10"/>
    <w:rsid w:val="00796101"/>
    <w:rsid w:val="007961F3"/>
    <w:rsid w:val="007962B5"/>
    <w:rsid w:val="00796762"/>
    <w:rsid w:val="00796925"/>
    <w:rsid w:val="00796CEA"/>
    <w:rsid w:val="00796D9C"/>
    <w:rsid w:val="0079796F"/>
    <w:rsid w:val="00797BEF"/>
    <w:rsid w:val="007A0020"/>
    <w:rsid w:val="007A02A6"/>
    <w:rsid w:val="007A0A69"/>
    <w:rsid w:val="007A0C1D"/>
    <w:rsid w:val="007A0F28"/>
    <w:rsid w:val="007A0F81"/>
    <w:rsid w:val="007A1681"/>
    <w:rsid w:val="007A1974"/>
    <w:rsid w:val="007A1BF3"/>
    <w:rsid w:val="007A1EC0"/>
    <w:rsid w:val="007A278E"/>
    <w:rsid w:val="007A28D2"/>
    <w:rsid w:val="007A3351"/>
    <w:rsid w:val="007A3722"/>
    <w:rsid w:val="007A45B4"/>
    <w:rsid w:val="007A4608"/>
    <w:rsid w:val="007A48C8"/>
    <w:rsid w:val="007A4957"/>
    <w:rsid w:val="007A4BBE"/>
    <w:rsid w:val="007A4BFB"/>
    <w:rsid w:val="007A58CB"/>
    <w:rsid w:val="007A5A38"/>
    <w:rsid w:val="007A5BA8"/>
    <w:rsid w:val="007A625B"/>
    <w:rsid w:val="007A64AA"/>
    <w:rsid w:val="007A684E"/>
    <w:rsid w:val="007A6D7E"/>
    <w:rsid w:val="007A7B96"/>
    <w:rsid w:val="007B01A7"/>
    <w:rsid w:val="007B0C02"/>
    <w:rsid w:val="007B0D6E"/>
    <w:rsid w:val="007B0DA2"/>
    <w:rsid w:val="007B1164"/>
    <w:rsid w:val="007B1631"/>
    <w:rsid w:val="007B1A5E"/>
    <w:rsid w:val="007B1D54"/>
    <w:rsid w:val="007B229C"/>
    <w:rsid w:val="007B3010"/>
    <w:rsid w:val="007B3476"/>
    <w:rsid w:val="007B3875"/>
    <w:rsid w:val="007B399D"/>
    <w:rsid w:val="007B3B70"/>
    <w:rsid w:val="007B42FC"/>
    <w:rsid w:val="007B47A1"/>
    <w:rsid w:val="007B5193"/>
    <w:rsid w:val="007B5198"/>
    <w:rsid w:val="007B57E7"/>
    <w:rsid w:val="007B5A24"/>
    <w:rsid w:val="007B5CDA"/>
    <w:rsid w:val="007B5D6A"/>
    <w:rsid w:val="007B60F2"/>
    <w:rsid w:val="007B662C"/>
    <w:rsid w:val="007B6662"/>
    <w:rsid w:val="007B6720"/>
    <w:rsid w:val="007B6B7A"/>
    <w:rsid w:val="007B6B9A"/>
    <w:rsid w:val="007C093A"/>
    <w:rsid w:val="007C0AC4"/>
    <w:rsid w:val="007C0B53"/>
    <w:rsid w:val="007C0C10"/>
    <w:rsid w:val="007C15E8"/>
    <w:rsid w:val="007C1B52"/>
    <w:rsid w:val="007C1C7D"/>
    <w:rsid w:val="007C1CEB"/>
    <w:rsid w:val="007C1E7B"/>
    <w:rsid w:val="007C2E47"/>
    <w:rsid w:val="007C30B3"/>
    <w:rsid w:val="007C3807"/>
    <w:rsid w:val="007C3EF7"/>
    <w:rsid w:val="007C41EF"/>
    <w:rsid w:val="007C4212"/>
    <w:rsid w:val="007C465A"/>
    <w:rsid w:val="007C5028"/>
    <w:rsid w:val="007C549E"/>
    <w:rsid w:val="007C558C"/>
    <w:rsid w:val="007C59F2"/>
    <w:rsid w:val="007C5C1C"/>
    <w:rsid w:val="007C5E66"/>
    <w:rsid w:val="007C68A0"/>
    <w:rsid w:val="007C6D2F"/>
    <w:rsid w:val="007C6D81"/>
    <w:rsid w:val="007C70AD"/>
    <w:rsid w:val="007C72B1"/>
    <w:rsid w:val="007C733D"/>
    <w:rsid w:val="007C7778"/>
    <w:rsid w:val="007C7EE3"/>
    <w:rsid w:val="007D02CC"/>
    <w:rsid w:val="007D05FC"/>
    <w:rsid w:val="007D07E7"/>
    <w:rsid w:val="007D0955"/>
    <w:rsid w:val="007D0A06"/>
    <w:rsid w:val="007D0AFC"/>
    <w:rsid w:val="007D0E8E"/>
    <w:rsid w:val="007D13E1"/>
    <w:rsid w:val="007D2277"/>
    <w:rsid w:val="007D2D45"/>
    <w:rsid w:val="007D2E32"/>
    <w:rsid w:val="007D31F0"/>
    <w:rsid w:val="007D3901"/>
    <w:rsid w:val="007D3FBA"/>
    <w:rsid w:val="007D4001"/>
    <w:rsid w:val="007D44A6"/>
    <w:rsid w:val="007D48DC"/>
    <w:rsid w:val="007D4BD5"/>
    <w:rsid w:val="007D4FF3"/>
    <w:rsid w:val="007D52B8"/>
    <w:rsid w:val="007D5586"/>
    <w:rsid w:val="007D5726"/>
    <w:rsid w:val="007D5BC8"/>
    <w:rsid w:val="007D68AF"/>
    <w:rsid w:val="007D6B51"/>
    <w:rsid w:val="007D6B90"/>
    <w:rsid w:val="007D6CF1"/>
    <w:rsid w:val="007D761D"/>
    <w:rsid w:val="007D7A54"/>
    <w:rsid w:val="007D7D70"/>
    <w:rsid w:val="007E028F"/>
    <w:rsid w:val="007E08A4"/>
    <w:rsid w:val="007E08B2"/>
    <w:rsid w:val="007E0CB4"/>
    <w:rsid w:val="007E0D43"/>
    <w:rsid w:val="007E13B6"/>
    <w:rsid w:val="007E1491"/>
    <w:rsid w:val="007E20CF"/>
    <w:rsid w:val="007E2502"/>
    <w:rsid w:val="007E27B6"/>
    <w:rsid w:val="007E2B1F"/>
    <w:rsid w:val="007E2CE6"/>
    <w:rsid w:val="007E2F90"/>
    <w:rsid w:val="007E30B4"/>
    <w:rsid w:val="007E3256"/>
    <w:rsid w:val="007E33F1"/>
    <w:rsid w:val="007E368B"/>
    <w:rsid w:val="007E3721"/>
    <w:rsid w:val="007E3BB6"/>
    <w:rsid w:val="007E3C05"/>
    <w:rsid w:val="007E3D88"/>
    <w:rsid w:val="007E4322"/>
    <w:rsid w:val="007E4E40"/>
    <w:rsid w:val="007E565E"/>
    <w:rsid w:val="007E5733"/>
    <w:rsid w:val="007E5E5D"/>
    <w:rsid w:val="007E600F"/>
    <w:rsid w:val="007E655F"/>
    <w:rsid w:val="007E70E2"/>
    <w:rsid w:val="007E75B3"/>
    <w:rsid w:val="007E7865"/>
    <w:rsid w:val="007F0C3D"/>
    <w:rsid w:val="007F0C65"/>
    <w:rsid w:val="007F0ECE"/>
    <w:rsid w:val="007F10C3"/>
    <w:rsid w:val="007F12E0"/>
    <w:rsid w:val="007F1FEA"/>
    <w:rsid w:val="007F2327"/>
    <w:rsid w:val="007F3AF5"/>
    <w:rsid w:val="007F40F3"/>
    <w:rsid w:val="007F48D6"/>
    <w:rsid w:val="007F496A"/>
    <w:rsid w:val="007F4CB7"/>
    <w:rsid w:val="007F4EF2"/>
    <w:rsid w:val="007F525F"/>
    <w:rsid w:val="007F5807"/>
    <w:rsid w:val="007F58CE"/>
    <w:rsid w:val="007F5E38"/>
    <w:rsid w:val="007F6AEA"/>
    <w:rsid w:val="007F7094"/>
    <w:rsid w:val="007F7459"/>
    <w:rsid w:val="007F75E8"/>
    <w:rsid w:val="007F7CB3"/>
    <w:rsid w:val="008001CA"/>
    <w:rsid w:val="0080020A"/>
    <w:rsid w:val="008006D6"/>
    <w:rsid w:val="00800CC7"/>
    <w:rsid w:val="00800E5B"/>
    <w:rsid w:val="00800E87"/>
    <w:rsid w:val="00801B00"/>
    <w:rsid w:val="00801B6C"/>
    <w:rsid w:val="00801BA9"/>
    <w:rsid w:val="00801EAC"/>
    <w:rsid w:val="00802B77"/>
    <w:rsid w:val="00802DAB"/>
    <w:rsid w:val="0080342F"/>
    <w:rsid w:val="0080354E"/>
    <w:rsid w:val="00803560"/>
    <w:rsid w:val="00803B40"/>
    <w:rsid w:val="00803BB6"/>
    <w:rsid w:val="00804660"/>
    <w:rsid w:val="00804859"/>
    <w:rsid w:val="008049BF"/>
    <w:rsid w:val="00804AC3"/>
    <w:rsid w:val="00804BD9"/>
    <w:rsid w:val="00804D03"/>
    <w:rsid w:val="00804EE3"/>
    <w:rsid w:val="008050AB"/>
    <w:rsid w:val="0080565C"/>
    <w:rsid w:val="00805F2D"/>
    <w:rsid w:val="0080627C"/>
    <w:rsid w:val="00806327"/>
    <w:rsid w:val="0080648A"/>
    <w:rsid w:val="00806508"/>
    <w:rsid w:val="008066B0"/>
    <w:rsid w:val="0080676C"/>
    <w:rsid w:val="008068F2"/>
    <w:rsid w:val="00806A22"/>
    <w:rsid w:val="00807DBB"/>
    <w:rsid w:val="00810299"/>
    <w:rsid w:val="00810795"/>
    <w:rsid w:val="008107A7"/>
    <w:rsid w:val="00810B30"/>
    <w:rsid w:val="00810B97"/>
    <w:rsid w:val="00810D42"/>
    <w:rsid w:val="00811820"/>
    <w:rsid w:val="008118D9"/>
    <w:rsid w:val="00811B46"/>
    <w:rsid w:val="00812218"/>
    <w:rsid w:val="00812238"/>
    <w:rsid w:val="00812502"/>
    <w:rsid w:val="00812B32"/>
    <w:rsid w:val="00812B9F"/>
    <w:rsid w:val="008133F8"/>
    <w:rsid w:val="0081341F"/>
    <w:rsid w:val="00813AB2"/>
    <w:rsid w:val="00814005"/>
    <w:rsid w:val="008144AA"/>
    <w:rsid w:val="00814974"/>
    <w:rsid w:val="00814B0B"/>
    <w:rsid w:val="0081535F"/>
    <w:rsid w:val="0081547F"/>
    <w:rsid w:val="0081553F"/>
    <w:rsid w:val="0081559E"/>
    <w:rsid w:val="0081595A"/>
    <w:rsid w:val="00815ABC"/>
    <w:rsid w:val="00815F1F"/>
    <w:rsid w:val="008162EB"/>
    <w:rsid w:val="00816333"/>
    <w:rsid w:val="00816889"/>
    <w:rsid w:val="00816A70"/>
    <w:rsid w:val="00817114"/>
    <w:rsid w:val="008173A6"/>
    <w:rsid w:val="00817AA0"/>
    <w:rsid w:val="00817B4C"/>
    <w:rsid w:val="00817F72"/>
    <w:rsid w:val="0082038B"/>
    <w:rsid w:val="00820536"/>
    <w:rsid w:val="0082090A"/>
    <w:rsid w:val="00820929"/>
    <w:rsid w:val="008209AE"/>
    <w:rsid w:val="00820DED"/>
    <w:rsid w:val="0082206E"/>
    <w:rsid w:val="008223DD"/>
    <w:rsid w:val="00822725"/>
    <w:rsid w:val="0082287E"/>
    <w:rsid w:val="00823E18"/>
    <w:rsid w:val="00824852"/>
    <w:rsid w:val="00824BBB"/>
    <w:rsid w:val="00824D0E"/>
    <w:rsid w:val="00824D4C"/>
    <w:rsid w:val="00825647"/>
    <w:rsid w:val="00825AC4"/>
    <w:rsid w:val="00825C3C"/>
    <w:rsid w:val="00825F6B"/>
    <w:rsid w:val="0082661B"/>
    <w:rsid w:val="00826767"/>
    <w:rsid w:val="00826992"/>
    <w:rsid w:val="00826E8F"/>
    <w:rsid w:val="00827024"/>
    <w:rsid w:val="0082718F"/>
    <w:rsid w:val="008272D7"/>
    <w:rsid w:val="00827302"/>
    <w:rsid w:val="0082738C"/>
    <w:rsid w:val="008274E8"/>
    <w:rsid w:val="008300F8"/>
    <w:rsid w:val="0083086A"/>
    <w:rsid w:val="00830B9B"/>
    <w:rsid w:val="008310EF"/>
    <w:rsid w:val="00831452"/>
    <w:rsid w:val="008318EC"/>
    <w:rsid w:val="0083191A"/>
    <w:rsid w:val="00832021"/>
    <w:rsid w:val="00832157"/>
    <w:rsid w:val="00832209"/>
    <w:rsid w:val="008327A7"/>
    <w:rsid w:val="00832B43"/>
    <w:rsid w:val="0083307C"/>
    <w:rsid w:val="00833341"/>
    <w:rsid w:val="008338DF"/>
    <w:rsid w:val="0083392A"/>
    <w:rsid w:val="008340FC"/>
    <w:rsid w:val="008342CC"/>
    <w:rsid w:val="0083483D"/>
    <w:rsid w:val="0083499C"/>
    <w:rsid w:val="0083537A"/>
    <w:rsid w:val="00836415"/>
    <w:rsid w:val="00836F66"/>
    <w:rsid w:val="00837493"/>
    <w:rsid w:val="00840039"/>
    <w:rsid w:val="0084008E"/>
    <w:rsid w:val="0084015C"/>
    <w:rsid w:val="0084071A"/>
    <w:rsid w:val="0084085B"/>
    <w:rsid w:val="00840E49"/>
    <w:rsid w:val="0084104B"/>
    <w:rsid w:val="00841150"/>
    <w:rsid w:val="008412E8"/>
    <w:rsid w:val="008421B9"/>
    <w:rsid w:val="00842C69"/>
    <w:rsid w:val="00842F38"/>
    <w:rsid w:val="00843113"/>
    <w:rsid w:val="008434F0"/>
    <w:rsid w:val="00843A12"/>
    <w:rsid w:val="00844AA6"/>
    <w:rsid w:val="00844D77"/>
    <w:rsid w:val="00844DF7"/>
    <w:rsid w:val="00844EC2"/>
    <w:rsid w:val="00845087"/>
    <w:rsid w:val="008453D2"/>
    <w:rsid w:val="0084568F"/>
    <w:rsid w:val="008459E7"/>
    <w:rsid w:val="00845C34"/>
    <w:rsid w:val="00845C9A"/>
    <w:rsid w:val="00845DA6"/>
    <w:rsid w:val="00845F26"/>
    <w:rsid w:val="008466B8"/>
    <w:rsid w:val="00846A8F"/>
    <w:rsid w:val="00846A98"/>
    <w:rsid w:val="00846FCD"/>
    <w:rsid w:val="00847616"/>
    <w:rsid w:val="008476BA"/>
    <w:rsid w:val="00847765"/>
    <w:rsid w:val="00847BAD"/>
    <w:rsid w:val="00847D4D"/>
    <w:rsid w:val="0085047E"/>
    <w:rsid w:val="00850B04"/>
    <w:rsid w:val="00850BA3"/>
    <w:rsid w:val="00850BCE"/>
    <w:rsid w:val="00850D63"/>
    <w:rsid w:val="00850DA7"/>
    <w:rsid w:val="0085175A"/>
    <w:rsid w:val="00851CAF"/>
    <w:rsid w:val="00852A10"/>
    <w:rsid w:val="00852E65"/>
    <w:rsid w:val="008530AA"/>
    <w:rsid w:val="00853372"/>
    <w:rsid w:val="0085405B"/>
    <w:rsid w:val="0085442F"/>
    <w:rsid w:val="00854492"/>
    <w:rsid w:val="008549D4"/>
    <w:rsid w:val="00854E2A"/>
    <w:rsid w:val="00854E9D"/>
    <w:rsid w:val="00854FCD"/>
    <w:rsid w:val="008554AE"/>
    <w:rsid w:val="008560A9"/>
    <w:rsid w:val="0085618D"/>
    <w:rsid w:val="00856485"/>
    <w:rsid w:val="00856CB5"/>
    <w:rsid w:val="00856CFB"/>
    <w:rsid w:val="00857487"/>
    <w:rsid w:val="0085756E"/>
    <w:rsid w:val="0085771D"/>
    <w:rsid w:val="00857999"/>
    <w:rsid w:val="00857A8E"/>
    <w:rsid w:val="00857A91"/>
    <w:rsid w:val="00860410"/>
    <w:rsid w:val="00860D86"/>
    <w:rsid w:val="00860F54"/>
    <w:rsid w:val="00860FA2"/>
    <w:rsid w:val="00860FEE"/>
    <w:rsid w:val="00861007"/>
    <w:rsid w:val="00861506"/>
    <w:rsid w:val="00861673"/>
    <w:rsid w:val="00861833"/>
    <w:rsid w:val="008618BD"/>
    <w:rsid w:val="00861CFA"/>
    <w:rsid w:val="00861D90"/>
    <w:rsid w:val="00862426"/>
    <w:rsid w:val="00862771"/>
    <w:rsid w:val="00862CE3"/>
    <w:rsid w:val="00862E80"/>
    <w:rsid w:val="008631FA"/>
    <w:rsid w:val="0086338A"/>
    <w:rsid w:val="00863904"/>
    <w:rsid w:val="008641C8"/>
    <w:rsid w:val="00864826"/>
    <w:rsid w:val="0086492E"/>
    <w:rsid w:val="008649CD"/>
    <w:rsid w:val="0086509F"/>
    <w:rsid w:val="0086594F"/>
    <w:rsid w:val="00865AC1"/>
    <w:rsid w:val="0086689A"/>
    <w:rsid w:val="00866C1F"/>
    <w:rsid w:val="00867C11"/>
    <w:rsid w:val="008703D9"/>
    <w:rsid w:val="008704C1"/>
    <w:rsid w:val="00870AA9"/>
    <w:rsid w:val="00870E1A"/>
    <w:rsid w:val="00870E92"/>
    <w:rsid w:val="00871247"/>
    <w:rsid w:val="008722FE"/>
    <w:rsid w:val="00872428"/>
    <w:rsid w:val="0087252B"/>
    <w:rsid w:val="008727BE"/>
    <w:rsid w:val="008729F8"/>
    <w:rsid w:val="00873084"/>
    <w:rsid w:val="008739FD"/>
    <w:rsid w:val="00873D9A"/>
    <w:rsid w:val="008745BD"/>
    <w:rsid w:val="00874B75"/>
    <w:rsid w:val="00874D19"/>
    <w:rsid w:val="0087533F"/>
    <w:rsid w:val="0087567F"/>
    <w:rsid w:val="008756BA"/>
    <w:rsid w:val="00875AAF"/>
    <w:rsid w:val="00875D51"/>
    <w:rsid w:val="00875FE2"/>
    <w:rsid w:val="0087600C"/>
    <w:rsid w:val="0087664E"/>
    <w:rsid w:val="0087699F"/>
    <w:rsid w:val="008805C5"/>
    <w:rsid w:val="00880BA8"/>
    <w:rsid w:val="00881299"/>
    <w:rsid w:val="0088154D"/>
    <w:rsid w:val="00881C28"/>
    <w:rsid w:val="0088262B"/>
    <w:rsid w:val="00882C3C"/>
    <w:rsid w:val="00882F3E"/>
    <w:rsid w:val="00882FCE"/>
    <w:rsid w:val="008833B3"/>
    <w:rsid w:val="00883627"/>
    <w:rsid w:val="008836A9"/>
    <w:rsid w:val="00883900"/>
    <w:rsid w:val="00883EA6"/>
    <w:rsid w:val="00884AED"/>
    <w:rsid w:val="00884E73"/>
    <w:rsid w:val="0088537B"/>
    <w:rsid w:val="0088566E"/>
    <w:rsid w:val="00885C7F"/>
    <w:rsid w:val="00885E59"/>
    <w:rsid w:val="00885FE2"/>
    <w:rsid w:val="008873E3"/>
    <w:rsid w:val="00887F4E"/>
    <w:rsid w:val="008900FC"/>
    <w:rsid w:val="00890AA6"/>
    <w:rsid w:val="00890D22"/>
    <w:rsid w:val="00890FA6"/>
    <w:rsid w:val="008916E5"/>
    <w:rsid w:val="008919A1"/>
    <w:rsid w:val="00891C0D"/>
    <w:rsid w:val="00891C64"/>
    <w:rsid w:val="0089323B"/>
    <w:rsid w:val="00893287"/>
    <w:rsid w:val="008937C8"/>
    <w:rsid w:val="008939B8"/>
    <w:rsid w:val="00893C94"/>
    <w:rsid w:val="00894005"/>
    <w:rsid w:val="00894816"/>
    <w:rsid w:val="00894EEA"/>
    <w:rsid w:val="00894FC0"/>
    <w:rsid w:val="0089501E"/>
    <w:rsid w:val="008952BC"/>
    <w:rsid w:val="00895D82"/>
    <w:rsid w:val="00895EE9"/>
    <w:rsid w:val="00896049"/>
    <w:rsid w:val="00896AA0"/>
    <w:rsid w:val="00896C85"/>
    <w:rsid w:val="00896FCB"/>
    <w:rsid w:val="00897076"/>
    <w:rsid w:val="00897551"/>
    <w:rsid w:val="008975CC"/>
    <w:rsid w:val="00897791"/>
    <w:rsid w:val="00897A37"/>
    <w:rsid w:val="00897E15"/>
    <w:rsid w:val="00897EF6"/>
    <w:rsid w:val="008A0A1B"/>
    <w:rsid w:val="008A0DEF"/>
    <w:rsid w:val="008A12CD"/>
    <w:rsid w:val="008A2105"/>
    <w:rsid w:val="008A25EF"/>
    <w:rsid w:val="008A2BA3"/>
    <w:rsid w:val="008A304E"/>
    <w:rsid w:val="008A3152"/>
    <w:rsid w:val="008A434B"/>
    <w:rsid w:val="008A4769"/>
    <w:rsid w:val="008A520C"/>
    <w:rsid w:val="008A5216"/>
    <w:rsid w:val="008A52A8"/>
    <w:rsid w:val="008A5DE1"/>
    <w:rsid w:val="008A5FEF"/>
    <w:rsid w:val="008A65D9"/>
    <w:rsid w:val="008A6A2E"/>
    <w:rsid w:val="008A6A4A"/>
    <w:rsid w:val="008A6B6D"/>
    <w:rsid w:val="008A7056"/>
    <w:rsid w:val="008A750C"/>
    <w:rsid w:val="008B0228"/>
    <w:rsid w:val="008B04A2"/>
    <w:rsid w:val="008B0563"/>
    <w:rsid w:val="008B0575"/>
    <w:rsid w:val="008B099C"/>
    <w:rsid w:val="008B0CE8"/>
    <w:rsid w:val="008B0E08"/>
    <w:rsid w:val="008B0FA1"/>
    <w:rsid w:val="008B1086"/>
    <w:rsid w:val="008B12A8"/>
    <w:rsid w:val="008B1488"/>
    <w:rsid w:val="008B1A07"/>
    <w:rsid w:val="008B1CB1"/>
    <w:rsid w:val="008B2973"/>
    <w:rsid w:val="008B3213"/>
    <w:rsid w:val="008B324B"/>
    <w:rsid w:val="008B32B3"/>
    <w:rsid w:val="008B3330"/>
    <w:rsid w:val="008B37D4"/>
    <w:rsid w:val="008B3AA9"/>
    <w:rsid w:val="008B3B04"/>
    <w:rsid w:val="008B3BC7"/>
    <w:rsid w:val="008B3C06"/>
    <w:rsid w:val="008B5026"/>
    <w:rsid w:val="008B5073"/>
    <w:rsid w:val="008B5728"/>
    <w:rsid w:val="008B5BED"/>
    <w:rsid w:val="008B5C5A"/>
    <w:rsid w:val="008B5D3B"/>
    <w:rsid w:val="008B7818"/>
    <w:rsid w:val="008B7A23"/>
    <w:rsid w:val="008B7A85"/>
    <w:rsid w:val="008B7E39"/>
    <w:rsid w:val="008B7EE6"/>
    <w:rsid w:val="008C0880"/>
    <w:rsid w:val="008C0F76"/>
    <w:rsid w:val="008C1761"/>
    <w:rsid w:val="008C18B0"/>
    <w:rsid w:val="008C273F"/>
    <w:rsid w:val="008C2B55"/>
    <w:rsid w:val="008C2C31"/>
    <w:rsid w:val="008C2F26"/>
    <w:rsid w:val="008C3025"/>
    <w:rsid w:val="008C3181"/>
    <w:rsid w:val="008C34C2"/>
    <w:rsid w:val="008C39BA"/>
    <w:rsid w:val="008C3AED"/>
    <w:rsid w:val="008C4B7C"/>
    <w:rsid w:val="008C4E44"/>
    <w:rsid w:val="008C526F"/>
    <w:rsid w:val="008C546B"/>
    <w:rsid w:val="008C5A0A"/>
    <w:rsid w:val="008C5BBA"/>
    <w:rsid w:val="008C5E10"/>
    <w:rsid w:val="008C5E56"/>
    <w:rsid w:val="008C6213"/>
    <w:rsid w:val="008C6708"/>
    <w:rsid w:val="008C6B86"/>
    <w:rsid w:val="008C6E8B"/>
    <w:rsid w:val="008C7359"/>
    <w:rsid w:val="008C7790"/>
    <w:rsid w:val="008C7834"/>
    <w:rsid w:val="008C7947"/>
    <w:rsid w:val="008C7A79"/>
    <w:rsid w:val="008D0B19"/>
    <w:rsid w:val="008D0C8B"/>
    <w:rsid w:val="008D0D98"/>
    <w:rsid w:val="008D0DE6"/>
    <w:rsid w:val="008D0E19"/>
    <w:rsid w:val="008D0F84"/>
    <w:rsid w:val="008D16F2"/>
    <w:rsid w:val="008D181E"/>
    <w:rsid w:val="008D1905"/>
    <w:rsid w:val="008D1A82"/>
    <w:rsid w:val="008D1BB1"/>
    <w:rsid w:val="008D1C8A"/>
    <w:rsid w:val="008D1CF0"/>
    <w:rsid w:val="008D261F"/>
    <w:rsid w:val="008D27CA"/>
    <w:rsid w:val="008D2B75"/>
    <w:rsid w:val="008D36B9"/>
    <w:rsid w:val="008D3942"/>
    <w:rsid w:val="008D3BA7"/>
    <w:rsid w:val="008D3C10"/>
    <w:rsid w:val="008D3DDD"/>
    <w:rsid w:val="008D4244"/>
    <w:rsid w:val="008D49FE"/>
    <w:rsid w:val="008D4A6A"/>
    <w:rsid w:val="008D4CCC"/>
    <w:rsid w:val="008D4DD3"/>
    <w:rsid w:val="008D4EF3"/>
    <w:rsid w:val="008D563E"/>
    <w:rsid w:val="008D5843"/>
    <w:rsid w:val="008D5DFA"/>
    <w:rsid w:val="008D619E"/>
    <w:rsid w:val="008D62F8"/>
    <w:rsid w:val="008D6421"/>
    <w:rsid w:val="008D64B8"/>
    <w:rsid w:val="008D69BB"/>
    <w:rsid w:val="008D6E46"/>
    <w:rsid w:val="008D7652"/>
    <w:rsid w:val="008D76D8"/>
    <w:rsid w:val="008D7715"/>
    <w:rsid w:val="008D7AFA"/>
    <w:rsid w:val="008D7F5C"/>
    <w:rsid w:val="008E001A"/>
    <w:rsid w:val="008E01C6"/>
    <w:rsid w:val="008E0E67"/>
    <w:rsid w:val="008E0EDB"/>
    <w:rsid w:val="008E1188"/>
    <w:rsid w:val="008E121F"/>
    <w:rsid w:val="008E1295"/>
    <w:rsid w:val="008E130B"/>
    <w:rsid w:val="008E15E0"/>
    <w:rsid w:val="008E1B0B"/>
    <w:rsid w:val="008E1E41"/>
    <w:rsid w:val="008E2483"/>
    <w:rsid w:val="008E268F"/>
    <w:rsid w:val="008E2934"/>
    <w:rsid w:val="008E2B74"/>
    <w:rsid w:val="008E32B9"/>
    <w:rsid w:val="008E33F2"/>
    <w:rsid w:val="008E3428"/>
    <w:rsid w:val="008E3969"/>
    <w:rsid w:val="008E3DA2"/>
    <w:rsid w:val="008E3EBD"/>
    <w:rsid w:val="008E4107"/>
    <w:rsid w:val="008E440F"/>
    <w:rsid w:val="008E471B"/>
    <w:rsid w:val="008E512A"/>
    <w:rsid w:val="008E536E"/>
    <w:rsid w:val="008E53C8"/>
    <w:rsid w:val="008E5602"/>
    <w:rsid w:val="008E59DE"/>
    <w:rsid w:val="008E6444"/>
    <w:rsid w:val="008E64DF"/>
    <w:rsid w:val="008E6DDE"/>
    <w:rsid w:val="008E6F18"/>
    <w:rsid w:val="008E7448"/>
    <w:rsid w:val="008E7516"/>
    <w:rsid w:val="008F028A"/>
    <w:rsid w:val="008F08B3"/>
    <w:rsid w:val="008F1575"/>
    <w:rsid w:val="008F16DF"/>
    <w:rsid w:val="008F1716"/>
    <w:rsid w:val="008F1A4B"/>
    <w:rsid w:val="008F2113"/>
    <w:rsid w:val="008F2238"/>
    <w:rsid w:val="008F22A2"/>
    <w:rsid w:val="008F23BF"/>
    <w:rsid w:val="008F2854"/>
    <w:rsid w:val="008F29A9"/>
    <w:rsid w:val="008F2CF4"/>
    <w:rsid w:val="008F2F36"/>
    <w:rsid w:val="008F339E"/>
    <w:rsid w:val="008F34B8"/>
    <w:rsid w:val="008F3A6B"/>
    <w:rsid w:val="008F3C58"/>
    <w:rsid w:val="008F3D7F"/>
    <w:rsid w:val="008F3E4A"/>
    <w:rsid w:val="008F3E5F"/>
    <w:rsid w:val="008F3F0A"/>
    <w:rsid w:val="008F4155"/>
    <w:rsid w:val="008F4227"/>
    <w:rsid w:val="008F430B"/>
    <w:rsid w:val="008F4327"/>
    <w:rsid w:val="008F444D"/>
    <w:rsid w:val="008F45EE"/>
    <w:rsid w:val="008F49AC"/>
    <w:rsid w:val="008F4AD5"/>
    <w:rsid w:val="008F4F08"/>
    <w:rsid w:val="008F5438"/>
    <w:rsid w:val="008F5487"/>
    <w:rsid w:val="008F5535"/>
    <w:rsid w:val="008F5AFD"/>
    <w:rsid w:val="008F5B2F"/>
    <w:rsid w:val="008F5C6C"/>
    <w:rsid w:val="008F5C74"/>
    <w:rsid w:val="008F5C88"/>
    <w:rsid w:val="008F6104"/>
    <w:rsid w:val="008F687E"/>
    <w:rsid w:val="008F7051"/>
    <w:rsid w:val="008F7DF6"/>
    <w:rsid w:val="00900058"/>
    <w:rsid w:val="009004B4"/>
    <w:rsid w:val="00900519"/>
    <w:rsid w:val="00900B9E"/>
    <w:rsid w:val="00901108"/>
    <w:rsid w:val="0090131E"/>
    <w:rsid w:val="00901354"/>
    <w:rsid w:val="009013FC"/>
    <w:rsid w:val="00901C74"/>
    <w:rsid w:val="00901D6C"/>
    <w:rsid w:val="00902190"/>
    <w:rsid w:val="00902453"/>
    <w:rsid w:val="00902606"/>
    <w:rsid w:val="00902A74"/>
    <w:rsid w:val="00902F96"/>
    <w:rsid w:val="00903460"/>
    <w:rsid w:val="00903479"/>
    <w:rsid w:val="00903FBA"/>
    <w:rsid w:val="00904003"/>
    <w:rsid w:val="009046D8"/>
    <w:rsid w:val="00904716"/>
    <w:rsid w:val="00904BEE"/>
    <w:rsid w:val="00904CF1"/>
    <w:rsid w:val="0090578C"/>
    <w:rsid w:val="00905BE0"/>
    <w:rsid w:val="00905EC4"/>
    <w:rsid w:val="00906097"/>
    <w:rsid w:val="0090682F"/>
    <w:rsid w:val="00906C31"/>
    <w:rsid w:val="0090717E"/>
    <w:rsid w:val="00910727"/>
    <w:rsid w:val="00910F02"/>
    <w:rsid w:val="009114BE"/>
    <w:rsid w:val="0091153C"/>
    <w:rsid w:val="009116C8"/>
    <w:rsid w:val="009117F1"/>
    <w:rsid w:val="00911B84"/>
    <w:rsid w:val="00911BFC"/>
    <w:rsid w:val="00912047"/>
    <w:rsid w:val="009124B2"/>
    <w:rsid w:val="00912858"/>
    <w:rsid w:val="00913D43"/>
    <w:rsid w:val="00913FA5"/>
    <w:rsid w:val="00914306"/>
    <w:rsid w:val="009146E4"/>
    <w:rsid w:val="00914D9C"/>
    <w:rsid w:val="00915878"/>
    <w:rsid w:val="009161C9"/>
    <w:rsid w:val="00916745"/>
    <w:rsid w:val="009168A7"/>
    <w:rsid w:val="00916BD4"/>
    <w:rsid w:val="009170E7"/>
    <w:rsid w:val="00917239"/>
    <w:rsid w:val="0091742D"/>
    <w:rsid w:val="0091763A"/>
    <w:rsid w:val="00917735"/>
    <w:rsid w:val="009179BF"/>
    <w:rsid w:val="00917A81"/>
    <w:rsid w:val="0092042C"/>
    <w:rsid w:val="0092062B"/>
    <w:rsid w:val="00920A29"/>
    <w:rsid w:val="00920A92"/>
    <w:rsid w:val="009212C7"/>
    <w:rsid w:val="00921C04"/>
    <w:rsid w:val="00921F6E"/>
    <w:rsid w:val="00921FD8"/>
    <w:rsid w:val="0092221B"/>
    <w:rsid w:val="00922497"/>
    <w:rsid w:val="009226F2"/>
    <w:rsid w:val="00922837"/>
    <w:rsid w:val="0092285F"/>
    <w:rsid w:val="00922C3A"/>
    <w:rsid w:val="00923BEC"/>
    <w:rsid w:val="00923FDC"/>
    <w:rsid w:val="0092470A"/>
    <w:rsid w:val="0092471D"/>
    <w:rsid w:val="00924C39"/>
    <w:rsid w:val="00924E93"/>
    <w:rsid w:val="00925053"/>
    <w:rsid w:val="009253C2"/>
    <w:rsid w:val="0092583B"/>
    <w:rsid w:val="0092591A"/>
    <w:rsid w:val="00925BF8"/>
    <w:rsid w:val="00925CCC"/>
    <w:rsid w:val="00925D94"/>
    <w:rsid w:val="009266F1"/>
    <w:rsid w:val="00926A0F"/>
    <w:rsid w:val="00926C03"/>
    <w:rsid w:val="00926D1E"/>
    <w:rsid w:val="009272E1"/>
    <w:rsid w:val="009274B4"/>
    <w:rsid w:val="00927E5B"/>
    <w:rsid w:val="00930437"/>
    <w:rsid w:val="00930591"/>
    <w:rsid w:val="00930F99"/>
    <w:rsid w:val="009311D5"/>
    <w:rsid w:val="00931E01"/>
    <w:rsid w:val="00932084"/>
    <w:rsid w:val="009325D5"/>
    <w:rsid w:val="0093288D"/>
    <w:rsid w:val="009328C0"/>
    <w:rsid w:val="00932BF3"/>
    <w:rsid w:val="00932F0E"/>
    <w:rsid w:val="0093307E"/>
    <w:rsid w:val="009331A0"/>
    <w:rsid w:val="00933553"/>
    <w:rsid w:val="009342BA"/>
    <w:rsid w:val="0093441C"/>
    <w:rsid w:val="00934D23"/>
    <w:rsid w:val="00934D56"/>
    <w:rsid w:val="00935033"/>
    <w:rsid w:val="00936512"/>
    <w:rsid w:val="009367E3"/>
    <w:rsid w:val="00937175"/>
    <w:rsid w:val="00937561"/>
    <w:rsid w:val="0093776B"/>
    <w:rsid w:val="009377AF"/>
    <w:rsid w:val="009379AC"/>
    <w:rsid w:val="00937AB5"/>
    <w:rsid w:val="00940414"/>
    <w:rsid w:val="0094053E"/>
    <w:rsid w:val="009405E9"/>
    <w:rsid w:val="00940754"/>
    <w:rsid w:val="009407B1"/>
    <w:rsid w:val="009407D3"/>
    <w:rsid w:val="0094147B"/>
    <w:rsid w:val="009414D6"/>
    <w:rsid w:val="009419C1"/>
    <w:rsid w:val="009420EA"/>
    <w:rsid w:val="00942F99"/>
    <w:rsid w:val="009436ED"/>
    <w:rsid w:val="009439F8"/>
    <w:rsid w:val="00944775"/>
    <w:rsid w:val="00944A23"/>
    <w:rsid w:val="00944F70"/>
    <w:rsid w:val="00945038"/>
    <w:rsid w:val="009455D2"/>
    <w:rsid w:val="00945913"/>
    <w:rsid w:val="00945D1E"/>
    <w:rsid w:val="00945F0E"/>
    <w:rsid w:val="00946170"/>
    <w:rsid w:val="009462D8"/>
    <w:rsid w:val="009462EF"/>
    <w:rsid w:val="00946775"/>
    <w:rsid w:val="00946E41"/>
    <w:rsid w:val="009471BB"/>
    <w:rsid w:val="00947256"/>
    <w:rsid w:val="0094749C"/>
    <w:rsid w:val="00947732"/>
    <w:rsid w:val="00947A0C"/>
    <w:rsid w:val="00947C8B"/>
    <w:rsid w:val="009501DD"/>
    <w:rsid w:val="009502C3"/>
    <w:rsid w:val="00950701"/>
    <w:rsid w:val="00950736"/>
    <w:rsid w:val="00950C57"/>
    <w:rsid w:val="0095116B"/>
    <w:rsid w:val="00951256"/>
    <w:rsid w:val="009513BE"/>
    <w:rsid w:val="009516C0"/>
    <w:rsid w:val="00951849"/>
    <w:rsid w:val="00951AA3"/>
    <w:rsid w:val="00951B44"/>
    <w:rsid w:val="00951C21"/>
    <w:rsid w:val="00951DF5"/>
    <w:rsid w:val="00952327"/>
    <w:rsid w:val="00952AEE"/>
    <w:rsid w:val="00952D92"/>
    <w:rsid w:val="009532C4"/>
    <w:rsid w:val="009532F7"/>
    <w:rsid w:val="00953AFB"/>
    <w:rsid w:val="00953F0C"/>
    <w:rsid w:val="00953F3D"/>
    <w:rsid w:val="00954F4F"/>
    <w:rsid w:val="00955395"/>
    <w:rsid w:val="009556AD"/>
    <w:rsid w:val="009558B8"/>
    <w:rsid w:val="00955CFA"/>
    <w:rsid w:val="00956170"/>
    <w:rsid w:val="0095665B"/>
    <w:rsid w:val="00956AE0"/>
    <w:rsid w:val="00956D54"/>
    <w:rsid w:val="0095737B"/>
    <w:rsid w:val="0095773C"/>
    <w:rsid w:val="009604DA"/>
    <w:rsid w:val="00960956"/>
    <w:rsid w:val="00960B76"/>
    <w:rsid w:val="0096118E"/>
    <w:rsid w:val="00961567"/>
    <w:rsid w:val="00961D8A"/>
    <w:rsid w:val="009627CC"/>
    <w:rsid w:val="009628DA"/>
    <w:rsid w:val="00962EFA"/>
    <w:rsid w:val="00963269"/>
    <w:rsid w:val="009634F5"/>
    <w:rsid w:val="00963BD8"/>
    <w:rsid w:val="00963F5B"/>
    <w:rsid w:val="009640B5"/>
    <w:rsid w:val="009643CD"/>
    <w:rsid w:val="00964CED"/>
    <w:rsid w:val="00965190"/>
    <w:rsid w:val="00965238"/>
    <w:rsid w:val="00965391"/>
    <w:rsid w:val="009653D8"/>
    <w:rsid w:val="0096543A"/>
    <w:rsid w:val="0096569C"/>
    <w:rsid w:val="00966329"/>
    <w:rsid w:val="00966474"/>
    <w:rsid w:val="00966650"/>
    <w:rsid w:val="00966777"/>
    <w:rsid w:val="0096709F"/>
    <w:rsid w:val="0096720F"/>
    <w:rsid w:val="009672E9"/>
    <w:rsid w:val="00967497"/>
    <w:rsid w:val="0097037E"/>
    <w:rsid w:val="00970423"/>
    <w:rsid w:val="009708C5"/>
    <w:rsid w:val="0097109B"/>
    <w:rsid w:val="00971C4C"/>
    <w:rsid w:val="00971FF6"/>
    <w:rsid w:val="009728A8"/>
    <w:rsid w:val="00973106"/>
    <w:rsid w:val="00973209"/>
    <w:rsid w:val="00973564"/>
    <w:rsid w:val="00973925"/>
    <w:rsid w:val="009739B3"/>
    <w:rsid w:val="00973AD4"/>
    <w:rsid w:val="00973B07"/>
    <w:rsid w:val="00973D0E"/>
    <w:rsid w:val="00974A5F"/>
    <w:rsid w:val="00974D5B"/>
    <w:rsid w:val="009753AA"/>
    <w:rsid w:val="009756F4"/>
    <w:rsid w:val="00976206"/>
    <w:rsid w:val="0097623A"/>
    <w:rsid w:val="009762BD"/>
    <w:rsid w:val="00976A41"/>
    <w:rsid w:val="009801AE"/>
    <w:rsid w:val="00980555"/>
    <w:rsid w:val="009807BF"/>
    <w:rsid w:val="00980930"/>
    <w:rsid w:val="00980F01"/>
    <w:rsid w:val="00981490"/>
    <w:rsid w:val="00981AC8"/>
    <w:rsid w:val="00981BFA"/>
    <w:rsid w:val="00981C90"/>
    <w:rsid w:val="0098231B"/>
    <w:rsid w:val="0098236C"/>
    <w:rsid w:val="00982652"/>
    <w:rsid w:val="00982851"/>
    <w:rsid w:val="00983094"/>
    <w:rsid w:val="009830AF"/>
    <w:rsid w:val="0098321B"/>
    <w:rsid w:val="0098331E"/>
    <w:rsid w:val="00983A5F"/>
    <w:rsid w:val="00983CDA"/>
    <w:rsid w:val="00983F6D"/>
    <w:rsid w:val="0098461D"/>
    <w:rsid w:val="00984892"/>
    <w:rsid w:val="009851BC"/>
    <w:rsid w:val="009853A7"/>
    <w:rsid w:val="00985549"/>
    <w:rsid w:val="009857EE"/>
    <w:rsid w:val="00985E59"/>
    <w:rsid w:val="00986319"/>
    <w:rsid w:val="00986624"/>
    <w:rsid w:val="0098664C"/>
    <w:rsid w:val="00986836"/>
    <w:rsid w:val="00986DAB"/>
    <w:rsid w:val="0098708D"/>
    <w:rsid w:val="0098797E"/>
    <w:rsid w:val="00987EFC"/>
    <w:rsid w:val="00990041"/>
    <w:rsid w:val="0099004E"/>
    <w:rsid w:val="009907BD"/>
    <w:rsid w:val="00990B1D"/>
    <w:rsid w:val="00990B8E"/>
    <w:rsid w:val="00990D02"/>
    <w:rsid w:val="00990D14"/>
    <w:rsid w:val="009917D4"/>
    <w:rsid w:val="009919B6"/>
    <w:rsid w:val="00991B21"/>
    <w:rsid w:val="00991B5E"/>
    <w:rsid w:val="00991E76"/>
    <w:rsid w:val="009922DF"/>
    <w:rsid w:val="00992585"/>
    <w:rsid w:val="00992E9B"/>
    <w:rsid w:val="00992FB2"/>
    <w:rsid w:val="009939EF"/>
    <w:rsid w:val="00993C69"/>
    <w:rsid w:val="00993D25"/>
    <w:rsid w:val="00994033"/>
    <w:rsid w:val="009940D0"/>
    <w:rsid w:val="0099421E"/>
    <w:rsid w:val="0099435F"/>
    <w:rsid w:val="00994668"/>
    <w:rsid w:val="00995271"/>
    <w:rsid w:val="00995503"/>
    <w:rsid w:val="00996037"/>
    <w:rsid w:val="009961C6"/>
    <w:rsid w:val="00996253"/>
    <w:rsid w:val="00996328"/>
    <w:rsid w:val="009967B7"/>
    <w:rsid w:val="009968DD"/>
    <w:rsid w:val="00996EF3"/>
    <w:rsid w:val="00997E25"/>
    <w:rsid w:val="009A004A"/>
    <w:rsid w:val="009A0A5C"/>
    <w:rsid w:val="009A114B"/>
    <w:rsid w:val="009A1A9F"/>
    <w:rsid w:val="009A2171"/>
    <w:rsid w:val="009A2475"/>
    <w:rsid w:val="009A24DD"/>
    <w:rsid w:val="009A2608"/>
    <w:rsid w:val="009A27BB"/>
    <w:rsid w:val="009A3115"/>
    <w:rsid w:val="009A33E7"/>
    <w:rsid w:val="009A3466"/>
    <w:rsid w:val="009A3492"/>
    <w:rsid w:val="009A3E8A"/>
    <w:rsid w:val="009A4009"/>
    <w:rsid w:val="009A47F9"/>
    <w:rsid w:val="009A49A1"/>
    <w:rsid w:val="009A4C68"/>
    <w:rsid w:val="009A4DF4"/>
    <w:rsid w:val="009A53E6"/>
    <w:rsid w:val="009A5490"/>
    <w:rsid w:val="009A590F"/>
    <w:rsid w:val="009A5C44"/>
    <w:rsid w:val="009A5EB2"/>
    <w:rsid w:val="009A655F"/>
    <w:rsid w:val="009A693A"/>
    <w:rsid w:val="009A6A63"/>
    <w:rsid w:val="009A6B99"/>
    <w:rsid w:val="009A72FD"/>
    <w:rsid w:val="009A7411"/>
    <w:rsid w:val="009A75AD"/>
    <w:rsid w:val="009A7E79"/>
    <w:rsid w:val="009A7FE7"/>
    <w:rsid w:val="009B0420"/>
    <w:rsid w:val="009B0A15"/>
    <w:rsid w:val="009B0C5D"/>
    <w:rsid w:val="009B0D05"/>
    <w:rsid w:val="009B117C"/>
    <w:rsid w:val="009B148C"/>
    <w:rsid w:val="009B1496"/>
    <w:rsid w:val="009B14A8"/>
    <w:rsid w:val="009B1578"/>
    <w:rsid w:val="009B17E6"/>
    <w:rsid w:val="009B1B0D"/>
    <w:rsid w:val="009B1F6D"/>
    <w:rsid w:val="009B241D"/>
    <w:rsid w:val="009B2775"/>
    <w:rsid w:val="009B2A1A"/>
    <w:rsid w:val="009B316B"/>
    <w:rsid w:val="009B3534"/>
    <w:rsid w:val="009B41AC"/>
    <w:rsid w:val="009B4F74"/>
    <w:rsid w:val="009B59F2"/>
    <w:rsid w:val="009B5B47"/>
    <w:rsid w:val="009B5BC5"/>
    <w:rsid w:val="009B5DE5"/>
    <w:rsid w:val="009B5E70"/>
    <w:rsid w:val="009B6059"/>
    <w:rsid w:val="009B60AE"/>
    <w:rsid w:val="009B6447"/>
    <w:rsid w:val="009B661F"/>
    <w:rsid w:val="009B6E0F"/>
    <w:rsid w:val="009B70C1"/>
    <w:rsid w:val="009B7576"/>
    <w:rsid w:val="009B7625"/>
    <w:rsid w:val="009B77B9"/>
    <w:rsid w:val="009B78FE"/>
    <w:rsid w:val="009B799A"/>
    <w:rsid w:val="009B79FE"/>
    <w:rsid w:val="009B7C34"/>
    <w:rsid w:val="009C07E8"/>
    <w:rsid w:val="009C0997"/>
    <w:rsid w:val="009C1084"/>
    <w:rsid w:val="009C1244"/>
    <w:rsid w:val="009C14D6"/>
    <w:rsid w:val="009C150A"/>
    <w:rsid w:val="009C1F00"/>
    <w:rsid w:val="009C2B4D"/>
    <w:rsid w:val="009C3378"/>
    <w:rsid w:val="009C348D"/>
    <w:rsid w:val="009C3B5F"/>
    <w:rsid w:val="009C3EFB"/>
    <w:rsid w:val="009C4BA5"/>
    <w:rsid w:val="009C5BEE"/>
    <w:rsid w:val="009C5EC5"/>
    <w:rsid w:val="009C6055"/>
    <w:rsid w:val="009C62B1"/>
    <w:rsid w:val="009C6B58"/>
    <w:rsid w:val="009C6C21"/>
    <w:rsid w:val="009C6E2F"/>
    <w:rsid w:val="009C717E"/>
    <w:rsid w:val="009C7684"/>
    <w:rsid w:val="009C7751"/>
    <w:rsid w:val="009D06A6"/>
    <w:rsid w:val="009D0938"/>
    <w:rsid w:val="009D0D42"/>
    <w:rsid w:val="009D0DBD"/>
    <w:rsid w:val="009D1D4D"/>
    <w:rsid w:val="009D2D87"/>
    <w:rsid w:val="009D30BF"/>
    <w:rsid w:val="009D335F"/>
    <w:rsid w:val="009D35FD"/>
    <w:rsid w:val="009D369A"/>
    <w:rsid w:val="009D4663"/>
    <w:rsid w:val="009D51B4"/>
    <w:rsid w:val="009D5367"/>
    <w:rsid w:val="009D5C3D"/>
    <w:rsid w:val="009D5E9C"/>
    <w:rsid w:val="009D6219"/>
    <w:rsid w:val="009D62F7"/>
    <w:rsid w:val="009D684E"/>
    <w:rsid w:val="009D6B9A"/>
    <w:rsid w:val="009D7339"/>
    <w:rsid w:val="009D74D9"/>
    <w:rsid w:val="009D7714"/>
    <w:rsid w:val="009D7AA1"/>
    <w:rsid w:val="009D7B72"/>
    <w:rsid w:val="009D7C8D"/>
    <w:rsid w:val="009E0021"/>
    <w:rsid w:val="009E01CC"/>
    <w:rsid w:val="009E0397"/>
    <w:rsid w:val="009E07A4"/>
    <w:rsid w:val="009E0C7F"/>
    <w:rsid w:val="009E0CF7"/>
    <w:rsid w:val="009E1297"/>
    <w:rsid w:val="009E1368"/>
    <w:rsid w:val="009E1879"/>
    <w:rsid w:val="009E196F"/>
    <w:rsid w:val="009E2197"/>
    <w:rsid w:val="009E2754"/>
    <w:rsid w:val="009E36EC"/>
    <w:rsid w:val="009E3888"/>
    <w:rsid w:val="009E3FA4"/>
    <w:rsid w:val="009E416E"/>
    <w:rsid w:val="009E438E"/>
    <w:rsid w:val="009E5229"/>
    <w:rsid w:val="009E5CFD"/>
    <w:rsid w:val="009E5F93"/>
    <w:rsid w:val="009E60A4"/>
    <w:rsid w:val="009E6EAE"/>
    <w:rsid w:val="009E6EF9"/>
    <w:rsid w:val="009E70F2"/>
    <w:rsid w:val="009E7E45"/>
    <w:rsid w:val="009E7EF7"/>
    <w:rsid w:val="009F05F0"/>
    <w:rsid w:val="009F0A84"/>
    <w:rsid w:val="009F0AEB"/>
    <w:rsid w:val="009F0B73"/>
    <w:rsid w:val="009F0BB4"/>
    <w:rsid w:val="009F0C17"/>
    <w:rsid w:val="009F0C43"/>
    <w:rsid w:val="009F0CD1"/>
    <w:rsid w:val="009F0EA6"/>
    <w:rsid w:val="009F0F50"/>
    <w:rsid w:val="009F1790"/>
    <w:rsid w:val="009F1C74"/>
    <w:rsid w:val="009F2298"/>
    <w:rsid w:val="009F2412"/>
    <w:rsid w:val="009F2463"/>
    <w:rsid w:val="009F24ED"/>
    <w:rsid w:val="009F2704"/>
    <w:rsid w:val="009F2772"/>
    <w:rsid w:val="009F2A5F"/>
    <w:rsid w:val="009F2C76"/>
    <w:rsid w:val="009F2CC0"/>
    <w:rsid w:val="009F2E15"/>
    <w:rsid w:val="009F2F89"/>
    <w:rsid w:val="009F3044"/>
    <w:rsid w:val="009F31FF"/>
    <w:rsid w:val="009F35B7"/>
    <w:rsid w:val="009F37F2"/>
    <w:rsid w:val="009F4222"/>
    <w:rsid w:val="009F43FD"/>
    <w:rsid w:val="009F44C3"/>
    <w:rsid w:val="009F4B50"/>
    <w:rsid w:val="009F5269"/>
    <w:rsid w:val="009F5AD8"/>
    <w:rsid w:val="009F5D21"/>
    <w:rsid w:val="009F61B0"/>
    <w:rsid w:val="009F640E"/>
    <w:rsid w:val="009F647E"/>
    <w:rsid w:val="009F6773"/>
    <w:rsid w:val="009F6816"/>
    <w:rsid w:val="009F6B6E"/>
    <w:rsid w:val="009F6CEF"/>
    <w:rsid w:val="009F71B6"/>
    <w:rsid w:val="009F7762"/>
    <w:rsid w:val="009F77F6"/>
    <w:rsid w:val="009F7B6C"/>
    <w:rsid w:val="009F7E6C"/>
    <w:rsid w:val="00A00141"/>
    <w:rsid w:val="00A0070D"/>
    <w:rsid w:val="00A00C5F"/>
    <w:rsid w:val="00A00ED7"/>
    <w:rsid w:val="00A0100E"/>
    <w:rsid w:val="00A012B5"/>
    <w:rsid w:val="00A0132D"/>
    <w:rsid w:val="00A0177E"/>
    <w:rsid w:val="00A0180A"/>
    <w:rsid w:val="00A0184E"/>
    <w:rsid w:val="00A01AFE"/>
    <w:rsid w:val="00A01D8E"/>
    <w:rsid w:val="00A022B6"/>
    <w:rsid w:val="00A02534"/>
    <w:rsid w:val="00A02B12"/>
    <w:rsid w:val="00A02E46"/>
    <w:rsid w:val="00A03224"/>
    <w:rsid w:val="00A0340D"/>
    <w:rsid w:val="00A03676"/>
    <w:rsid w:val="00A03705"/>
    <w:rsid w:val="00A03802"/>
    <w:rsid w:val="00A03954"/>
    <w:rsid w:val="00A03A95"/>
    <w:rsid w:val="00A049CF"/>
    <w:rsid w:val="00A04BDB"/>
    <w:rsid w:val="00A04E1F"/>
    <w:rsid w:val="00A0534F"/>
    <w:rsid w:val="00A05785"/>
    <w:rsid w:val="00A05E50"/>
    <w:rsid w:val="00A05E62"/>
    <w:rsid w:val="00A0654F"/>
    <w:rsid w:val="00A065D2"/>
    <w:rsid w:val="00A06DB7"/>
    <w:rsid w:val="00A06DB8"/>
    <w:rsid w:val="00A0776F"/>
    <w:rsid w:val="00A077D3"/>
    <w:rsid w:val="00A07D27"/>
    <w:rsid w:val="00A10A6A"/>
    <w:rsid w:val="00A10F40"/>
    <w:rsid w:val="00A115E6"/>
    <w:rsid w:val="00A1182D"/>
    <w:rsid w:val="00A11BA2"/>
    <w:rsid w:val="00A11E3E"/>
    <w:rsid w:val="00A1212F"/>
    <w:rsid w:val="00A1218D"/>
    <w:rsid w:val="00A12994"/>
    <w:rsid w:val="00A12B34"/>
    <w:rsid w:val="00A1454F"/>
    <w:rsid w:val="00A14F9B"/>
    <w:rsid w:val="00A165E3"/>
    <w:rsid w:val="00A1700D"/>
    <w:rsid w:val="00A17B05"/>
    <w:rsid w:val="00A17E3E"/>
    <w:rsid w:val="00A207D2"/>
    <w:rsid w:val="00A208D9"/>
    <w:rsid w:val="00A21FBD"/>
    <w:rsid w:val="00A2258A"/>
    <w:rsid w:val="00A2302A"/>
    <w:rsid w:val="00A2309A"/>
    <w:rsid w:val="00A23404"/>
    <w:rsid w:val="00A23727"/>
    <w:rsid w:val="00A23985"/>
    <w:rsid w:val="00A23C55"/>
    <w:rsid w:val="00A23DD5"/>
    <w:rsid w:val="00A23E2C"/>
    <w:rsid w:val="00A2423E"/>
    <w:rsid w:val="00A24781"/>
    <w:rsid w:val="00A24AD5"/>
    <w:rsid w:val="00A24C31"/>
    <w:rsid w:val="00A24C62"/>
    <w:rsid w:val="00A24F64"/>
    <w:rsid w:val="00A250DC"/>
    <w:rsid w:val="00A2535A"/>
    <w:rsid w:val="00A25377"/>
    <w:rsid w:val="00A255A3"/>
    <w:rsid w:val="00A25C5B"/>
    <w:rsid w:val="00A26281"/>
    <w:rsid w:val="00A26294"/>
    <w:rsid w:val="00A26396"/>
    <w:rsid w:val="00A266F1"/>
    <w:rsid w:val="00A267E7"/>
    <w:rsid w:val="00A26C17"/>
    <w:rsid w:val="00A26E5D"/>
    <w:rsid w:val="00A27462"/>
    <w:rsid w:val="00A27592"/>
    <w:rsid w:val="00A27FE8"/>
    <w:rsid w:val="00A30086"/>
    <w:rsid w:val="00A30233"/>
    <w:rsid w:val="00A305A1"/>
    <w:rsid w:val="00A314A8"/>
    <w:rsid w:val="00A3161E"/>
    <w:rsid w:val="00A316AD"/>
    <w:rsid w:val="00A3174C"/>
    <w:rsid w:val="00A319B3"/>
    <w:rsid w:val="00A31C89"/>
    <w:rsid w:val="00A32EBC"/>
    <w:rsid w:val="00A336B2"/>
    <w:rsid w:val="00A33B79"/>
    <w:rsid w:val="00A33C7D"/>
    <w:rsid w:val="00A34070"/>
    <w:rsid w:val="00A341CD"/>
    <w:rsid w:val="00A3431C"/>
    <w:rsid w:val="00A34757"/>
    <w:rsid w:val="00A348CE"/>
    <w:rsid w:val="00A349DD"/>
    <w:rsid w:val="00A34B43"/>
    <w:rsid w:val="00A34BD3"/>
    <w:rsid w:val="00A34E13"/>
    <w:rsid w:val="00A34EDE"/>
    <w:rsid w:val="00A34F2A"/>
    <w:rsid w:val="00A3505B"/>
    <w:rsid w:val="00A35114"/>
    <w:rsid w:val="00A35462"/>
    <w:rsid w:val="00A358F1"/>
    <w:rsid w:val="00A35B39"/>
    <w:rsid w:val="00A367F6"/>
    <w:rsid w:val="00A36A57"/>
    <w:rsid w:val="00A37932"/>
    <w:rsid w:val="00A4020E"/>
    <w:rsid w:val="00A40714"/>
    <w:rsid w:val="00A4090A"/>
    <w:rsid w:val="00A41022"/>
    <w:rsid w:val="00A4119F"/>
    <w:rsid w:val="00A41684"/>
    <w:rsid w:val="00A41816"/>
    <w:rsid w:val="00A41CF2"/>
    <w:rsid w:val="00A4203B"/>
    <w:rsid w:val="00A42319"/>
    <w:rsid w:val="00A42934"/>
    <w:rsid w:val="00A42A0D"/>
    <w:rsid w:val="00A42A2C"/>
    <w:rsid w:val="00A42B34"/>
    <w:rsid w:val="00A42F63"/>
    <w:rsid w:val="00A431E7"/>
    <w:rsid w:val="00A4336C"/>
    <w:rsid w:val="00A433E2"/>
    <w:rsid w:val="00A43491"/>
    <w:rsid w:val="00A43851"/>
    <w:rsid w:val="00A43AB2"/>
    <w:rsid w:val="00A43F2A"/>
    <w:rsid w:val="00A4422E"/>
    <w:rsid w:val="00A4476B"/>
    <w:rsid w:val="00A44C79"/>
    <w:rsid w:val="00A44E9E"/>
    <w:rsid w:val="00A459DE"/>
    <w:rsid w:val="00A460B7"/>
    <w:rsid w:val="00A46156"/>
    <w:rsid w:val="00A4643C"/>
    <w:rsid w:val="00A46ADA"/>
    <w:rsid w:val="00A46F88"/>
    <w:rsid w:val="00A47202"/>
    <w:rsid w:val="00A47729"/>
    <w:rsid w:val="00A4794C"/>
    <w:rsid w:val="00A50050"/>
    <w:rsid w:val="00A501D5"/>
    <w:rsid w:val="00A502DC"/>
    <w:rsid w:val="00A502E2"/>
    <w:rsid w:val="00A507E1"/>
    <w:rsid w:val="00A508D1"/>
    <w:rsid w:val="00A511E5"/>
    <w:rsid w:val="00A511FE"/>
    <w:rsid w:val="00A51373"/>
    <w:rsid w:val="00A51DCF"/>
    <w:rsid w:val="00A51EF6"/>
    <w:rsid w:val="00A52658"/>
    <w:rsid w:val="00A52A63"/>
    <w:rsid w:val="00A52C4D"/>
    <w:rsid w:val="00A52DFA"/>
    <w:rsid w:val="00A53120"/>
    <w:rsid w:val="00A53957"/>
    <w:rsid w:val="00A53BEC"/>
    <w:rsid w:val="00A53C4B"/>
    <w:rsid w:val="00A542CA"/>
    <w:rsid w:val="00A54637"/>
    <w:rsid w:val="00A54AD5"/>
    <w:rsid w:val="00A55276"/>
    <w:rsid w:val="00A55351"/>
    <w:rsid w:val="00A55DF8"/>
    <w:rsid w:val="00A55FB0"/>
    <w:rsid w:val="00A5603E"/>
    <w:rsid w:val="00A56B10"/>
    <w:rsid w:val="00A56E4C"/>
    <w:rsid w:val="00A57000"/>
    <w:rsid w:val="00A574CA"/>
    <w:rsid w:val="00A57534"/>
    <w:rsid w:val="00A57823"/>
    <w:rsid w:val="00A57898"/>
    <w:rsid w:val="00A57B0A"/>
    <w:rsid w:val="00A6082B"/>
    <w:rsid w:val="00A60B39"/>
    <w:rsid w:val="00A60B78"/>
    <w:rsid w:val="00A60F8F"/>
    <w:rsid w:val="00A611FE"/>
    <w:rsid w:val="00A6160E"/>
    <w:rsid w:val="00A616A8"/>
    <w:rsid w:val="00A61935"/>
    <w:rsid w:val="00A619C9"/>
    <w:rsid w:val="00A62045"/>
    <w:rsid w:val="00A62AF5"/>
    <w:rsid w:val="00A631AE"/>
    <w:rsid w:val="00A632F3"/>
    <w:rsid w:val="00A64B9C"/>
    <w:rsid w:val="00A64BB4"/>
    <w:rsid w:val="00A655B1"/>
    <w:rsid w:val="00A65C5B"/>
    <w:rsid w:val="00A6681B"/>
    <w:rsid w:val="00A669AF"/>
    <w:rsid w:val="00A670AA"/>
    <w:rsid w:val="00A670C2"/>
    <w:rsid w:val="00A67296"/>
    <w:rsid w:val="00A673D9"/>
    <w:rsid w:val="00A67AA5"/>
    <w:rsid w:val="00A67BBD"/>
    <w:rsid w:val="00A70130"/>
    <w:rsid w:val="00A703F1"/>
    <w:rsid w:val="00A705F0"/>
    <w:rsid w:val="00A705FE"/>
    <w:rsid w:val="00A70AA2"/>
    <w:rsid w:val="00A70D33"/>
    <w:rsid w:val="00A70DB2"/>
    <w:rsid w:val="00A70E64"/>
    <w:rsid w:val="00A7154E"/>
    <w:rsid w:val="00A715D7"/>
    <w:rsid w:val="00A7168B"/>
    <w:rsid w:val="00A716CE"/>
    <w:rsid w:val="00A716F5"/>
    <w:rsid w:val="00A71CB9"/>
    <w:rsid w:val="00A71EFE"/>
    <w:rsid w:val="00A72076"/>
    <w:rsid w:val="00A721A8"/>
    <w:rsid w:val="00A73041"/>
    <w:rsid w:val="00A7371F"/>
    <w:rsid w:val="00A73B51"/>
    <w:rsid w:val="00A73EA7"/>
    <w:rsid w:val="00A74184"/>
    <w:rsid w:val="00A741A1"/>
    <w:rsid w:val="00A74A68"/>
    <w:rsid w:val="00A74FE5"/>
    <w:rsid w:val="00A76158"/>
    <w:rsid w:val="00A775AF"/>
    <w:rsid w:val="00A77A51"/>
    <w:rsid w:val="00A77EDC"/>
    <w:rsid w:val="00A80859"/>
    <w:rsid w:val="00A80873"/>
    <w:rsid w:val="00A80962"/>
    <w:rsid w:val="00A80E71"/>
    <w:rsid w:val="00A80F6B"/>
    <w:rsid w:val="00A81533"/>
    <w:rsid w:val="00A82286"/>
    <w:rsid w:val="00A829B9"/>
    <w:rsid w:val="00A82A99"/>
    <w:rsid w:val="00A82B5D"/>
    <w:rsid w:val="00A82BA4"/>
    <w:rsid w:val="00A82D63"/>
    <w:rsid w:val="00A834B1"/>
    <w:rsid w:val="00A834F8"/>
    <w:rsid w:val="00A8384E"/>
    <w:rsid w:val="00A846AA"/>
    <w:rsid w:val="00A846B4"/>
    <w:rsid w:val="00A847FA"/>
    <w:rsid w:val="00A84BA7"/>
    <w:rsid w:val="00A84F25"/>
    <w:rsid w:val="00A8513F"/>
    <w:rsid w:val="00A8546A"/>
    <w:rsid w:val="00A8560B"/>
    <w:rsid w:val="00A85A1B"/>
    <w:rsid w:val="00A85E3E"/>
    <w:rsid w:val="00A86164"/>
    <w:rsid w:val="00A8628C"/>
    <w:rsid w:val="00A86523"/>
    <w:rsid w:val="00A868B0"/>
    <w:rsid w:val="00A86960"/>
    <w:rsid w:val="00A86BA9"/>
    <w:rsid w:val="00A86BF1"/>
    <w:rsid w:val="00A8709D"/>
    <w:rsid w:val="00A872AA"/>
    <w:rsid w:val="00A87439"/>
    <w:rsid w:val="00A8757C"/>
    <w:rsid w:val="00A87911"/>
    <w:rsid w:val="00A87B9D"/>
    <w:rsid w:val="00A90AA5"/>
    <w:rsid w:val="00A90C18"/>
    <w:rsid w:val="00A911F5"/>
    <w:rsid w:val="00A917D3"/>
    <w:rsid w:val="00A918AF"/>
    <w:rsid w:val="00A91AF9"/>
    <w:rsid w:val="00A92297"/>
    <w:rsid w:val="00A926F5"/>
    <w:rsid w:val="00A93382"/>
    <w:rsid w:val="00A933BE"/>
    <w:rsid w:val="00A9350F"/>
    <w:rsid w:val="00A93732"/>
    <w:rsid w:val="00A941CD"/>
    <w:rsid w:val="00A94707"/>
    <w:rsid w:val="00A9492B"/>
    <w:rsid w:val="00A94A62"/>
    <w:rsid w:val="00A95066"/>
    <w:rsid w:val="00A95165"/>
    <w:rsid w:val="00A952AE"/>
    <w:rsid w:val="00A952BD"/>
    <w:rsid w:val="00A95336"/>
    <w:rsid w:val="00A95856"/>
    <w:rsid w:val="00A95B33"/>
    <w:rsid w:val="00A95C1D"/>
    <w:rsid w:val="00A95F1B"/>
    <w:rsid w:val="00A961C4"/>
    <w:rsid w:val="00A966B2"/>
    <w:rsid w:val="00A96860"/>
    <w:rsid w:val="00A96F5A"/>
    <w:rsid w:val="00A9747F"/>
    <w:rsid w:val="00A97530"/>
    <w:rsid w:val="00A97728"/>
    <w:rsid w:val="00A97A86"/>
    <w:rsid w:val="00A97B84"/>
    <w:rsid w:val="00A97F99"/>
    <w:rsid w:val="00AA001A"/>
    <w:rsid w:val="00AA0A39"/>
    <w:rsid w:val="00AA14BF"/>
    <w:rsid w:val="00AA17C8"/>
    <w:rsid w:val="00AA1EA4"/>
    <w:rsid w:val="00AA4375"/>
    <w:rsid w:val="00AA467E"/>
    <w:rsid w:val="00AA47C5"/>
    <w:rsid w:val="00AA48F4"/>
    <w:rsid w:val="00AA4DE4"/>
    <w:rsid w:val="00AA517C"/>
    <w:rsid w:val="00AA565F"/>
    <w:rsid w:val="00AA59B4"/>
    <w:rsid w:val="00AA5B09"/>
    <w:rsid w:val="00AA5DCA"/>
    <w:rsid w:val="00AA6982"/>
    <w:rsid w:val="00AA6D46"/>
    <w:rsid w:val="00AA73B9"/>
    <w:rsid w:val="00AA798D"/>
    <w:rsid w:val="00AB071F"/>
    <w:rsid w:val="00AB0AD3"/>
    <w:rsid w:val="00AB0B06"/>
    <w:rsid w:val="00AB0C59"/>
    <w:rsid w:val="00AB0D66"/>
    <w:rsid w:val="00AB0ED2"/>
    <w:rsid w:val="00AB1094"/>
    <w:rsid w:val="00AB11DF"/>
    <w:rsid w:val="00AB239D"/>
    <w:rsid w:val="00AB25A2"/>
    <w:rsid w:val="00AB2CA2"/>
    <w:rsid w:val="00AB2F72"/>
    <w:rsid w:val="00AB36D3"/>
    <w:rsid w:val="00AB3F8B"/>
    <w:rsid w:val="00AB46C1"/>
    <w:rsid w:val="00AB46CC"/>
    <w:rsid w:val="00AB4B48"/>
    <w:rsid w:val="00AB5092"/>
    <w:rsid w:val="00AB51C1"/>
    <w:rsid w:val="00AB5E0A"/>
    <w:rsid w:val="00AB6120"/>
    <w:rsid w:val="00AB6482"/>
    <w:rsid w:val="00AB67AC"/>
    <w:rsid w:val="00AB732A"/>
    <w:rsid w:val="00AB7510"/>
    <w:rsid w:val="00AC089E"/>
    <w:rsid w:val="00AC194D"/>
    <w:rsid w:val="00AC19D0"/>
    <w:rsid w:val="00AC1BA8"/>
    <w:rsid w:val="00AC1F37"/>
    <w:rsid w:val="00AC2111"/>
    <w:rsid w:val="00AC2395"/>
    <w:rsid w:val="00AC26DC"/>
    <w:rsid w:val="00AC29A9"/>
    <w:rsid w:val="00AC2E2B"/>
    <w:rsid w:val="00AC315D"/>
    <w:rsid w:val="00AC34AA"/>
    <w:rsid w:val="00AC3552"/>
    <w:rsid w:val="00AC3709"/>
    <w:rsid w:val="00AC3EC0"/>
    <w:rsid w:val="00AC3F74"/>
    <w:rsid w:val="00AC40E0"/>
    <w:rsid w:val="00AC46BF"/>
    <w:rsid w:val="00AC4AA8"/>
    <w:rsid w:val="00AC4BC0"/>
    <w:rsid w:val="00AC4C7E"/>
    <w:rsid w:val="00AC5465"/>
    <w:rsid w:val="00AC54CF"/>
    <w:rsid w:val="00AC5596"/>
    <w:rsid w:val="00AC6068"/>
    <w:rsid w:val="00AC664F"/>
    <w:rsid w:val="00AC6E76"/>
    <w:rsid w:val="00AC77B3"/>
    <w:rsid w:val="00AC798F"/>
    <w:rsid w:val="00AD01AB"/>
    <w:rsid w:val="00AD0EDC"/>
    <w:rsid w:val="00AD1392"/>
    <w:rsid w:val="00AD1941"/>
    <w:rsid w:val="00AD1ADE"/>
    <w:rsid w:val="00AD1F75"/>
    <w:rsid w:val="00AD1FC1"/>
    <w:rsid w:val="00AD2083"/>
    <w:rsid w:val="00AD20AB"/>
    <w:rsid w:val="00AD2185"/>
    <w:rsid w:val="00AD291A"/>
    <w:rsid w:val="00AD2C8B"/>
    <w:rsid w:val="00AD2D3D"/>
    <w:rsid w:val="00AD320D"/>
    <w:rsid w:val="00AD3299"/>
    <w:rsid w:val="00AD32BF"/>
    <w:rsid w:val="00AD33BC"/>
    <w:rsid w:val="00AD38BF"/>
    <w:rsid w:val="00AD3A3F"/>
    <w:rsid w:val="00AD3C56"/>
    <w:rsid w:val="00AD42D6"/>
    <w:rsid w:val="00AD43CB"/>
    <w:rsid w:val="00AD45B0"/>
    <w:rsid w:val="00AD4646"/>
    <w:rsid w:val="00AD49C4"/>
    <w:rsid w:val="00AD4F1C"/>
    <w:rsid w:val="00AD4F64"/>
    <w:rsid w:val="00AD5115"/>
    <w:rsid w:val="00AD5AA5"/>
    <w:rsid w:val="00AD5ECB"/>
    <w:rsid w:val="00AD60D9"/>
    <w:rsid w:val="00AD67BF"/>
    <w:rsid w:val="00AD67C8"/>
    <w:rsid w:val="00AD6957"/>
    <w:rsid w:val="00AD76D3"/>
    <w:rsid w:val="00AD77A5"/>
    <w:rsid w:val="00AE0052"/>
    <w:rsid w:val="00AE06DD"/>
    <w:rsid w:val="00AE13B5"/>
    <w:rsid w:val="00AE1710"/>
    <w:rsid w:val="00AE17A2"/>
    <w:rsid w:val="00AE188F"/>
    <w:rsid w:val="00AE1913"/>
    <w:rsid w:val="00AE28B2"/>
    <w:rsid w:val="00AE28E9"/>
    <w:rsid w:val="00AE2AEA"/>
    <w:rsid w:val="00AE2CCC"/>
    <w:rsid w:val="00AE2EEA"/>
    <w:rsid w:val="00AE2FB8"/>
    <w:rsid w:val="00AE30B9"/>
    <w:rsid w:val="00AE3144"/>
    <w:rsid w:val="00AE3321"/>
    <w:rsid w:val="00AE33C4"/>
    <w:rsid w:val="00AE36E4"/>
    <w:rsid w:val="00AE45AA"/>
    <w:rsid w:val="00AE48F8"/>
    <w:rsid w:val="00AE4CF0"/>
    <w:rsid w:val="00AE5198"/>
    <w:rsid w:val="00AE5458"/>
    <w:rsid w:val="00AE5593"/>
    <w:rsid w:val="00AE67E4"/>
    <w:rsid w:val="00AE6A70"/>
    <w:rsid w:val="00AE6BC0"/>
    <w:rsid w:val="00AE6FE3"/>
    <w:rsid w:val="00AE7129"/>
    <w:rsid w:val="00AE7EA8"/>
    <w:rsid w:val="00AE7F80"/>
    <w:rsid w:val="00AF02BB"/>
    <w:rsid w:val="00AF052D"/>
    <w:rsid w:val="00AF0F2C"/>
    <w:rsid w:val="00AF0F72"/>
    <w:rsid w:val="00AF111B"/>
    <w:rsid w:val="00AF19C4"/>
    <w:rsid w:val="00AF1B13"/>
    <w:rsid w:val="00AF1D05"/>
    <w:rsid w:val="00AF1EA4"/>
    <w:rsid w:val="00AF2812"/>
    <w:rsid w:val="00AF2AB0"/>
    <w:rsid w:val="00AF2BD7"/>
    <w:rsid w:val="00AF2C90"/>
    <w:rsid w:val="00AF2FF6"/>
    <w:rsid w:val="00AF3475"/>
    <w:rsid w:val="00AF3762"/>
    <w:rsid w:val="00AF397F"/>
    <w:rsid w:val="00AF3A78"/>
    <w:rsid w:val="00AF3AA1"/>
    <w:rsid w:val="00AF3F08"/>
    <w:rsid w:val="00AF405F"/>
    <w:rsid w:val="00AF426E"/>
    <w:rsid w:val="00AF46FA"/>
    <w:rsid w:val="00AF479D"/>
    <w:rsid w:val="00AF4DA2"/>
    <w:rsid w:val="00AF5644"/>
    <w:rsid w:val="00AF5921"/>
    <w:rsid w:val="00AF646E"/>
    <w:rsid w:val="00AF64D4"/>
    <w:rsid w:val="00AF652E"/>
    <w:rsid w:val="00AF6D63"/>
    <w:rsid w:val="00AF7018"/>
    <w:rsid w:val="00AF7E42"/>
    <w:rsid w:val="00AF7EC8"/>
    <w:rsid w:val="00AF7F4C"/>
    <w:rsid w:val="00B00557"/>
    <w:rsid w:val="00B005E6"/>
    <w:rsid w:val="00B00884"/>
    <w:rsid w:val="00B00EAE"/>
    <w:rsid w:val="00B0124E"/>
    <w:rsid w:val="00B012D2"/>
    <w:rsid w:val="00B01456"/>
    <w:rsid w:val="00B01CE6"/>
    <w:rsid w:val="00B02260"/>
    <w:rsid w:val="00B02450"/>
    <w:rsid w:val="00B0270B"/>
    <w:rsid w:val="00B02A7D"/>
    <w:rsid w:val="00B02B17"/>
    <w:rsid w:val="00B02B59"/>
    <w:rsid w:val="00B02DF8"/>
    <w:rsid w:val="00B02F8E"/>
    <w:rsid w:val="00B0338C"/>
    <w:rsid w:val="00B03730"/>
    <w:rsid w:val="00B03AAF"/>
    <w:rsid w:val="00B04EAB"/>
    <w:rsid w:val="00B0538E"/>
    <w:rsid w:val="00B05417"/>
    <w:rsid w:val="00B05503"/>
    <w:rsid w:val="00B05628"/>
    <w:rsid w:val="00B056C6"/>
    <w:rsid w:val="00B056EB"/>
    <w:rsid w:val="00B05CBA"/>
    <w:rsid w:val="00B061CA"/>
    <w:rsid w:val="00B0632C"/>
    <w:rsid w:val="00B06688"/>
    <w:rsid w:val="00B06759"/>
    <w:rsid w:val="00B06810"/>
    <w:rsid w:val="00B0683D"/>
    <w:rsid w:val="00B07489"/>
    <w:rsid w:val="00B07C35"/>
    <w:rsid w:val="00B07DD4"/>
    <w:rsid w:val="00B07FAE"/>
    <w:rsid w:val="00B10032"/>
    <w:rsid w:val="00B107DD"/>
    <w:rsid w:val="00B10BA8"/>
    <w:rsid w:val="00B10BE2"/>
    <w:rsid w:val="00B10D11"/>
    <w:rsid w:val="00B10F79"/>
    <w:rsid w:val="00B1196D"/>
    <w:rsid w:val="00B126CD"/>
    <w:rsid w:val="00B1332C"/>
    <w:rsid w:val="00B13687"/>
    <w:rsid w:val="00B138BA"/>
    <w:rsid w:val="00B13E4B"/>
    <w:rsid w:val="00B13FC5"/>
    <w:rsid w:val="00B14419"/>
    <w:rsid w:val="00B14AA6"/>
    <w:rsid w:val="00B14B0A"/>
    <w:rsid w:val="00B150D6"/>
    <w:rsid w:val="00B150F8"/>
    <w:rsid w:val="00B15898"/>
    <w:rsid w:val="00B158A2"/>
    <w:rsid w:val="00B15B4A"/>
    <w:rsid w:val="00B15C55"/>
    <w:rsid w:val="00B15E39"/>
    <w:rsid w:val="00B16CB5"/>
    <w:rsid w:val="00B16CD0"/>
    <w:rsid w:val="00B17302"/>
    <w:rsid w:val="00B174BA"/>
    <w:rsid w:val="00B200CE"/>
    <w:rsid w:val="00B200E0"/>
    <w:rsid w:val="00B204CD"/>
    <w:rsid w:val="00B216F3"/>
    <w:rsid w:val="00B21742"/>
    <w:rsid w:val="00B21758"/>
    <w:rsid w:val="00B21AF4"/>
    <w:rsid w:val="00B21B9C"/>
    <w:rsid w:val="00B21C98"/>
    <w:rsid w:val="00B21D1C"/>
    <w:rsid w:val="00B21DD7"/>
    <w:rsid w:val="00B221C4"/>
    <w:rsid w:val="00B2221E"/>
    <w:rsid w:val="00B223A3"/>
    <w:rsid w:val="00B22A84"/>
    <w:rsid w:val="00B22C84"/>
    <w:rsid w:val="00B22D06"/>
    <w:rsid w:val="00B23096"/>
    <w:rsid w:val="00B235B0"/>
    <w:rsid w:val="00B24449"/>
    <w:rsid w:val="00B2457A"/>
    <w:rsid w:val="00B24613"/>
    <w:rsid w:val="00B249F7"/>
    <w:rsid w:val="00B24AF8"/>
    <w:rsid w:val="00B24EFE"/>
    <w:rsid w:val="00B24F05"/>
    <w:rsid w:val="00B253E2"/>
    <w:rsid w:val="00B25787"/>
    <w:rsid w:val="00B25B0C"/>
    <w:rsid w:val="00B25B3D"/>
    <w:rsid w:val="00B25DCD"/>
    <w:rsid w:val="00B25EBD"/>
    <w:rsid w:val="00B26515"/>
    <w:rsid w:val="00B2653F"/>
    <w:rsid w:val="00B26DD8"/>
    <w:rsid w:val="00B26E2F"/>
    <w:rsid w:val="00B3036B"/>
    <w:rsid w:val="00B3046F"/>
    <w:rsid w:val="00B30993"/>
    <w:rsid w:val="00B30E05"/>
    <w:rsid w:val="00B31082"/>
    <w:rsid w:val="00B31D2B"/>
    <w:rsid w:val="00B3200F"/>
    <w:rsid w:val="00B32175"/>
    <w:rsid w:val="00B3284D"/>
    <w:rsid w:val="00B32FB1"/>
    <w:rsid w:val="00B33009"/>
    <w:rsid w:val="00B33345"/>
    <w:rsid w:val="00B334FC"/>
    <w:rsid w:val="00B33ACC"/>
    <w:rsid w:val="00B33D9F"/>
    <w:rsid w:val="00B33E11"/>
    <w:rsid w:val="00B34074"/>
    <w:rsid w:val="00B34489"/>
    <w:rsid w:val="00B34718"/>
    <w:rsid w:val="00B348D2"/>
    <w:rsid w:val="00B34B2D"/>
    <w:rsid w:val="00B34CC7"/>
    <w:rsid w:val="00B34D5D"/>
    <w:rsid w:val="00B34DEE"/>
    <w:rsid w:val="00B357A0"/>
    <w:rsid w:val="00B365AB"/>
    <w:rsid w:val="00B36684"/>
    <w:rsid w:val="00B36B77"/>
    <w:rsid w:val="00B3725B"/>
    <w:rsid w:val="00B373FE"/>
    <w:rsid w:val="00B37432"/>
    <w:rsid w:val="00B376F4"/>
    <w:rsid w:val="00B377AE"/>
    <w:rsid w:val="00B377CD"/>
    <w:rsid w:val="00B37B64"/>
    <w:rsid w:val="00B4011C"/>
    <w:rsid w:val="00B40221"/>
    <w:rsid w:val="00B40C42"/>
    <w:rsid w:val="00B410D7"/>
    <w:rsid w:val="00B415C2"/>
    <w:rsid w:val="00B41770"/>
    <w:rsid w:val="00B419D5"/>
    <w:rsid w:val="00B41D81"/>
    <w:rsid w:val="00B421FE"/>
    <w:rsid w:val="00B429F7"/>
    <w:rsid w:val="00B42D80"/>
    <w:rsid w:val="00B433D2"/>
    <w:rsid w:val="00B43661"/>
    <w:rsid w:val="00B43CF6"/>
    <w:rsid w:val="00B44961"/>
    <w:rsid w:val="00B45494"/>
    <w:rsid w:val="00B45F65"/>
    <w:rsid w:val="00B46069"/>
    <w:rsid w:val="00B460CE"/>
    <w:rsid w:val="00B46B56"/>
    <w:rsid w:val="00B47194"/>
    <w:rsid w:val="00B47206"/>
    <w:rsid w:val="00B4774C"/>
    <w:rsid w:val="00B477C2"/>
    <w:rsid w:val="00B478D3"/>
    <w:rsid w:val="00B47ED6"/>
    <w:rsid w:val="00B50AF0"/>
    <w:rsid w:val="00B50D4D"/>
    <w:rsid w:val="00B50E1A"/>
    <w:rsid w:val="00B51097"/>
    <w:rsid w:val="00B51368"/>
    <w:rsid w:val="00B514BB"/>
    <w:rsid w:val="00B51A0E"/>
    <w:rsid w:val="00B51D5F"/>
    <w:rsid w:val="00B51E72"/>
    <w:rsid w:val="00B521E4"/>
    <w:rsid w:val="00B52908"/>
    <w:rsid w:val="00B52BC7"/>
    <w:rsid w:val="00B5316E"/>
    <w:rsid w:val="00B535DD"/>
    <w:rsid w:val="00B5375A"/>
    <w:rsid w:val="00B53C66"/>
    <w:rsid w:val="00B54BCA"/>
    <w:rsid w:val="00B54C0F"/>
    <w:rsid w:val="00B55E64"/>
    <w:rsid w:val="00B5601C"/>
    <w:rsid w:val="00B5609D"/>
    <w:rsid w:val="00B563A6"/>
    <w:rsid w:val="00B56F02"/>
    <w:rsid w:val="00B56F84"/>
    <w:rsid w:val="00B570A1"/>
    <w:rsid w:val="00B572C1"/>
    <w:rsid w:val="00B57310"/>
    <w:rsid w:val="00B574C1"/>
    <w:rsid w:val="00B5754F"/>
    <w:rsid w:val="00B5762C"/>
    <w:rsid w:val="00B57E49"/>
    <w:rsid w:val="00B57E4E"/>
    <w:rsid w:val="00B57F03"/>
    <w:rsid w:val="00B60223"/>
    <w:rsid w:val="00B602F0"/>
    <w:rsid w:val="00B608E2"/>
    <w:rsid w:val="00B609D2"/>
    <w:rsid w:val="00B609E3"/>
    <w:rsid w:val="00B60EFE"/>
    <w:rsid w:val="00B61443"/>
    <w:rsid w:val="00B6184B"/>
    <w:rsid w:val="00B61F22"/>
    <w:rsid w:val="00B61F29"/>
    <w:rsid w:val="00B620CF"/>
    <w:rsid w:val="00B621F2"/>
    <w:rsid w:val="00B62B25"/>
    <w:rsid w:val="00B63016"/>
    <w:rsid w:val="00B6357E"/>
    <w:rsid w:val="00B63642"/>
    <w:rsid w:val="00B63E3B"/>
    <w:rsid w:val="00B646C0"/>
    <w:rsid w:val="00B64A91"/>
    <w:rsid w:val="00B657C7"/>
    <w:rsid w:val="00B65A7E"/>
    <w:rsid w:val="00B65B2F"/>
    <w:rsid w:val="00B66AF1"/>
    <w:rsid w:val="00B66EBC"/>
    <w:rsid w:val="00B67603"/>
    <w:rsid w:val="00B67A8E"/>
    <w:rsid w:val="00B7002B"/>
    <w:rsid w:val="00B704DD"/>
    <w:rsid w:val="00B70906"/>
    <w:rsid w:val="00B70E12"/>
    <w:rsid w:val="00B71023"/>
    <w:rsid w:val="00B7121C"/>
    <w:rsid w:val="00B714D6"/>
    <w:rsid w:val="00B71C18"/>
    <w:rsid w:val="00B72741"/>
    <w:rsid w:val="00B72A7F"/>
    <w:rsid w:val="00B730D0"/>
    <w:rsid w:val="00B731FC"/>
    <w:rsid w:val="00B73999"/>
    <w:rsid w:val="00B73C7A"/>
    <w:rsid w:val="00B741EB"/>
    <w:rsid w:val="00B745FD"/>
    <w:rsid w:val="00B749D0"/>
    <w:rsid w:val="00B74CBB"/>
    <w:rsid w:val="00B74E3E"/>
    <w:rsid w:val="00B7518A"/>
    <w:rsid w:val="00B75F8A"/>
    <w:rsid w:val="00B768FF"/>
    <w:rsid w:val="00B76CE8"/>
    <w:rsid w:val="00B772D0"/>
    <w:rsid w:val="00B776C5"/>
    <w:rsid w:val="00B77B7C"/>
    <w:rsid w:val="00B8016F"/>
    <w:rsid w:val="00B8131F"/>
    <w:rsid w:val="00B8173D"/>
    <w:rsid w:val="00B817B0"/>
    <w:rsid w:val="00B82093"/>
    <w:rsid w:val="00B822AD"/>
    <w:rsid w:val="00B82700"/>
    <w:rsid w:val="00B82EAE"/>
    <w:rsid w:val="00B83955"/>
    <w:rsid w:val="00B839DF"/>
    <w:rsid w:val="00B83A01"/>
    <w:rsid w:val="00B83CE4"/>
    <w:rsid w:val="00B83E56"/>
    <w:rsid w:val="00B83ED7"/>
    <w:rsid w:val="00B84B34"/>
    <w:rsid w:val="00B8500B"/>
    <w:rsid w:val="00B85097"/>
    <w:rsid w:val="00B855EC"/>
    <w:rsid w:val="00B85EC8"/>
    <w:rsid w:val="00B86093"/>
    <w:rsid w:val="00B865C4"/>
    <w:rsid w:val="00B86761"/>
    <w:rsid w:val="00B86D1F"/>
    <w:rsid w:val="00B86E18"/>
    <w:rsid w:val="00B86F54"/>
    <w:rsid w:val="00B871C8"/>
    <w:rsid w:val="00B8755C"/>
    <w:rsid w:val="00B87851"/>
    <w:rsid w:val="00B8792A"/>
    <w:rsid w:val="00B87EEA"/>
    <w:rsid w:val="00B90DFA"/>
    <w:rsid w:val="00B914FF"/>
    <w:rsid w:val="00B916BE"/>
    <w:rsid w:val="00B91DDA"/>
    <w:rsid w:val="00B9212C"/>
    <w:rsid w:val="00B92D61"/>
    <w:rsid w:val="00B93379"/>
    <w:rsid w:val="00B9390F"/>
    <w:rsid w:val="00B94375"/>
    <w:rsid w:val="00B94481"/>
    <w:rsid w:val="00B94958"/>
    <w:rsid w:val="00B95802"/>
    <w:rsid w:val="00B959DD"/>
    <w:rsid w:val="00B95B1B"/>
    <w:rsid w:val="00B9607E"/>
    <w:rsid w:val="00B9677A"/>
    <w:rsid w:val="00B96957"/>
    <w:rsid w:val="00B96974"/>
    <w:rsid w:val="00B97521"/>
    <w:rsid w:val="00B97895"/>
    <w:rsid w:val="00B97B2A"/>
    <w:rsid w:val="00B97BD9"/>
    <w:rsid w:val="00BA0059"/>
    <w:rsid w:val="00BA006C"/>
    <w:rsid w:val="00BA03A5"/>
    <w:rsid w:val="00BA03C3"/>
    <w:rsid w:val="00BA0892"/>
    <w:rsid w:val="00BA0991"/>
    <w:rsid w:val="00BA09BF"/>
    <w:rsid w:val="00BA13FE"/>
    <w:rsid w:val="00BA15DB"/>
    <w:rsid w:val="00BA1620"/>
    <w:rsid w:val="00BA1CB1"/>
    <w:rsid w:val="00BA1DE7"/>
    <w:rsid w:val="00BA2748"/>
    <w:rsid w:val="00BA2EED"/>
    <w:rsid w:val="00BA2FCA"/>
    <w:rsid w:val="00BA3576"/>
    <w:rsid w:val="00BA386E"/>
    <w:rsid w:val="00BA3A09"/>
    <w:rsid w:val="00BA3A5D"/>
    <w:rsid w:val="00BA4238"/>
    <w:rsid w:val="00BA43CD"/>
    <w:rsid w:val="00BA46CD"/>
    <w:rsid w:val="00BA5059"/>
    <w:rsid w:val="00BA53D5"/>
    <w:rsid w:val="00BA5787"/>
    <w:rsid w:val="00BA58F6"/>
    <w:rsid w:val="00BA6C2F"/>
    <w:rsid w:val="00BB023B"/>
    <w:rsid w:val="00BB061F"/>
    <w:rsid w:val="00BB1B00"/>
    <w:rsid w:val="00BB1E12"/>
    <w:rsid w:val="00BB1EC6"/>
    <w:rsid w:val="00BB1F68"/>
    <w:rsid w:val="00BB2501"/>
    <w:rsid w:val="00BB2540"/>
    <w:rsid w:val="00BB27ED"/>
    <w:rsid w:val="00BB2A38"/>
    <w:rsid w:val="00BB2B38"/>
    <w:rsid w:val="00BB2C44"/>
    <w:rsid w:val="00BB34E5"/>
    <w:rsid w:val="00BB3B0C"/>
    <w:rsid w:val="00BB3CB1"/>
    <w:rsid w:val="00BB3CCD"/>
    <w:rsid w:val="00BB40F4"/>
    <w:rsid w:val="00BB4186"/>
    <w:rsid w:val="00BB4242"/>
    <w:rsid w:val="00BB4753"/>
    <w:rsid w:val="00BB4A2D"/>
    <w:rsid w:val="00BB4DB7"/>
    <w:rsid w:val="00BB5189"/>
    <w:rsid w:val="00BB5B41"/>
    <w:rsid w:val="00BB5EE2"/>
    <w:rsid w:val="00BB6322"/>
    <w:rsid w:val="00BB637C"/>
    <w:rsid w:val="00BB6B5C"/>
    <w:rsid w:val="00BB6D05"/>
    <w:rsid w:val="00BB71CD"/>
    <w:rsid w:val="00BB7391"/>
    <w:rsid w:val="00BC01CF"/>
    <w:rsid w:val="00BC034F"/>
    <w:rsid w:val="00BC0F4F"/>
    <w:rsid w:val="00BC14E8"/>
    <w:rsid w:val="00BC154D"/>
    <w:rsid w:val="00BC2F02"/>
    <w:rsid w:val="00BC325A"/>
    <w:rsid w:val="00BC3C5D"/>
    <w:rsid w:val="00BC44C9"/>
    <w:rsid w:val="00BC463C"/>
    <w:rsid w:val="00BC4991"/>
    <w:rsid w:val="00BC4DD9"/>
    <w:rsid w:val="00BC56F1"/>
    <w:rsid w:val="00BC5803"/>
    <w:rsid w:val="00BC605C"/>
    <w:rsid w:val="00BC6166"/>
    <w:rsid w:val="00BC633F"/>
    <w:rsid w:val="00BC66DE"/>
    <w:rsid w:val="00BC66F2"/>
    <w:rsid w:val="00BC6A07"/>
    <w:rsid w:val="00BC73F3"/>
    <w:rsid w:val="00BC7C18"/>
    <w:rsid w:val="00BD0017"/>
    <w:rsid w:val="00BD0073"/>
    <w:rsid w:val="00BD00B5"/>
    <w:rsid w:val="00BD0F19"/>
    <w:rsid w:val="00BD1AEC"/>
    <w:rsid w:val="00BD1D79"/>
    <w:rsid w:val="00BD20C7"/>
    <w:rsid w:val="00BD273A"/>
    <w:rsid w:val="00BD27DC"/>
    <w:rsid w:val="00BD2B46"/>
    <w:rsid w:val="00BD2BAB"/>
    <w:rsid w:val="00BD2D04"/>
    <w:rsid w:val="00BD3374"/>
    <w:rsid w:val="00BD33E2"/>
    <w:rsid w:val="00BD3720"/>
    <w:rsid w:val="00BD375E"/>
    <w:rsid w:val="00BD3B5F"/>
    <w:rsid w:val="00BD405A"/>
    <w:rsid w:val="00BD4BC8"/>
    <w:rsid w:val="00BD4EF8"/>
    <w:rsid w:val="00BD508A"/>
    <w:rsid w:val="00BD53DF"/>
    <w:rsid w:val="00BD55FA"/>
    <w:rsid w:val="00BD578D"/>
    <w:rsid w:val="00BD5832"/>
    <w:rsid w:val="00BD5A42"/>
    <w:rsid w:val="00BD5B4D"/>
    <w:rsid w:val="00BD5E80"/>
    <w:rsid w:val="00BD6607"/>
    <w:rsid w:val="00BD69E5"/>
    <w:rsid w:val="00BD6A5A"/>
    <w:rsid w:val="00BD6C1D"/>
    <w:rsid w:val="00BD7002"/>
    <w:rsid w:val="00BD75FF"/>
    <w:rsid w:val="00BD789E"/>
    <w:rsid w:val="00BD7C2B"/>
    <w:rsid w:val="00BD7EAB"/>
    <w:rsid w:val="00BE03F1"/>
    <w:rsid w:val="00BE0A1D"/>
    <w:rsid w:val="00BE0B9C"/>
    <w:rsid w:val="00BE0F72"/>
    <w:rsid w:val="00BE123F"/>
    <w:rsid w:val="00BE1CA9"/>
    <w:rsid w:val="00BE2468"/>
    <w:rsid w:val="00BE2490"/>
    <w:rsid w:val="00BE290F"/>
    <w:rsid w:val="00BE3EEC"/>
    <w:rsid w:val="00BE3F0D"/>
    <w:rsid w:val="00BE44A5"/>
    <w:rsid w:val="00BE4D42"/>
    <w:rsid w:val="00BE5537"/>
    <w:rsid w:val="00BE5AC6"/>
    <w:rsid w:val="00BE6369"/>
    <w:rsid w:val="00BE68F9"/>
    <w:rsid w:val="00BE7982"/>
    <w:rsid w:val="00BF087C"/>
    <w:rsid w:val="00BF09F9"/>
    <w:rsid w:val="00BF1468"/>
    <w:rsid w:val="00BF1D14"/>
    <w:rsid w:val="00BF1DD1"/>
    <w:rsid w:val="00BF284E"/>
    <w:rsid w:val="00BF2D27"/>
    <w:rsid w:val="00BF364D"/>
    <w:rsid w:val="00BF37A9"/>
    <w:rsid w:val="00BF3B2A"/>
    <w:rsid w:val="00BF3FA7"/>
    <w:rsid w:val="00BF4E0F"/>
    <w:rsid w:val="00BF5123"/>
    <w:rsid w:val="00BF5549"/>
    <w:rsid w:val="00BF69BC"/>
    <w:rsid w:val="00BF6E1F"/>
    <w:rsid w:val="00BF75C5"/>
    <w:rsid w:val="00BF7760"/>
    <w:rsid w:val="00BF7EB9"/>
    <w:rsid w:val="00C00905"/>
    <w:rsid w:val="00C00AE1"/>
    <w:rsid w:val="00C00DD5"/>
    <w:rsid w:val="00C01135"/>
    <w:rsid w:val="00C01281"/>
    <w:rsid w:val="00C014E6"/>
    <w:rsid w:val="00C01FF1"/>
    <w:rsid w:val="00C022F2"/>
    <w:rsid w:val="00C02495"/>
    <w:rsid w:val="00C02FBC"/>
    <w:rsid w:val="00C03105"/>
    <w:rsid w:val="00C03552"/>
    <w:rsid w:val="00C036FA"/>
    <w:rsid w:val="00C03A99"/>
    <w:rsid w:val="00C046F3"/>
    <w:rsid w:val="00C049A4"/>
    <w:rsid w:val="00C04C0A"/>
    <w:rsid w:val="00C04E86"/>
    <w:rsid w:val="00C04F54"/>
    <w:rsid w:val="00C053CA"/>
    <w:rsid w:val="00C05776"/>
    <w:rsid w:val="00C058A2"/>
    <w:rsid w:val="00C0590D"/>
    <w:rsid w:val="00C0633D"/>
    <w:rsid w:val="00C06920"/>
    <w:rsid w:val="00C0693F"/>
    <w:rsid w:val="00C06B9D"/>
    <w:rsid w:val="00C06F57"/>
    <w:rsid w:val="00C06F6B"/>
    <w:rsid w:val="00C06F99"/>
    <w:rsid w:val="00C079DF"/>
    <w:rsid w:val="00C07C87"/>
    <w:rsid w:val="00C109EF"/>
    <w:rsid w:val="00C10DB8"/>
    <w:rsid w:val="00C110C2"/>
    <w:rsid w:val="00C11333"/>
    <w:rsid w:val="00C1155C"/>
    <w:rsid w:val="00C11AF6"/>
    <w:rsid w:val="00C12E55"/>
    <w:rsid w:val="00C1371C"/>
    <w:rsid w:val="00C13BC1"/>
    <w:rsid w:val="00C13D51"/>
    <w:rsid w:val="00C14188"/>
    <w:rsid w:val="00C14703"/>
    <w:rsid w:val="00C1484C"/>
    <w:rsid w:val="00C149D5"/>
    <w:rsid w:val="00C14C00"/>
    <w:rsid w:val="00C14E12"/>
    <w:rsid w:val="00C14ED7"/>
    <w:rsid w:val="00C152F0"/>
    <w:rsid w:val="00C15AB4"/>
    <w:rsid w:val="00C15BCF"/>
    <w:rsid w:val="00C16031"/>
    <w:rsid w:val="00C1608D"/>
    <w:rsid w:val="00C16772"/>
    <w:rsid w:val="00C16970"/>
    <w:rsid w:val="00C16A31"/>
    <w:rsid w:val="00C16D42"/>
    <w:rsid w:val="00C16D71"/>
    <w:rsid w:val="00C16DA2"/>
    <w:rsid w:val="00C172EA"/>
    <w:rsid w:val="00C175EA"/>
    <w:rsid w:val="00C17D41"/>
    <w:rsid w:val="00C204C2"/>
    <w:rsid w:val="00C2083A"/>
    <w:rsid w:val="00C21154"/>
    <w:rsid w:val="00C212E3"/>
    <w:rsid w:val="00C221A2"/>
    <w:rsid w:val="00C22821"/>
    <w:rsid w:val="00C229DB"/>
    <w:rsid w:val="00C239E7"/>
    <w:rsid w:val="00C241DA"/>
    <w:rsid w:val="00C246FB"/>
    <w:rsid w:val="00C24A85"/>
    <w:rsid w:val="00C24F19"/>
    <w:rsid w:val="00C24F42"/>
    <w:rsid w:val="00C253FD"/>
    <w:rsid w:val="00C254BE"/>
    <w:rsid w:val="00C25747"/>
    <w:rsid w:val="00C25AD3"/>
    <w:rsid w:val="00C25E7B"/>
    <w:rsid w:val="00C2668D"/>
    <w:rsid w:val="00C2735C"/>
    <w:rsid w:val="00C276DD"/>
    <w:rsid w:val="00C27B03"/>
    <w:rsid w:val="00C27CE4"/>
    <w:rsid w:val="00C27D4F"/>
    <w:rsid w:val="00C27DB5"/>
    <w:rsid w:val="00C27EA5"/>
    <w:rsid w:val="00C30285"/>
    <w:rsid w:val="00C30338"/>
    <w:rsid w:val="00C30388"/>
    <w:rsid w:val="00C30657"/>
    <w:rsid w:val="00C30893"/>
    <w:rsid w:val="00C30E30"/>
    <w:rsid w:val="00C3164B"/>
    <w:rsid w:val="00C316C4"/>
    <w:rsid w:val="00C31737"/>
    <w:rsid w:val="00C31927"/>
    <w:rsid w:val="00C31FD8"/>
    <w:rsid w:val="00C32151"/>
    <w:rsid w:val="00C324D5"/>
    <w:rsid w:val="00C324F0"/>
    <w:rsid w:val="00C32CE9"/>
    <w:rsid w:val="00C33631"/>
    <w:rsid w:val="00C3402F"/>
    <w:rsid w:val="00C342A8"/>
    <w:rsid w:val="00C345AC"/>
    <w:rsid w:val="00C347F5"/>
    <w:rsid w:val="00C348C5"/>
    <w:rsid w:val="00C34EB5"/>
    <w:rsid w:val="00C3525E"/>
    <w:rsid w:val="00C36037"/>
    <w:rsid w:val="00C364E6"/>
    <w:rsid w:val="00C36A0E"/>
    <w:rsid w:val="00C36B54"/>
    <w:rsid w:val="00C36BE8"/>
    <w:rsid w:val="00C3703B"/>
    <w:rsid w:val="00C370B8"/>
    <w:rsid w:val="00C3714C"/>
    <w:rsid w:val="00C37EEF"/>
    <w:rsid w:val="00C4011B"/>
    <w:rsid w:val="00C4074D"/>
    <w:rsid w:val="00C407C9"/>
    <w:rsid w:val="00C407D1"/>
    <w:rsid w:val="00C40FD6"/>
    <w:rsid w:val="00C42104"/>
    <w:rsid w:val="00C424CA"/>
    <w:rsid w:val="00C42715"/>
    <w:rsid w:val="00C428F9"/>
    <w:rsid w:val="00C42CAA"/>
    <w:rsid w:val="00C42CE0"/>
    <w:rsid w:val="00C42D05"/>
    <w:rsid w:val="00C42EA9"/>
    <w:rsid w:val="00C431EE"/>
    <w:rsid w:val="00C432F0"/>
    <w:rsid w:val="00C43408"/>
    <w:rsid w:val="00C441EF"/>
    <w:rsid w:val="00C44848"/>
    <w:rsid w:val="00C45116"/>
    <w:rsid w:val="00C4536C"/>
    <w:rsid w:val="00C45511"/>
    <w:rsid w:val="00C45D8F"/>
    <w:rsid w:val="00C46647"/>
    <w:rsid w:val="00C46A5D"/>
    <w:rsid w:val="00C46C70"/>
    <w:rsid w:val="00C472C4"/>
    <w:rsid w:val="00C476A7"/>
    <w:rsid w:val="00C47A5E"/>
    <w:rsid w:val="00C50373"/>
    <w:rsid w:val="00C5051D"/>
    <w:rsid w:val="00C50AE6"/>
    <w:rsid w:val="00C50CBF"/>
    <w:rsid w:val="00C51443"/>
    <w:rsid w:val="00C51458"/>
    <w:rsid w:val="00C514F1"/>
    <w:rsid w:val="00C51636"/>
    <w:rsid w:val="00C517B9"/>
    <w:rsid w:val="00C51DC7"/>
    <w:rsid w:val="00C51E81"/>
    <w:rsid w:val="00C51FDF"/>
    <w:rsid w:val="00C520A5"/>
    <w:rsid w:val="00C5274A"/>
    <w:rsid w:val="00C527AA"/>
    <w:rsid w:val="00C527B8"/>
    <w:rsid w:val="00C52BB0"/>
    <w:rsid w:val="00C52FC8"/>
    <w:rsid w:val="00C53028"/>
    <w:rsid w:val="00C53C04"/>
    <w:rsid w:val="00C53FDD"/>
    <w:rsid w:val="00C54151"/>
    <w:rsid w:val="00C5419E"/>
    <w:rsid w:val="00C54557"/>
    <w:rsid w:val="00C547D1"/>
    <w:rsid w:val="00C548C6"/>
    <w:rsid w:val="00C54AEA"/>
    <w:rsid w:val="00C54EE7"/>
    <w:rsid w:val="00C551AE"/>
    <w:rsid w:val="00C55905"/>
    <w:rsid w:val="00C55D8F"/>
    <w:rsid w:val="00C56368"/>
    <w:rsid w:val="00C56AB9"/>
    <w:rsid w:val="00C5736B"/>
    <w:rsid w:val="00C576CD"/>
    <w:rsid w:val="00C57E59"/>
    <w:rsid w:val="00C57F40"/>
    <w:rsid w:val="00C604BC"/>
    <w:rsid w:val="00C60CC1"/>
    <w:rsid w:val="00C60D3A"/>
    <w:rsid w:val="00C61173"/>
    <w:rsid w:val="00C61374"/>
    <w:rsid w:val="00C613FF"/>
    <w:rsid w:val="00C61613"/>
    <w:rsid w:val="00C61D8E"/>
    <w:rsid w:val="00C622E1"/>
    <w:rsid w:val="00C624DD"/>
    <w:rsid w:val="00C62E25"/>
    <w:rsid w:val="00C63341"/>
    <w:rsid w:val="00C636E5"/>
    <w:rsid w:val="00C63830"/>
    <w:rsid w:val="00C63FB5"/>
    <w:rsid w:val="00C64440"/>
    <w:rsid w:val="00C64649"/>
    <w:rsid w:val="00C64CE5"/>
    <w:rsid w:val="00C65919"/>
    <w:rsid w:val="00C659F7"/>
    <w:rsid w:val="00C65FE6"/>
    <w:rsid w:val="00C662B1"/>
    <w:rsid w:val="00C66C2B"/>
    <w:rsid w:val="00C66CD5"/>
    <w:rsid w:val="00C670EA"/>
    <w:rsid w:val="00C671D8"/>
    <w:rsid w:val="00C678A7"/>
    <w:rsid w:val="00C67B75"/>
    <w:rsid w:val="00C70280"/>
    <w:rsid w:val="00C70436"/>
    <w:rsid w:val="00C704CA"/>
    <w:rsid w:val="00C70BCF"/>
    <w:rsid w:val="00C71338"/>
    <w:rsid w:val="00C72365"/>
    <w:rsid w:val="00C726C3"/>
    <w:rsid w:val="00C72963"/>
    <w:rsid w:val="00C72B11"/>
    <w:rsid w:val="00C733DD"/>
    <w:rsid w:val="00C737DC"/>
    <w:rsid w:val="00C73A8F"/>
    <w:rsid w:val="00C73BDC"/>
    <w:rsid w:val="00C73E9A"/>
    <w:rsid w:val="00C743CC"/>
    <w:rsid w:val="00C74782"/>
    <w:rsid w:val="00C74905"/>
    <w:rsid w:val="00C74BCC"/>
    <w:rsid w:val="00C74D35"/>
    <w:rsid w:val="00C74F92"/>
    <w:rsid w:val="00C75301"/>
    <w:rsid w:val="00C759B3"/>
    <w:rsid w:val="00C75BCB"/>
    <w:rsid w:val="00C75D6D"/>
    <w:rsid w:val="00C75D93"/>
    <w:rsid w:val="00C76853"/>
    <w:rsid w:val="00C76BB2"/>
    <w:rsid w:val="00C776CB"/>
    <w:rsid w:val="00C80081"/>
    <w:rsid w:val="00C800D2"/>
    <w:rsid w:val="00C802E5"/>
    <w:rsid w:val="00C805E9"/>
    <w:rsid w:val="00C80A77"/>
    <w:rsid w:val="00C80B28"/>
    <w:rsid w:val="00C81260"/>
    <w:rsid w:val="00C813EF"/>
    <w:rsid w:val="00C8150A"/>
    <w:rsid w:val="00C8199E"/>
    <w:rsid w:val="00C819E9"/>
    <w:rsid w:val="00C81C3D"/>
    <w:rsid w:val="00C8245F"/>
    <w:rsid w:val="00C82A9F"/>
    <w:rsid w:val="00C82C7A"/>
    <w:rsid w:val="00C82C95"/>
    <w:rsid w:val="00C83144"/>
    <w:rsid w:val="00C846DA"/>
    <w:rsid w:val="00C84916"/>
    <w:rsid w:val="00C84C82"/>
    <w:rsid w:val="00C84E02"/>
    <w:rsid w:val="00C84ED8"/>
    <w:rsid w:val="00C850E4"/>
    <w:rsid w:val="00C85DC2"/>
    <w:rsid w:val="00C86FCB"/>
    <w:rsid w:val="00C8703D"/>
    <w:rsid w:val="00C8705F"/>
    <w:rsid w:val="00C870AF"/>
    <w:rsid w:val="00C877E2"/>
    <w:rsid w:val="00C8780B"/>
    <w:rsid w:val="00C87A95"/>
    <w:rsid w:val="00C87C43"/>
    <w:rsid w:val="00C900EB"/>
    <w:rsid w:val="00C905EE"/>
    <w:rsid w:val="00C90982"/>
    <w:rsid w:val="00C90C2F"/>
    <w:rsid w:val="00C90F55"/>
    <w:rsid w:val="00C91098"/>
    <w:rsid w:val="00C91268"/>
    <w:rsid w:val="00C919CF"/>
    <w:rsid w:val="00C92496"/>
    <w:rsid w:val="00C926A6"/>
    <w:rsid w:val="00C92724"/>
    <w:rsid w:val="00C92AAA"/>
    <w:rsid w:val="00C92C6F"/>
    <w:rsid w:val="00C932C3"/>
    <w:rsid w:val="00C94026"/>
    <w:rsid w:val="00C9404A"/>
    <w:rsid w:val="00C94126"/>
    <w:rsid w:val="00C9473D"/>
    <w:rsid w:val="00C954A2"/>
    <w:rsid w:val="00C955DB"/>
    <w:rsid w:val="00C95B24"/>
    <w:rsid w:val="00C95FC6"/>
    <w:rsid w:val="00C960CD"/>
    <w:rsid w:val="00C96229"/>
    <w:rsid w:val="00C96626"/>
    <w:rsid w:val="00C96996"/>
    <w:rsid w:val="00C96F5B"/>
    <w:rsid w:val="00C9717D"/>
    <w:rsid w:val="00C978CE"/>
    <w:rsid w:val="00C979FE"/>
    <w:rsid w:val="00C97B75"/>
    <w:rsid w:val="00CA0368"/>
    <w:rsid w:val="00CA0696"/>
    <w:rsid w:val="00CA0A2D"/>
    <w:rsid w:val="00CA0B60"/>
    <w:rsid w:val="00CA0C64"/>
    <w:rsid w:val="00CA10BA"/>
    <w:rsid w:val="00CA14D7"/>
    <w:rsid w:val="00CA1849"/>
    <w:rsid w:val="00CA18DE"/>
    <w:rsid w:val="00CA1E99"/>
    <w:rsid w:val="00CA251C"/>
    <w:rsid w:val="00CA2945"/>
    <w:rsid w:val="00CA3036"/>
    <w:rsid w:val="00CA3333"/>
    <w:rsid w:val="00CA35BF"/>
    <w:rsid w:val="00CA383C"/>
    <w:rsid w:val="00CA3D99"/>
    <w:rsid w:val="00CA4235"/>
    <w:rsid w:val="00CA4719"/>
    <w:rsid w:val="00CA4AB4"/>
    <w:rsid w:val="00CA4EB1"/>
    <w:rsid w:val="00CA5154"/>
    <w:rsid w:val="00CA5369"/>
    <w:rsid w:val="00CA53FF"/>
    <w:rsid w:val="00CA574E"/>
    <w:rsid w:val="00CA5907"/>
    <w:rsid w:val="00CA5A26"/>
    <w:rsid w:val="00CA5C4A"/>
    <w:rsid w:val="00CA5FB5"/>
    <w:rsid w:val="00CA6585"/>
    <w:rsid w:val="00CA65F1"/>
    <w:rsid w:val="00CA6D98"/>
    <w:rsid w:val="00CA75A9"/>
    <w:rsid w:val="00CB01E3"/>
    <w:rsid w:val="00CB05C9"/>
    <w:rsid w:val="00CB078D"/>
    <w:rsid w:val="00CB09CE"/>
    <w:rsid w:val="00CB0C18"/>
    <w:rsid w:val="00CB157F"/>
    <w:rsid w:val="00CB15EE"/>
    <w:rsid w:val="00CB1893"/>
    <w:rsid w:val="00CB2B63"/>
    <w:rsid w:val="00CB2EA9"/>
    <w:rsid w:val="00CB332C"/>
    <w:rsid w:val="00CB349C"/>
    <w:rsid w:val="00CB375B"/>
    <w:rsid w:val="00CB3A60"/>
    <w:rsid w:val="00CB3EC1"/>
    <w:rsid w:val="00CB4571"/>
    <w:rsid w:val="00CB4E41"/>
    <w:rsid w:val="00CB555A"/>
    <w:rsid w:val="00CB6173"/>
    <w:rsid w:val="00CB6A90"/>
    <w:rsid w:val="00CB6C50"/>
    <w:rsid w:val="00CB72E9"/>
    <w:rsid w:val="00CB7487"/>
    <w:rsid w:val="00CB77D1"/>
    <w:rsid w:val="00CB7ADE"/>
    <w:rsid w:val="00CC01D9"/>
    <w:rsid w:val="00CC0BDF"/>
    <w:rsid w:val="00CC1602"/>
    <w:rsid w:val="00CC1BCE"/>
    <w:rsid w:val="00CC1F85"/>
    <w:rsid w:val="00CC2E31"/>
    <w:rsid w:val="00CC35C0"/>
    <w:rsid w:val="00CC3D67"/>
    <w:rsid w:val="00CC3D9E"/>
    <w:rsid w:val="00CC3E30"/>
    <w:rsid w:val="00CC417B"/>
    <w:rsid w:val="00CC42F1"/>
    <w:rsid w:val="00CC48D9"/>
    <w:rsid w:val="00CC49A2"/>
    <w:rsid w:val="00CC49EF"/>
    <w:rsid w:val="00CC4BF9"/>
    <w:rsid w:val="00CC4D7F"/>
    <w:rsid w:val="00CC518C"/>
    <w:rsid w:val="00CC53B3"/>
    <w:rsid w:val="00CC5810"/>
    <w:rsid w:val="00CC5A0F"/>
    <w:rsid w:val="00CC68B8"/>
    <w:rsid w:val="00CC6D20"/>
    <w:rsid w:val="00CC72F7"/>
    <w:rsid w:val="00CC7666"/>
    <w:rsid w:val="00CC7779"/>
    <w:rsid w:val="00CC7B0A"/>
    <w:rsid w:val="00CC7DDF"/>
    <w:rsid w:val="00CD047C"/>
    <w:rsid w:val="00CD072A"/>
    <w:rsid w:val="00CD08C5"/>
    <w:rsid w:val="00CD0CBE"/>
    <w:rsid w:val="00CD0D20"/>
    <w:rsid w:val="00CD0E50"/>
    <w:rsid w:val="00CD170A"/>
    <w:rsid w:val="00CD1876"/>
    <w:rsid w:val="00CD1E97"/>
    <w:rsid w:val="00CD230F"/>
    <w:rsid w:val="00CD25E1"/>
    <w:rsid w:val="00CD2611"/>
    <w:rsid w:val="00CD2D1F"/>
    <w:rsid w:val="00CD3175"/>
    <w:rsid w:val="00CD395F"/>
    <w:rsid w:val="00CD398F"/>
    <w:rsid w:val="00CD43EB"/>
    <w:rsid w:val="00CD49A1"/>
    <w:rsid w:val="00CD4A96"/>
    <w:rsid w:val="00CD4ED3"/>
    <w:rsid w:val="00CD5C29"/>
    <w:rsid w:val="00CD6019"/>
    <w:rsid w:val="00CD6880"/>
    <w:rsid w:val="00CD68A5"/>
    <w:rsid w:val="00CD6B6E"/>
    <w:rsid w:val="00CD7461"/>
    <w:rsid w:val="00CE0911"/>
    <w:rsid w:val="00CE0AB3"/>
    <w:rsid w:val="00CE127C"/>
    <w:rsid w:val="00CE1664"/>
    <w:rsid w:val="00CE186B"/>
    <w:rsid w:val="00CE1D8C"/>
    <w:rsid w:val="00CE2A13"/>
    <w:rsid w:val="00CE2E95"/>
    <w:rsid w:val="00CE2F46"/>
    <w:rsid w:val="00CE300E"/>
    <w:rsid w:val="00CE3AE1"/>
    <w:rsid w:val="00CE3BCC"/>
    <w:rsid w:val="00CE3F51"/>
    <w:rsid w:val="00CE41E5"/>
    <w:rsid w:val="00CE45C7"/>
    <w:rsid w:val="00CE4D1F"/>
    <w:rsid w:val="00CE4F7B"/>
    <w:rsid w:val="00CE5814"/>
    <w:rsid w:val="00CE5D1F"/>
    <w:rsid w:val="00CE6400"/>
    <w:rsid w:val="00CE6569"/>
    <w:rsid w:val="00CE666E"/>
    <w:rsid w:val="00CE6A9A"/>
    <w:rsid w:val="00CE7591"/>
    <w:rsid w:val="00CE7F05"/>
    <w:rsid w:val="00CF0F2C"/>
    <w:rsid w:val="00CF1761"/>
    <w:rsid w:val="00CF1A35"/>
    <w:rsid w:val="00CF1BD7"/>
    <w:rsid w:val="00CF2579"/>
    <w:rsid w:val="00CF2724"/>
    <w:rsid w:val="00CF2B64"/>
    <w:rsid w:val="00CF3031"/>
    <w:rsid w:val="00CF32BC"/>
    <w:rsid w:val="00CF3CEE"/>
    <w:rsid w:val="00CF53B4"/>
    <w:rsid w:val="00CF542A"/>
    <w:rsid w:val="00CF7303"/>
    <w:rsid w:val="00CF73D5"/>
    <w:rsid w:val="00CF7490"/>
    <w:rsid w:val="00CF74AF"/>
    <w:rsid w:val="00CF7520"/>
    <w:rsid w:val="00CF7E37"/>
    <w:rsid w:val="00D0055C"/>
    <w:rsid w:val="00D00882"/>
    <w:rsid w:val="00D00B23"/>
    <w:rsid w:val="00D00D2D"/>
    <w:rsid w:val="00D010F4"/>
    <w:rsid w:val="00D013B3"/>
    <w:rsid w:val="00D018FC"/>
    <w:rsid w:val="00D01A55"/>
    <w:rsid w:val="00D01BAA"/>
    <w:rsid w:val="00D01BC7"/>
    <w:rsid w:val="00D01C03"/>
    <w:rsid w:val="00D01E4F"/>
    <w:rsid w:val="00D021FA"/>
    <w:rsid w:val="00D02428"/>
    <w:rsid w:val="00D0289E"/>
    <w:rsid w:val="00D02D48"/>
    <w:rsid w:val="00D02D8E"/>
    <w:rsid w:val="00D032D3"/>
    <w:rsid w:val="00D034E8"/>
    <w:rsid w:val="00D04347"/>
    <w:rsid w:val="00D04F03"/>
    <w:rsid w:val="00D04F6E"/>
    <w:rsid w:val="00D053BA"/>
    <w:rsid w:val="00D059A4"/>
    <w:rsid w:val="00D05B62"/>
    <w:rsid w:val="00D05F6B"/>
    <w:rsid w:val="00D0618E"/>
    <w:rsid w:val="00D061AB"/>
    <w:rsid w:val="00D062D1"/>
    <w:rsid w:val="00D066CB"/>
    <w:rsid w:val="00D06AF6"/>
    <w:rsid w:val="00D0755E"/>
    <w:rsid w:val="00D07E4B"/>
    <w:rsid w:val="00D07F2B"/>
    <w:rsid w:val="00D10161"/>
    <w:rsid w:val="00D1037C"/>
    <w:rsid w:val="00D103ED"/>
    <w:rsid w:val="00D1049B"/>
    <w:rsid w:val="00D10591"/>
    <w:rsid w:val="00D1074F"/>
    <w:rsid w:val="00D108B7"/>
    <w:rsid w:val="00D10C71"/>
    <w:rsid w:val="00D10D62"/>
    <w:rsid w:val="00D116ED"/>
    <w:rsid w:val="00D11B39"/>
    <w:rsid w:val="00D11BA7"/>
    <w:rsid w:val="00D12313"/>
    <w:rsid w:val="00D1296B"/>
    <w:rsid w:val="00D129E5"/>
    <w:rsid w:val="00D12C70"/>
    <w:rsid w:val="00D13094"/>
    <w:rsid w:val="00D13662"/>
    <w:rsid w:val="00D13EB1"/>
    <w:rsid w:val="00D13EFF"/>
    <w:rsid w:val="00D14108"/>
    <w:rsid w:val="00D143EB"/>
    <w:rsid w:val="00D14541"/>
    <w:rsid w:val="00D145DE"/>
    <w:rsid w:val="00D14677"/>
    <w:rsid w:val="00D14739"/>
    <w:rsid w:val="00D147DF"/>
    <w:rsid w:val="00D14B09"/>
    <w:rsid w:val="00D14B46"/>
    <w:rsid w:val="00D14F6E"/>
    <w:rsid w:val="00D152A9"/>
    <w:rsid w:val="00D152DA"/>
    <w:rsid w:val="00D168D1"/>
    <w:rsid w:val="00D16EB3"/>
    <w:rsid w:val="00D16FD9"/>
    <w:rsid w:val="00D176C4"/>
    <w:rsid w:val="00D17BCA"/>
    <w:rsid w:val="00D20052"/>
    <w:rsid w:val="00D201A1"/>
    <w:rsid w:val="00D2088B"/>
    <w:rsid w:val="00D20974"/>
    <w:rsid w:val="00D21437"/>
    <w:rsid w:val="00D216F2"/>
    <w:rsid w:val="00D216FE"/>
    <w:rsid w:val="00D21D53"/>
    <w:rsid w:val="00D229A1"/>
    <w:rsid w:val="00D22CA8"/>
    <w:rsid w:val="00D230E0"/>
    <w:rsid w:val="00D23104"/>
    <w:rsid w:val="00D237A9"/>
    <w:rsid w:val="00D238E0"/>
    <w:rsid w:val="00D24071"/>
    <w:rsid w:val="00D243F5"/>
    <w:rsid w:val="00D2450C"/>
    <w:rsid w:val="00D24F5F"/>
    <w:rsid w:val="00D25BB7"/>
    <w:rsid w:val="00D25D94"/>
    <w:rsid w:val="00D2631D"/>
    <w:rsid w:val="00D2674D"/>
    <w:rsid w:val="00D26A68"/>
    <w:rsid w:val="00D27186"/>
    <w:rsid w:val="00D30079"/>
    <w:rsid w:val="00D304C8"/>
    <w:rsid w:val="00D30E7E"/>
    <w:rsid w:val="00D311E3"/>
    <w:rsid w:val="00D312C7"/>
    <w:rsid w:val="00D3163E"/>
    <w:rsid w:val="00D326D2"/>
    <w:rsid w:val="00D328F0"/>
    <w:rsid w:val="00D32A46"/>
    <w:rsid w:val="00D3318B"/>
    <w:rsid w:val="00D33506"/>
    <w:rsid w:val="00D3367D"/>
    <w:rsid w:val="00D33778"/>
    <w:rsid w:val="00D33DDE"/>
    <w:rsid w:val="00D343A7"/>
    <w:rsid w:val="00D343E4"/>
    <w:rsid w:val="00D34456"/>
    <w:rsid w:val="00D345E1"/>
    <w:rsid w:val="00D34611"/>
    <w:rsid w:val="00D35530"/>
    <w:rsid w:val="00D355FE"/>
    <w:rsid w:val="00D35875"/>
    <w:rsid w:val="00D35F95"/>
    <w:rsid w:val="00D362A9"/>
    <w:rsid w:val="00D36795"/>
    <w:rsid w:val="00D36A9D"/>
    <w:rsid w:val="00D36F70"/>
    <w:rsid w:val="00D36FDB"/>
    <w:rsid w:val="00D37004"/>
    <w:rsid w:val="00D37452"/>
    <w:rsid w:val="00D403CB"/>
    <w:rsid w:val="00D40407"/>
    <w:rsid w:val="00D404EE"/>
    <w:rsid w:val="00D4060D"/>
    <w:rsid w:val="00D4078E"/>
    <w:rsid w:val="00D40795"/>
    <w:rsid w:val="00D40D16"/>
    <w:rsid w:val="00D4118F"/>
    <w:rsid w:val="00D414EF"/>
    <w:rsid w:val="00D41553"/>
    <w:rsid w:val="00D41730"/>
    <w:rsid w:val="00D41900"/>
    <w:rsid w:val="00D41BA9"/>
    <w:rsid w:val="00D41BDF"/>
    <w:rsid w:val="00D422A4"/>
    <w:rsid w:val="00D424A8"/>
    <w:rsid w:val="00D42A06"/>
    <w:rsid w:val="00D42F59"/>
    <w:rsid w:val="00D43092"/>
    <w:rsid w:val="00D4314F"/>
    <w:rsid w:val="00D431A8"/>
    <w:rsid w:val="00D43E1F"/>
    <w:rsid w:val="00D44472"/>
    <w:rsid w:val="00D44EC0"/>
    <w:rsid w:val="00D455D8"/>
    <w:rsid w:val="00D4576A"/>
    <w:rsid w:val="00D459E3"/>
    <w:rsid w:val="00D45D9D"/>
    <w:rsid w:val="00D46133"/>
    <w:rsid w:val="00D46422"/>
    <w:rsid w:val="00D46B19"/>
    <w:rsid w:val="00D46E85"/>
    <w:rsid w:val="00D46E86"/>
    <w:rsid w:val="00D46EF5"/>
    <w:rsid w:val="00D4728E"/>
    <w:rsid w:val="00D47960"/>
    <w:rsid w:val="00D479C0"/>
    <w:rsid w:val="00D47DE5"/>
    <w:rsid w:val="00D5048C"/>
    <w:rsid w:val="00D50BDD"/>
    <w:rsid w:val="00D51C4A"/>
    <w:rsid w:val="00D51D32"/>
    <w:rsid w:val="00D51F5B"/>
    <w:rsid w:val="00D52CEC"/>
    <w:rsid w:val="00D52D99"/>
    <w:rsid w:val="00D52F4A"/>
    <w:rsid w:val="00D53650"/>
    <w:rsid w:val="00D53988"/>
    <w:rsid w:val="00D53A70"/>
    <w:rsid w:val="00D53FB9"/>
    <w:rsid w:val="00D5445D"/>
    <w:rsid w:val="00D54C41"/>
    <w:rsid w:val="00D55219"/>
    <w:rsid w:val="00D55F13"/>
    <w:rsid w:val="00D56021"/>
    <w:rsid w:val="00D569F0"/>
    <w:rsid w:val="00D56B16"/>
    <w:rsid w:val="00D56DB8"/>
    <w:rsid w:val="00D56DE3"/>
    <w:rsid w:val="00D57147"/>
    <w:rsid w:val="00D576E8"/>
    <w:rsid w:val="00D57880"/>
    <w:rsid w:val="00D57B93"/>
    <w:rsid w:val="00D57C25"/>
    <w:rsid w:val="00D60061"/>
    <w:rsid w:val="00D601EC"/>
    <w:rsid w:val="00D60214"/>
    <w:rsid w:val="00D61259"/>
    <w:rsid w:val="00D61706"/>
    <w:rsid w:val="00D617D3"/>
    <w:rsid w:val="00D61981"/>
    <w:rsid w:val="00D61EE3"/>
    <w:rsid w:val="00D62C99"/>
    <w:rsid w:val="00D62DE3"/>
    <w:rsid w:val="00D62F45"/>
    <w:rsid w:val="00D63765"/>
    <w:rsid w:val="00D641D4"/>
    <w:rsid w:val="00D64623"/>
    <w:rsid w:val="00D6577A"/>
    <w:rsid w:val="00D65A05"/>
    <w:rsid w:val="00D66332"/>
    <w:rsid w:val="00D66A18"/>
    <w:rsid w:val="00D66E6E"/>
    <w:rsid w:val="00D709E3"/>
    <w:rsid w:val="00D70C2D"/>
    <w:rsid w:val="00D70F9E"/>
    <w:rsid w:val="00D711F0"/>
    <w:rsid w:val="00D71778"/>
    <w:rsid w:val="00D72735"/>
    <w:rsid w:val="00D7345F"/>
    <w:rsid w:val="00D73ACA"/>
    <w:rsid w:val="00D73CEF"/>
    <w:rsid w:val="00D74060"/>
    <w:rsid w:val="00D74077"/>
    <w:rsid w:val="00D743AB"/>
    <w:rsid w:val="00D74429"/>
    <w:rsid w:val="00D74617"/>
    <w:rsid w:val="00D7468D"/>
    <w:rsid w:val="00D7498B"/>
    <w:rsid w:val="00D75A86"/>
    <w:rsid w:val="00D75F13"/>
    <w:rsid w:val="00D75FFF"/>
    <w:rsid w:val="00D7605E"/>
    <w:rsid w:val="00D76187"/>
    <w:rsid w:val="00D763EF"/>
    <w:rsid w:val="00D76D4C"/>
    <w:rsid w:val="00D77284"/>
    <w:rsid w:val="00D77418"/>
    <w:rsid w:val="00D77620"/>
    <w:rsid w:val="00D77925"/>
    <w:rsid w:val="00D77A70"/>
    <w:rsid w:val="00D77F71"/>
    <w:rsid w:val="00D803E1"/>
    <w:rsid w:val="00D80709"/>
    <w:rsid w:val="00D8083B"/>
    <w:rsid w:val="00D8092C"/>
    <w:rsid w:val="00D80FB0"/>
    <w:rsid w:val="00D81270"/>
    <w:rsid w:val="00D819DA"/>
    <w:rsid w:val="00D82623"/>
    <w:rsid w:val="00D82969"/>
    <w:rsid w:val="00D83113"/>
    <w:rsid w:val="00D837A2"/>
    <w:rsid w:val="00D8392B"/>
    <w:rsid w:val="00D83A19"/>
    <w:rsid w:val="00D83E3D"/>
    <w:rsid w:val="00D8430A"/>
    <w:rsid w:val="00D8451F"/>
    <w:rsid w:val="00D8470C"/>
    <w:rsid w:val="00D84870"/>
    <w:rsid w:val="00D84D9B"/>
    <w:rsid w:val="00D850B0"/>
    <w:rsid w:val="00D851EE"/>
    <w:rsid w:val="00D85A2D"/>
    <w:rsid w:val="00D85B03"/>
    <w:rsid w:val="00D85ECD"/>
    <w:rsid w:val="00D86963"/>
    <w:rsid w:val="00D86FDF"/>
    <w:rsid w:val="00D87BEF"/>
    <w:rsid w:val="00D87D74"/>
    <w:rsid w:val="00D903CB"/>
    <w:rsid w:val="00D905E8"/>
    <w:rsid w:val="00D907CE"/>
    <w:rsid w:val="00D90906"/>
    <w:rsid w:val="00D90B74"/>
    <w:rsid w:val="00D912A5"/>
    <w:rsid w:val="00D91BC6"/>
    <w:rsid w:val="00D91CD3"/>
    <w:rsid w:val="00D92588"/>
    <w:rsid w:val="00D926F2"/>
    <w:rsid w:val="00D92D4F"/>
    <w:rsid w:val="00D92DB8"/>
    <w:rsid w:val="00D9363F"/>
    <w:rsid w:val="00D93B88"/>
    <w:rsid w:val="00D94123"/>
    <w:rsid w:val="00D943CA"/>
    <w:rsid w:val="00D94E7C"/>
    <w:rsid w:val="00D95BB1"/>
    <w:rsid w:val="00D96136"/>
    <w:rsid w:val="00D9621A"/>
    <w:rsid w:val="00D963D4"/>
    <w:rsid w:val="00D966B4"/>
    <w:rsid w:val="00D96BBC"/>
    <w:rsid w:val="00D973A5"/>
    <w:rsid w:val="00D9745C"/>
    <w:rsid w:val="00D975AE"/>
    <w:rsid w:val="00D97CE8"/>
    <w:rsid w:val="00DA0976"/>
    <w:rsid w:val="00DA0C82"/>
    <w:rsid w:val="00DA10EB"/>
    <w:rsid w:val="00DA12F0"/>
    <w:rsid w:val="00DA1426"/>
    <w:rsid w:val="00DA16D7"/>
    <w:rsid w:val="00DA1C02"/>
    <w:rsid w:val="00DA20EE"/>
    <w:rsid w:val="00DA223D"/>
    <w:rsid w:val="00DA25E7"/>
    <w:rsid w:val="00DA26F2"/>
    <w:rsid w:val="00DA332A"/>
    <w:rsid w:val="00DA33FE"/>
    <w:rsid w:val="00DA3808"/>
    <w:rsid w:val="00DA38FC"/>
    <w:rsid w:val="00DA3F40"/>
    <w:rsid w:val="00DA4319"/>
    <w:rsid w:val="00DA4408"/>
    <w:rsid w:val="00DA44B8"/>
    <w:rsid w:val="00DA5081"/>
    <w:rsid w:val="00DA5282"/>
    <w:rsid w:val="00DA5438"/>
    <w:rsid w:val="00DA55FE"/>
    <w:rsid w:val="00DA5B42"/>
    <w:rsid w:val="00DA5F28"/>
    <w:rsid w:val="00DA623E"/>
    <w:rsid w:val="00DA6365"/>
    <w:rsid w:val="00DA63E3"/>
    <w:rsid w:val="00DA6615"/>
    <w:rsid w:val="00DA698D"/>
    <w:rsid w:val="00DA6A16"/>
    <w:rsid w:val="00DA6AFC"/>
    <w:rsid w:val="00DA6B9B"/>
    <w:rsid w:val="00DA745D"/>
    <w:rsid w:val="00DA74FB"/>
    <w:rsid w:val="00DA7CD0"/>
    <w:rsid w:val="00DB0108"/>
    <w:rsid w:val="00DB0174"/>
    <w:rsid w:val="00DB0350"/>
    <w:rsid w:val="00DB1295"/>
    <w:rsid w:val="00DB13E1"/>
    <w:rsid w:val="00DB1607"/>
    <w:rsid w:val="00DB1A3E"/>
    <w:rsid w:val="00DB1C27"/>
    <w:rsid w:val="00DB1E7A"/>
    <w:rsid w:val="00DB2494"/>
    <w:rsid w:val="00DB2652"/>
    <w:rsid w:val="00DB2731"/>
    <w:rsid w:val="00DB32B9"/>
    <w:rsid w:val="00DB38B8"/>
    <w:rsid w:val="00DB3DBF"/>
    <w:rsid w:val="00DB408D"/>
    <w:rsid w:val="00DB436A"/>
    <w:rsid w:val="00DB50C9"/>
    <w:rsid w:val="00DB57BB"/>
    <w:rsid w:val="00DB5A2D"/>
    <w:rsid w:val="00DB5A68"/>
    <w:rsid w:val="00DB5D83"/>
    <w:rsid w:val="00DB5DDF"/>
    <w:rsid w:val="00DB6134"/>
    <w:rsid w:val="00DB654D"/>
    <w:rsid w:val="00DB65D9"/>
    <w:rsid w:val="00DB6D35"/>
    <w:rsid w:val="00DB783A"/>
    <w:rsid w:val="00DB7944"/>
    <w:rsid w:val="00DB7C93"/>
    <w:rsid w:val="00DB7FE0"/>
    <w:rsid w:val="00DC0217"/>
    <w:rsid w:val="00DC0247"/>
    <w:rsid w:val="00DC07C4"/>
    <w:rsid w:val="00DC09A8"/>
    <w:rsid w:val="00DC0DB5"/>
    <w:rsid w:val="00DC121A"/>
    <w:rsid w:val="00DC17B8"/>
    <w:rsid w:val="00DC1ABE"/>
    <w:rsid w:val="00DC1B87"/>
    <w:rsid w:val="00DC1E63"/>
    <w:rsid w:val="00DC20EF"/>
    <w:rsid w:val="00DC3233"/>
    <w:rsid w:val="00DC36E3"/>
    <w:rsid w:val="00DC372C"/>
    <w:rsid w:val="00DC3CFA"/>
    <w:rsid w:val="00DC457C"/>
    <w:rsid w:val="00DC46CD"/>
    <w:rsid w:val="00DC48FB"/>
    <w:rsid w:val="00DC4ACC"/>
    <w:rsid w:val="00DC4C6F"/>
    <w:rsid w:val="00DC4D47"/>
    <w:rsid w:val="00DC5487"/>
    <w:rsid w:val="00DC5491"/>
    <w:rsid w:val="00DC554F"/>
    <w:rsid w:val="00DC5C19"/>
    <w:rsid w:val="00DC6774"/>
    <w:rsid w:val="00DC690A"/>
    <w:rsid w:val="00DC7402"/>
    <w:rsid w:val="00DC74A0"/>
    <w:rsid w:val="00DC7D28"/>
    <w:rsid w:val="00DD03E0"/>
    <w:rsid w:val="00DD07B4"/>
    <w:rsid w:val="00DD0C45"/>
    <w:rsid w:val="00DD16D4"/>
    <w:rsid w:val="00DD18E9"/>
    <w:rsid w:val="00DD28F9"/>
    <w:rsid w:val="00DD2FB6"/>
    <w:rsid w:val="00DD3BA3"/>
    <w:rsid w:val="00DD3E01"/>
    <w:rsid w:val="00DD4043"/>
    <w:rsid w:val="00DD412F"/>
    <w:rsid w:val="00DD4B91"/>
    <w:rsid w:val="00DD4E1A"/>
    <w:rsid w:val="00DD50EB"/>
    <w:rsid w:val="00DD5130"/>
    <w:rsid w:val="00DD54C9"/>
    <w:rsid w:val="00DD55F0"/>
    <w:rsid w:val="00DD600F"/>
    <w:rsid w:val="00DD6287"/>
    <w:rsid w:val="00DD6CD7"/>
    <w:rsid w:val="00DD7029"/>
    <w:rsid w:val="00DD70A0"/>
    <w:rsid w:val="00DD7772"/>
    <w:rsid w:val="00DD7B83"/>
    <w:rsid w:val="00DD7CAB"/>
    <w:rsid w:val="00DD7FEE"/>
    <w:rsid w:val="00DE0055"/>
    <w:rsid w:val="00DE01D6"/>
    <w:rsid w:val="00DE035D"/>
    <w:rsid w:val="00DE0DA8"/>
    <w:rsid w:val="00DE1075"/>
    <w:rsid w:val="00DE1300"/>
    <w:rsid w:val="00DE14CE"/>
    <w:rsid w:val="00DE14F9"/>
    <w:rsid w:val="00DE1909"/>
    <w:rsid w:val="00DE19FB"/>
    <w:rsid w:val="00DE1D70"/>
    <w:rsid w:val="00DE1FBD"/>
    <w:rsid w:val="00DE243D"/>
    <w:rsid w:val="00DE3147"/>
    <w:rsid w:val="00DE3261"/>
    <w:rsid w:val="00DE3640"/>
    <w:rsid w:val="00DE3864"/>
    <w:rsid w:val="00DE39EF"/>
    <w:rsid w:val="00DE3A51"/>
    <w:rsid w:val="00DE4240"/>
    <w:rsid w:val="00DE4582"/>
    <w:rsid w:val="00DE4667"/>
    <w:rsid w:val="00DE598D"/>
    <w:rsid w:val="00DE64BF"/>
    <w:rsid w:val="00DE6652"/>
    <w:rsid w:val="00DE6A49"/>
    <w:rsid w:val="00DE7AA5"/>
    <w:rsid w:val="00DF022C"/>
    <w:rsid w:val="00DF0425"/>
    <w:rsid w:val="00DF05F4"/>
    <w:rsid w:val="00DF0979"/>
    <w:rsid w:val="00DF0A0B"/>
    <w:rsid w:val="00DF0ACA"/>
    <w:rsid w:val="00DF0D76"/>
    <w:rsid w:val="00DF0E07"/>
    <w:rsid w:val="00DF1201"/>
    <w:rsid w:val="00DF13BF"/>
    <w:rsid w:val="00DF13CC"/>
    <w:rsid w:val="00DF14A0"/>
    <w:rsid w:val="00DF1E47"/>
    <w:rsid w:val="00DF277A"/>
    <w:rsid w:val="00DF3480"/>
    <w:rsid w:val="00DF3803"/>
    <w:rsid w:val="00DF3BAD"/>
    <w:rsid w:val="00DF3CBB"/>
    <w:rsid w:val="00DF4377"/>
    <w:rsid w:val="00DF45CF"/>
    <w:rsid w:val="00DF4683"/>
    <w:rsid w:val="00DF4697"/>
    <w:rsid w:val="00DF4A27"/>
    <w:rsid w:val="00DF4B63"/>
    <w:rsid w:val="00DF4D5C"/>
    <w:rsid w:val="00DF4F3D"/>
    <w:rsid w:val="00DF54CC"/>
    <w:rsid w:val="00DF55BD"/>
    <w:rsid w:val="00DF5658"/>
    <w:rsid w:val="00DF6232"/>
    <w:rsid w:val="00DF6270"/>
    <w:rsid w:val="00DF649E"/>
    <w:rsid w:val="00DF6506"/>
    <w:rsid w:val="00DF66AB"/>
    <w:rsid w:val="00DF69A0"/>
    <w:rsid w:val="00DF6A5B"/>
    <w:rsid w:val="00DF6AD6"/>
    <w:rsid w:val="00DF6CC8"/>
    <w:rsid w:val="00DF7B4C"/>
    <w:rsid w:val="00DF7D4B"/>
    <w:rsid w:val="00DF7E90"/>
    <w:rsid w:val="00E001FD"/>
    <w:rsid w:val="00E009F8"/>
    <w:rsid w:val="00E01123"/>
    <w:rsid w:val="00E01464"/>
    <w:rsid w:val="00E017A7"/>
    <w:rsid w:val="00E01836"/>
    <w:rsid w:val="00E01B49"/>
    <w:rsid w:val="00E01D66"/>
    <w:rsid w:val="00E020DF"/>
    <w:rsid w:val="00E021B3"/>
    <w:rsid w:val="00E026AB"/>
    <w:rsid w:val="00E02784"/>
    <w:rsid w:val="00E02DB0"/>
    <w:rsid w:val="00E03259"/>
    <w:rsid w:val="00E03316"/>
    <w:rsid w:val="00E03667"/>
    <w:rsid w:val="00E0373D"/>
    <w:rsid w:val="00E03C77"/>
    <w:rsid w:val="00E047F2"/>
    <w:rsid w:val="00E04D40"/>
    <w:rsid w:val="00E05025"/>
    <w:rsid w:val="00E05425"/>
    <w:rsid w:val="00E061C1"/>
    <w:rsid w:val="00E062FA"/>
    <w:rsid w:val="00E06582"/>
    <w:rsid w:val="00E069AF"/>
    <w:rsid w:val="00E06B88"/>
    <w:rsid w:val="00E07592"/>
    <w:rsid w:val="00E07A51"/>
    <w:rsid w:val="00E07C02"/>
    <w:rsid w:val="00E102AF"/>
    <w:rsid w:val="00E102C2"/>
    <w:rsid w:val="00E10BD9"/>
    <w:rsid w:val="00E110D7"/>
    <w:rsid w:val="00E115F5"/>
    <w:rsid w:val="00E11972"/>
    <w:rsid w:val="00E119E5"/>
    <w:rsid w:val="00E11FEB"/>
    <w:rsid w:val="00E120EE"/>
    <w:rsid w:val="00E122BC"/>
    <w:rsid w:val="00E1271B"/>
    <w:rsid w:val="00E12885"/>
    <w:rsid w:val="00E12B3A"/>
    <w:rsid w:val="00E12CA9"/>
    <w:rsid w:val="00E12F0B"/>
    <w:rsid w:val="00E13082"/>
    <w:rsid w:val="00E13223"/>
    <w:rsid w:val="00E13501"/>
    <w:rsid w:val="00E136F6"/>
    <w:rsid w:val="00E147E9"/>
    <w:rsid w:val="00E14815"/>
    <w:rsid w:val="00E14951"/>
    <w:rsid w:val="00E1504E"/>
    <w:rsid w:val="00E15EC3"/>
    <w:rsid w:val="00E16380"/>
    <w:rsid w:val="00E16502"/>
    <w:rsid w:val="00E1669C"/>
    <w:rsid w:val="00E16AC7"/>
    <w:rsid w:val="00E17097"/>
    <w:rsid w:val="00E17281"/>
    <w:rsid w:val="00E1728E"/>
    <w:rsid w:val="00E172CA"/>
    <w:rsid w:val="00E17377"/>
    <w:rsid w:val="00E1744A"/>
    <w:rsid w:val="00E17EC3"/>
    <w:rsid w:val="00E2023A"/>
    <w:rsid w:val="00E20891"/>
    <w:rsid w:val="00E209D2"/>
    <w:rsid w:val="00E20C77"/>
    <w:rsid w:val="00E21078"/>
    <w:rsid w:val="00E21E92"/>
    <w:rsid w:val="00E22135"/>
    <w:rsid w:val="00E226E2"/>
    <w:rsid w:val="00E22BFA"/>
    <w:rsid w:val="00E22C2C"/>
    <w:rsid w:val="00E23837"/>
    <w:rsid w:val="00E247E5"/>
    <w:rsid w:val="00E24DBB"/>
    <w:rsid w:val="00E24E12"/>
    <w:rsid w:val="00E24EED"/>
    <w:rsid w:val="00E2537F"/>
    <w:rsid w:val="00E268F8"/>
    <w:rsid w:val="00E26FDC"/>
    <w:rsid w:val="00E2740B"/>
    <w:rsid w:val="00E27812"/>
    <w:rsid w:val="00E27980"/>
    <w:rsid w:val="00E27ADD"/>
    <w:rsid w:val="00E27CB9"/>
    <w:rsid w:val="00E27DE2"/>
    <w:rsid w:val="00E3099D"/>
    <w:rsid w:val="00E30D21"/>
    <w:rsid w:val="00E30F00"/>
    <w:rsid w:val="00E30FC6"/>
    <w:rsid w:val="00E311C2"/>
    <w:rsid w:val="00E31B83"/>
    <w:rsid w:val="00E31C32"/>
    <w:rsid w:val="00E31DE6"/>
    <w:rsid w:val="00E31EDB"/>
    <w:rsid w:val="00E320CB"/>
    <w:rsid w:val="00E3247C"/>
    <w:rsid w:val="00E33425"/>
    <w:rsid w:val="00E3350D"/>
    <w:rsid w:val="00E3366B"/>
    <w:rsid w:val="00E33BFC"/>
    <w:rsid w:val="00E33BFE"/>
    <w:rsid w:val="00E3449D"/>
    <w:rsid w:val="00E344F5"/>
    <w:rsid w:val="00E34757"/>
    <w:rsid w:val="00E347AF"/>
    <w:rsid w:val="00E348FD"/>
    <w:rsid w:val="00E34D35"/>
    <w:rsid w:val="00E354E8"/>
    <w:rsid w:val="00E35794"/>
    <w:rsid w:val="00E36275"/>
    <w:rsid w:val="00E363F8"/>
    <w:rsid w:val="00E36984"/>
    <w:rsid w:val="00E372E9"/>
    <w:rsid w:val="00E37307"/>
    <w:rsid w:val="00E37867"/>
    <w:rsid w:val="00E37A7F"/>
    <w:rsid w:val="00E37EFE"/>
    <w:rsid w:val="00E41546"/>
    <w:rsid w:val="00E41661"/>
    <w:rsid w:val="00E41749"/>
    <w:rsid w:val="00E420C9"/>
    <w:rsid w:val="00E422A9"/>
    <w:rsid w:val="00E429F8"/>
    <w:rsid w:val="00E42A86"/>
    <w:rsid w:val="00E42FB5"/>
    <w:rsid w:val="00E4301C"/>
    <w:rsid w:val="00E435C2"/>
    <w:rsid w:val="00E43718"/>
    <w:rsid w:val="00E43A44"/>
    <w:rsid w:val="00E441AC"/>
    <w:rsid w:val="00E443B5"/>
    <w:rsid w:val="00E44459"/>
    <w:rsid w:val="00E458A1"/>
    <w:rsid w:val="00E46548"/>
    <w:rsid w:val="00E46699"/>
    <w:rsid w:val="00E4669E"/>
    <w:rsid w:val="00E469D6"/>
    <w:rsid w:val="00E46FC0"/>
    <w:rsid w:val="00E470BD"/>
    <w:rsid w:val="00E47B34"/>
    <w:rsid w:val="00E47C11"/>
    <w:rsid w:val="00E50007"/>
    <w:rsid w:val="00E502CC"/>
    <w:rsid w:val="00E50612"/>
    <w:rsid w:val="00E50BEF"/>
    <w:rsid w:val="00E50F82"/>
    <w:rsid w:val="00E516BF"/>
    <w:rsid w:val="00E519DA"/>
    <w:rsid w:val="00E51BEB"/>
    <w:rsid w:val="00E522AB"/>
    <w:rsid w:val="00E524CA"/>
    <w:rsid w:val="00E52733"/>
    <w:rsid w:val="00E543D3"/>
    <w:rsid w:val="00E54780"/>
    <w:rsid w:val="00E54F04"/>
    <w:rsid w:val="00E556B9"/>
    <w:rsid w:val="00E55C01"/>
    <w:rsid w:val="00E560E2"/>
    <w:rsid w:val="00E56D70"/>
    <w:rsid w:val="00E56E85"/>
    <w:rsid w:val="00E56F30"/>
    <w:rsid w:val="00E57113"/>
    <w:rsid w:val="00E57313"/>
    <w:rsid w:val="00E57316"/>
    <w:rsid w:val="00E57D78"/>
    <w:rsid w:val="00E60294"/>
    <w:rsid w:val="00E602D2"/>
    <w:rsid w:val="00E605A8"/>
    <w:rsid w:val="00E60723"/>
    <w:rsid w:val="00E6077D"/>
    <w:rsid w:val="00E60A40"/>
    <w:rsid w:val="00E6118D"/>
    <w:rsid w:val="00E62296"/>
    <w:rsid w:val="00E623F5"/>
    <w:rsid w:val="00E6243D"/>
    <w:rsid w:val="00E625C9"/>
    <w:rsid w:val="00E62B39"/>
    <w:rsid w:val="00E63332"/>
    <w:rsid w:val="00E63729"/>
    <w:rsid w:val="00E63D78"/>
    <w:rsid w:val="00E63F98"/>
    <w:rsid w:val="00E6409B"/>
    <w:rsid w:val="00E64389"/>
    <w:rsid w:val="00E64F7B"/>
    <w:rsid w:val="00E6519D"/>
    <w:rsid w:val="00E65787"/>
    <w:rsid w:val="00E657C4"/>
    <w:rsid w:val="00E65A9E"/>
    <w:rsid w:val="00E663BF"/>
    <w:rsid w:val="00E66821"/>
    <w:rsid w:val="00E66D6F"/>
    <w:rsid w:val="00E66F5B"/>
    <w:rsid w:val="00E7044C"/>
    <w:rsid w:val="00E7061F"/>
    <w:rsid w:val="00E70680"/>
    <w:rsid w:val="00E70912"/>
    <w:rsid w:val="00E70AF5"/>
    <w:rsid w:val="00E71F15"/>
    <w:rsid w:val="00E72BFE"/>
    <w:rsid w:val="00E72F1D"/>
    <w:rsid w:val="00E72F5E"/>
    <w:rsid w:val="00E7345C"/>
    <w:rsid w:val="00E734BE"/>
    <w:rsid w:val="00E737B9"/>
    <w:rsid w:val="00E737F8"/>
    <w:rsid w:val="00E739CC"/>
    <w:rsid w:val="00E74A00"/>
    <w:rsid w:val="00E7584C"/>
    <w:rsid w:val="00E75EA6"/>
    <w:rsid w:val="00E76A94"/>
    <w:rsid w:val="00E770FD"/>
    <w:rsid w:val="00E771A7"/>
    <w:rsid w:val="00E77279"/>
    <w:rsid w:val="00E7743C"/>
    <w:rsid w:val="00E77763"/>
    <w:rsid w:val="00E7776F"/>
    <w:rsid w:val="00E77F0C"/>
    <w:rsid w:val="00E77F4E"/>
    <w:rsid w:val="00E8019A"/>
    <w:rsid w:val="00E80798"/>
    <w:rsid w:val="00E80855"/>
    <w:rsid w:val="00E80BE5"/>
    <w:rsid w:val="00E8107E"/>
    <w:rsid w:val="00E8112E"/>
    <w:rsid w:val="00E8124B"/>
    <w:rsid w:val="00E8184B"/>
    <w:rsid w:val="00E81C60"/>
    <w:rsid w:val="00E824A9"/>
    <w:rsid w:val="00E82B74"/>
    <w:rsid w:val="00E82C03"/>
    <w:rsid w:val="00E82EE8"/>
    <w:rsid w:val="00E82FD7"/>
    <w:rsid w:val="00E83709"/>
    <w:rsid w:val="00E837C1"/>
    <w:rsid w:val="00E83A60"/>
    <w:rsid w:val="00E84A28"/>
    <w:rsid w:val="00E84D2E"/>
    <w:rsid w:val="00E84F44"/>
    <w:rsid w:val="00E8510D"/>
    <w:rsid w:val="00E8526B"/>
    <w:rsid w:val="00E85846"/>
    <w:rsid w:val="00E85C23"/>
    <w:rsid w:val="00E85E06"/>
    <w:rsid w:val="00E85E94"/>
    <w:rsid w:val="00E85EC2"/>
    <w:rsid w:val="00E86055"/>
    <w:rsid w:val="00E868C1"/>
    <w:rsid w:val="00E86E8E"/>
    <w:rsid w:val="00E8722D"/>
    <w:rsid w:val="00E8736C"/>
    <w:rsid w:val="00E90716"/>
    <w:rsid w:val="00E91885"/>
    <w:rsid w:val="00E91F6E"/>
    <w:rsid w:val="00E921CC"/>
    <w:rsid w:val="00E92A84"/>
    <w:rsid w:val="00E92F1E"/>
    <w:rsid w:val="00E93202"/>
    <w:rsid w:val="00E932A8"/>
    <w:rsid w:val="00E93C7B"/>
    <w:rsid w:val="00E93FAD"/>
    <w:rsid w:val="00E94F14"/>
    <w:rsid w:val="00E95256"/>
    <w:rsid w:val="00E95385"/>
    <w:rsid w:val="00E953B1"/>
    <w:rsid w:val="00E962B1"/>
    <w:rsid w:val="00E975D0"/>
    <w:rsid w:val="00E9770D"/>
    <w:rsid w:val="00E97ACC"/>
    <w:rsid w:val="00EA0510"/>
    <w:rsid w:val="00EA05FB"/>
    <w:rsid w:val="00EA081A"/>
    <w:rsid w:val="00EA08AF"/>
    <w:rsid w:val="00EA0B74"/>
    <w:rsid w:val="00EA14B1"/>
    <w:rsid w:val="00EA194E"/>
    <w:rsid w:val="00EA1962"/>
    <w:rsid w:val="00EA1A50"/>
    <w:rsid w:val="00EA2BD4"/>
    <w:rsid w:val="00EA2C92"/>
    <w:rsid w:val="00EA2D64"/>
    <w:rsid w:val="00EA2FC0"/>
    <w:rsid w:val="00EA3111"/>
    <w:rsid w:val="00EA340D"/>
    <w:rsid w:val="00EA3452"/>
    <w:rsid w:val="00EA349A"/>
    <w:rsid w:val="00EA34F9"/>
    <w:rsid w:val="00EA3863"/>
    <w:rsid w:val="00EA3CAF"/>
    <w:rsid w:val="00EA3E99"/>
    <w:rsid w:val="00EA4785"/>
    <w:rsid w:val="00EA4E27"/>
    <w:rsid w:val="00EA4E61"/>
    <w:rsid w:val="00EA4EFD"/>
    <w:rsid w:val="00EA5989"/>
    <w:rsid w:val="00EA6018"/>
    <w:rsid w:val="00EA62B9"/>
    <w:rsid w:val="00EA6B1A"/>
    <w:rsid w:val="00EA6B2D"/>
    <w:rsid w:val="00EA7CE1"/>
    <w:rsid w:val="00EA7E7A"/>
    <w:rsid w:val="00EA7FA6"/>
    <w:rsid w:val="00EB0915"/>
    <w:rsid w:val="00EB0A52"/>
    <w:rsid w:val="00EB1570"/>
    <w:rsid w:val="00EB1E0F"/>
    <w:rsid w:val="00EB2346"/>
    <w:rsid w:val="00EB29B2"/>
    <w:rsid w:val="00EB2C9F"/>
    <w:rsid w:val="00EB2F54"/>
    <w:rsid w:val="00EB3924"/>
    <w:rsid w:val="00EB3C03"/>
    <w:rsid w:val="00EB4636"/>
    <w:rsid w:val="00EB4782"/>
    <w:rsid w:val="00EB4D83"/>
    <w:rsid w:val="00EB4E5A"/>
    <w:rsid w:val="00EB5CB1"/>
    <w:rsid w:val="00EB5D20"/>
    <w:rsid w:val="00EB6094"/>
    <w:rsid w:val="00EB60FC"/>
    <w:rsid w:val="00EB669E"/>
    <w:rsid w:val="00EB6A39"/>
    <w:rsid w:val="00EB6F69"/>
    <w:rsid w:val="00EB701F"/>
    <w:rsid w:val="00EB7749"/>
    <w:rsid w:val="00EB7AFE"/>
    <w:rsid w:val="00EB7B72"/>
    <w:rsid w:val="00EC06C1"/>
    <w:rsid w:val="00EC0B21"/>
    <w:rsid w:val="00EC0C9A"/>
    <w:rsid w:val="00EC107C"/>
    <w:rsid w:val="00EC1726"/>
    <w:rsid w:val="00EC1740"/>
    <w:rsid w:val="00EC185E"/>
    <w:rsid w:val="00EC1F65"/>
    <w:rsid w:val="00EC218C"/>
    <w:rsid w:val="00EC2683"/>
    <w:rsid w:val="00EC2994"/>
    <w:rsid w:val="00EC2C88"/>
    <w:rsid w:val="00EC3D05"/>
    <w:rsid w:val="00EC4B0C"/>
    <w:rsid w:val="00EC4C72"/>
    <w:rsid w:val="00EC4E81"/>
    <w:rsid w:val="00EC4FB5"/>
    <w:rsid w:val="00EC511D"/>
    <w:rsid w:val="00EC5E49"/>
    <w:rsid w:val="00EC5F28"/>
    <w:rsid w:val="00EC62FF"/>
    <w:rsid w:val="00EC637C"/>
    <w:rsid w:val="00EC69A9"/>
    <w:rsid w:val="00EC69AD"/>
    <w:rsid w:val="00EC6C9C"/>
    <w:rsid w:val="00EC6E88"/>
    <w:rsid w:val="00EC6F78"/>
    <w:rsid w:val="00EC721F"/>
    <w:rsid w:val="00EC75EF"/>
    <w:rsid w:val="00EC7A15"/>
    <w:rsid w:val="00EC7B02"/>
    <w:rsid w:val="00EC7B45"/>
    <w:rsid w:val="00ED0D30"/>
    <w:rsid w:val="00ED0DCA"/>
    <w:rsid w:val="00ED1050"/>
    <w:rsid w:val="00ED13E1"/>
    <w:rsid w:val="00ED1C14"/>
    <w:rsid w:val="00ED1E04"/>
    <w:rsid w:val="00ED2496"/>
    <w:rsid w:val="00ED252B"/>
    <w:rsid w:val="00ED276E"/>
    <w:rsid w:val="00ED2E96"/>
    <w:rsid w:val="00ED3042"/>
    <w:rsid w:val="00ED32A4"/>
    <w:rsid w:val="00ED3445"/>
    <w:rsid w:val="00ED34B4"/>
    <w:rsid w:val="00ED4A26"/>
    <w:rsid w:val="00ED4A41"/>
    <w:rsid w:val="00ED50BD"/>
    <w:rsid w:val="00ED52FF"/>
    <w:rsid w:val="00ED54E9"/>
    <w:rsid w:val="00ED606E"/>
    <w:rsid w:val="00ED6C58"/>
    <w:rsid w:val="00ED7575"/>
    <w:rsid w:val="00EE040D"/>
    <w:rsid w:val="00EE060A"/>
    <w:rsid w:val="00EE0EC2"/>
    <w:rsid w:val="00EE0F9E"/>
    <w:rsid w:val="00EE13E3"/>
    <w:rsid w:val="00EE14AA"/>
    <w:rsid w:val="00EE1934"/>
    <w:rsid w:val="00EE1C8A"/>
    <w:rsid w:val="00EE1E0A"/>
    <w:rsid w:val="00EE222D"/>
    <w:rsid w:val="00EE250D"/>
    <w:rsid w:val="00EE280F"/>
    <w:rsid w:val="00EE32A6"/>
    <w:rsid w:val="00EE343B"/>
    <w:rsid w:val="00EE34FE"/>
    <w:rsid w:val="00EE3A1E"/>
    <w:rsid w:val="00EE434A"/>
    <w:rsid w:val="00EE449F"/>
    <w:rsid w:val="00EE46FC"/>
    <w:rsid w:val="00EE4AED"/>
    <w:rsid w:val="00EE4D3E"/>
    <w:rsid w:val="00EE556F"/>
    <w:rsid w:val="00EE55E4"/>
    <w:rsid w:val="00EE6745"/>
    <w:rsid w:val="00EE6936"/>
    <w:rsid w:val="00EE6CD5"/>
    <w:rsid w:val="00EE6E14"/>
    <w:rsid w:val="00EE6EC5"/>
    <w:rsid w:val="00EE6F10"/>
    <w:rsid w:val="00EE74A0"/>
    <w:rsid w:val="00EE7569"/>
    <w:rsid w:val="00EE7897"/>
    <w:rsid w:val="00EE78A9"/>
    <w:rsid w:val="00EE7E0A"/>
    <w:rsid w:val="00EE7F69"/>
    <w:rsid w:val="00EF031E"/>
    <w:rsid w:val="00EF0702"/>
    <w:rsid w:val="00EF0CBA"/>
    <w:rsid w:val="00EF0F3F"/>
    <w:rsid w:val="00EF11F9"/>
    <w:rsid w:val="00EF1BE2"/>
    <w:rsid w:val="00EF1EF3"/>
    <w:rsid w:val="00EF20FE"/>
    <w:rsid w:val="00EF2325"/>
    <w:rsid w:val="00EF2350"/>
    <w:rsid w:val="00EF2BDA"/>
    <w:rsid w:val="00EF2D3D"/>
    <w:rsid w:val="00EF3521"/>
    <w:rsid w:val="00EF3554"/>
    <w:rsid w:val="00EF3601"/>
    <w:rsid w:val="00EF3AF2"/>
    <w:rsid w:val="00EF3B2C"/>
    <w:rsid w:val="00EF3B4D"/>
    <w:rsid w:val="00EF3C15"/>
    <w:rsid w:val="00EF428B"/>
    <w:rsid w:val="00EF43BF"/>
    <w:rsid w:val="00EF4E71"/>
    <w:rsid w:val="00EF507E"/>
    <w:rsid w:val="00EF518F"/>
    <w:rsid w:val="00EF5350"/>
    <w:rsid w:val="00EF5678"/>
    <w:rsid w:val="00EF5B1A"/>
    <w:rsid w:val="00EF5B5F"/>
    <w:rsid w:val="00EF5C2A"/>
    <w:rsid w:val="00EF61B4"/>
    <w:rsid w:val="00EF65EE"/>
    <w:rsid w:val="00EF6607"/>
    <w:rsid w:val="00EF69BF"/>
    <w:rsid w:val="00EF6D9E"/>
    <w:rsid w:val="00EF7249"/>
    <w:rsid w:val="00F000AF"/>
    <w:rsid w:val="00F00305"/>
    <w:rsid w:val="00F00654"/>
    <w:rsid w:val="00F00BA8"/>
    <w:rsid w:val="00F00F4A"/>
    <w:rsid w:val="00F0130F"/>
    <w:rsid w:val="00F0175B"/>
    <w:rsid w:val="00F017AA"/>
    <w:rsid w:val="00F01866"/>
    <w:rsid w:val="00F01C6B"/>
    <w:rsid w:val="00F02373"/>
    <w:rsid w:val="00F025E9"/>
    <w:rsid w:val="00F0263A"/>
    <w:rsid w:val="00F0283E"/>
    <w:rsid w:val="00F03111"/>
    <w:rsid w:val="00F033B1"/>
    <w:rsid w:val="00F03C19"/>
    <w:rsid w:val="00F03C88"/>
    <w:rsid w:val="00F03D16"/>
    <w:rsid w:val="00F042BB"/>
    <w:rsid w:val="00F043EE"/>
    <w:rsid w:val="00F0466C"/>
    <w:rsid w:val="00F046A2"/>
    <w:rsid w:val="00F04EC9"/>
    <w:rsid w:val="00F04FAF"/>
    <w:rsid w:val="00F04FE4"/>
    <w:rsid w:val="00F0550B"/>
    <w:rsid w:val="00F056E3"/>
    <w:rsid w:val="00F058AD"/>
    <w:rsid w:val="00F05E89"/>
    <w:rsid w:val="00F0613A"/>
    <w:rsid w:val="00F067DC"/>
    <w:rsid w:val="00F06841"/>
    <w:rsid w:val="00F06939"/>
    <w:rsid w:val="00F06D19"/>
    <w:rsid w:val="00F06F96"/>
    <w:rsid w:val="00F079C9"/>
    <w:rsid w:val="00F10C51"/>
    <w:rsid w:val="00F10CBA"/>
    <w:rsid w:val="00F10DE0"/>
    <w:rsid w:val="00F1126D"/>
    <w:rsid w:val="00F118BA"/>
    <w:rsid w:val="00F11B9F"/>
    <w:rsid w:val="00F12351"/>
    <w:rsid w:val="00F1262A"/>
    <w:rsid w:val="00F12FCB"/>
    <w:rsid w:val="00F139CC"/>
    <w:rsid w:val="00F13BC4"/>
    <w:rsid w:val="00F1453F"/>
    <w:rsid w:val="00F14646"/>
    <w:rsid w:val="00F1467C"/>
    <w:rsid w:val="00F14AA4"/>
    <w:rsid w:val="00F153C0"/>
    <w:rsid w:val="00F15674"/>
    <w:rsid w:val="00F156B5"/>
    <w:rsid w:val="00F157A2"/>
    <w:rsid w:val="00F15C1F"/>
    <w:rsid w:val="00F16199"/>
    <w:rsid w:val="00F162B2"/>
    <w:rsid w:val="00F163B3"/>
    <w:rsid w:val="00F166BA"/>
    <w:rsid w:val="00F1769A"/>
    <w:rsid w:val="00F177F3"/>
    <w:rsid w:val="00F20356"/>
    <w:rsid w:val="00F20713"/>
    <w:rsid w:val="00F20CF9"/>
    <w:rsid w:val="00F213D7"/>
    <w:rsid w:val="00F21501"/>
    <w:rsid w:val="00F21877"/>
    <w:rsid w:val="00F22129"/>
    <w:rsid w:val="00F22395"/>
    <w:rsid w:val="00F2279D"/>
    <w:rsid w:val="00F22AEC"/>
    <w:rsid w:val="00F22FBC"/>
    <w:rsid w:val="00F2309F"/>
    <w:rsid w:val="00F23579"/>
    <w:rsid w:val="00F23B27"/>
    <w:rsid w:val="00F23BB2"/>
    <w:rsid w:val="00F2435C"/>
    <w:rsid w:val="00F2448D"/>
    <w:rsid w:val="00F2475D"/>
    <w:rsid w:val="00F24E18"/>
    <w:rsid w:val="00F24ECA"/>
    <w:rsid w:val="00F252F6"/>
    <w:rsid w:val="00F253C2"/>
    <w:rsid w:val="00F25847"/>
    <w:rsid w:val="00F25884"/>
    <w:rsid w:val="00F25C2C"/>
    <w:rsid w:val="00F262B4"/>
    <w:rsid w:val="00F2656F"/>
    <w:rsid w:val="00F266D8"/>
    <w:rsid w:val="00F26B38"/>
    <w:rsid w:val="00F27677"/>
    <w:rsid w:val="00F2772D"/>
    <w:rsid w:val="00F2797C"/>
    <w:rsid w:val="00F27B88"/>
    <w:rsid w:val="00F27E20"/>
    <w:rsid w:val="00F30811"/>
    <w:rsid w:val="00F314B9"/>
    <w:rsid w:val="00F31AB9"/>
    <w:rsid w:val="00F31AD8"/>
    <w:rsid w:val="00F31EB5"/>
    <w:rsid w:val="00F3297F"/>
    <w:rsid w:val="00F3338B"/>
    <w:rsid w:val="00F33F51"/>
    <w:rsid w:val="00F3445D"/>
    <w:rsid w:val="00F3451C"/>
    <w:rsid w:val="00F347F7"/>
    <w:rsid w:val="00F34A9B"/>
    <w:rsid w:val="00F34C8F"/>
    <w:rsid w:val="00F34DE6"/>
    <w:rsid w:val="00F34FDF"/>
    <w:rsid w:val="00F3544D"/>
    <w:rsid w:val="00F354CF"/>
    <w:rsid w:val="00F358ED"/>
    <w:rsid w:val="00F35D86"/>
    <w:rsid w:val="00F36581"/>
    <w:rsid w:val="00F36598"/>
    <w:rsid w:val="00F365E6"/>
    <w:rsid w:val="00F36884"/>
    <w:rsid w:val="00F36C29"/>
    <w:rsid w:val="00F36FB0"/>
    <w:rsid w:val="00F3720A"/>
    <w:rsid w:val="00F37CC1"/>
    <w:rsid w:val="00F37ED2"/>
    <w:rsid w:val="00F402BC"/>
    <w:rsid w:val="00F40C05"/>
    <w:rsid w:val="00F40DB2"/>
    <w:rsid w:val="00F411D2"/>
    <w:rsid w:val="00F415FB"/>
    <w:rsid w:val="00F418A3"/>
    <w:rsid w:val="00F41EA1"/>
    <w:rsid w:val="00F421FF"/>
    <w:rsid w:val="00F42306"/>
    <w:rsid w:val="00F43007"/>
    <w:rsid w:val="00F43214"/>
    <w:rsid w:val="00F432F1"/>
    <w:rsid w:val="00F43E1D"/>
    <w:rsid w:val="00F442A2"/>
    <w:rsid w:val="00F4439F"/>
    <w:rsid w:val="00F44C61"/>
    <w:rsid w:val="00F457C5"/>
    <w:rsid w:val="00F4585E"/>
    <w:rsid w:val="00F45868"/>
    <w:rsid w:val="00F46377"/>
    <w:rsid w:val="00F463D6"/>
    <w:rsid w:val="00F469F8"/>
    <w:rsid w:val="00F46E41"/>
    <w:rsid w:val="00F46E4C"/>
    <w:rsid w:val="00F472B0"/>
    <w:rsid w:val="00F473C8"/>
    <w:rsid w:val="00F47717"/>
    <w:rsid w:val="00F47C30"/>
    <w:rsid w:val="00F47F0A"/>
    <w:rsid w:val="00F5035F"/>
    <w:rsid w:val="00F508DC"/>
    <w:rsid w:val="00F509F2"/>
    <w:rsid w:val="00F50FBD"/>
    <w:rsid w:val="00F51493"/>
    <w:rsid w:val="00F515D3"/>
    <w:rsid w:val="00F5229C"/>
    <w:rsid w:val="00F526C8"/>
    <w:rsid w:val="00F52920"/>
    <w:rsid w:val="00F52E44"/>
    <w:rsid w:val="00F52F97"/>
    <w:rsid w:val="00F53B71"/>
    <w:rsid w:val="00F5408A"/>
    <w:rsid w:val="00F5423C"/>
    <w:rsid w:val="00F5490E"/>
    <w:rsid w:val="00F54B8E"/>
    <w:rsid w:val="00F54FBB"/>
    <w:rsid w:val="00F55452"/>
    <w:rsid w:val="00F55709"/>
    <w:rsid w:val="00F558B6"/>
    <w:rsid w:val="00F56128"/>
    <w:rsid w:val="00F5670E"/>
    <w:rsid w:val="00F568CD"/>
    <w:rsid w:val="00F569B0"/>
    <w:rsid w:val="00F56BD2"/>
    <w:rsid w:val="00F56D0E"/>
    <w:rsid w:val="00F575A6"/>
    <w:rsid w:val="00F575CC"/>
    <w:rsid w:val="00F57687"/>
    <w:rsid w:val="00F579F9"/>
    <w:rsid w:val="00F57AED"/>
    <w:rsid w:val="00F57CEC"/>
    <w:rsid w:val="00F57DDD"/>
    <w:rsid w:val="00F601BF"/>
    <w:rsid w:val="00F6061C"/>
    <w:rsid w:val="00F607C8"/>
    <w:rsid w:val="00F608C2"/>
    <w:rsid w:val="00F60996"/>
    <w:rsid w:val="00F60A16"/>
    <w:rsid w:val="00F611D8"/>
    <w:rsid w:val="00F61432"/>
    <w:rsid w:val="00F62144"/>
    <w:rsid w:val="00F621C1"/>
    <w:rsid w:val="00F6234F"/>
    <w:rsid w:val="00F6235B"/>
    <w:rsid w:val="00F627EF"/>
    <w:rsid w:val="00F62A75"/>
    <w:rsid w:val="00F62C46"/>
    <w:rsid w:val="00F62E04"/>
    <w:rsid w:val="00F6307A"/>
    <w:rsid w:val="00F63B84"/>
    <w:rsid w:val="00F649E3"/>
    <w:rsid w:val="00F64F6D"/>
    <w:rsid w:val="00F6519A"/>
    <w:rsid w:val="00F6561D"/>
    <w:rsid w:val="00F65708"/>
    <w:rsid w:val="00F65BFE"/>
    <w:rsid w:val="00F65CBC"/>
    <w:rsid w:val="00F66597"/>
    <w:rsid w:val="00F66662"/>
    <w:rsid w:val="00F66D7A"/>
    <w:rsid w:val="00F677C0"/>
    <w:rsid w:val="00F6794F"/>
    <w:rsid w:val="00F679E3"/>
    <w:rsid w:val="00F67F71"/>
    <w:rsid w:val="00F7070E"/>
    <w:rsid w:val="00F707D6"/>
    <w:rsid w:val="00F70872"/>
    <w:rsid w:val="00F70980"/>
    <w:rsid w:val="00F709FC"/>
    <w:rsid w:val="00F70A88"/>
    <w:rsid w:val="00F7101E"/>
    <w:rsid w:val="00F7114F"/>
    <w:rsid w:val="00F71373"/>
    <w:rsid w:val="00F719D3"/>
    <w:rsid w:val="00F72753"/>
    <w:rsid w:val="00F72CED"/>
    <w:rsid w:val="00F73116"/>
    <w:rsid w:val="00F73794"/>
    <w:rsid w:val="00F7390D"/>
    <w:rsid w:val="00F73AB5"/>
    <w:rsid w:val="00F73C1C"/>
    <w:rsid w:val="00F74FB0"/>
    <w:rsid w:val="00F750EC"/>
    <w:rsid w:val="00F75615"/>
    <w:rsid w:val="00F75C73"/>
    <w:rsid w:val="00F75DC4"/>
    <w:rsid w:val="00F76692"/>
    <w:rsid w:val="00F766E3"/>
    <w:rsid w:val="00F76B3D"/>
    <w:rsid w:val="00F76CB2"/>
    <w:rsid w:val="00F76E33"/>
    <w:rsid w:val="00F775E2"/>
    <w:rsid w:val="00F7781A"/>
    <w:rsid w:val="00F77D0B"/>
    <w:rsid w:val="00F77D1F"/>
    <w:rsid w:val="00F801CE"/>
    <w:rsid w:val="00F804C1"/>
    <w:rsid w:val="00F8078A"/>
    <w:rsid w:val="00F8083B"/>
    <w:rsid w:val="00F81879"/>
    <w:rsid w:val="00F81ABE"/>
    <w:rsid w:val="00F82C7D"/>
    <w:rsid w:val="00F82D1A"/>
    <w:rsid w:val="00F83753"/>
    <w:rsid w:val="00F83B0B"/>
    <w:rsid w:val="00F83C80"/>
    <w:rsid w:val="00F844CF"/>
    <w:rsid w:val="00F8452C"/>
    <w:rsid w:val="00F847DD"/>
    <w:rsid w:val="00F84A53"/>
    <w:rsid w:val="00F85178"/>
    <w:rsid w:val="00F8541C"/>
    <w:rsid w:val="00F85A20"/>
    <w:rsid w:val="00F85FA4"/>
    <w:rsid w:val="00F86047"/>
    <w:rsid w:val="00F86122"/>
    <w:rsid w:val="00F861A6"/>
    <w:rsid w:val="00F864AA"/>
    <w:rsid w:val="00F867BD"/>
    <w:rsid w:val="00F868A1"/>
    <w:rsid w:val="00F86B79"/>
    <w:rsid w:val="00F87283"/>
    <w:rsid w:val="00F8760A"/>
    <w:rsid w:val="00F879FB"/>
    <w:rsid w:val="00F902B4"/>
    <w:rsid w:val="00F90351"/>
    <w:rsid w:val="00F904AD"/>
    <w:rsid w:val="00F90968"/>
    <w:rsid w:val="00F90AF9"/>
    <w:rsid w:val="00F90C4A"/>
    <w:rsid w:val="00F90FA2"/>
    <w:rsid w:val="00F910F9"/>
    <w:rsid w:val="00F91CD9"/>
    <w:rsid w:val="00F91EF7"/>
    <w:rsid w:val="00F92077"/>
    <w:rsid w:val="00F937BC"/>
    <w:rsid w:val="00F93E44"/>
    <w:rsid w:val="00F941DC"/>
    <w:rsid w:val="00F94711"/>
    <w:rsid w:val="00F948E1"/>
    <w:rsid w:val="00F950FD"/>
    <w:rsid w:val="00F951FB"/>
    <w:rsid w:val="00F95D25"/>
    <w:rsid w:val="00F95E75"/>
    <w:rsid w:val="00F95EE9"/>
    <w:rsid w:val="00F9640B"/>
    <w:rsid w:val="00F968A0"/>
    <w:rsid w:val="00F96CF3"/>
    <w:rsid w:val="00F970D6"/>
    <w:rsid w:val="00F97186"/>
    <w:rsid w:val="00F9750B"/>
    <w:rsid w:val="00F975E1"/>
    <w:rsid w:val="00F9762A"/>
    <w:rsid w:val="00F97C55"/>
    <w:rsid w:val="00F97EA0"/>
    <w:rsid w:val="00FA0B18"/>
    <w:rsid w:val="00FA11EB"/>
    <w:rsid w:val="00FA1295"/>
    <w:rsid w:val="00FA13C9"/>
    <w:rsid w:val="00FA1D7E"/>
    <w:rsid w:val="00FA21BB"/>
    <w:rsid w:val="00FA26B5"/>
    <w:rsid w:val="00FA2810"/>
    <w:rsid w:val="00FA2D4C"/>
    <w:rsid w:val="00FA30D3"/>
    <w:rsid w:val="00FA3409"/>
    <w:rsid w:val="00FA372A"/>
    <w:rsid w:val="00FA3854"/>
    <w:rsid w:val="00FA42A0"/>
    <w:rsid w:val="00FA4F79"/>
    <w:rsid w:val="00FA5144"/>
    <w:rsid w:val="00FA514C"/>
    <w:rsid w:val="00FA51D1"/>
    <w:rsid w:val="00FA5517"/>
    <w:rsid w:val="00FA635E"/>
    <w:rsid w:val="00FA67B1"/>
    <w:rsid w:val="00FA6B49"/>
    <w:rsid w:val="00FA6D56"/>
    <w:rsid w:val="00FA6D8B"/>
    <w:rsid w:val="00FA750A"/>
    <w:rsid w:val="00FA79F2"/>
    <w:rsid w:val="00FB0905"/>
    <w:rsid w:val="00FB095A"/>
    <w:rsid w:val="00FB0B13"/>
    <w:rsid w:val="00FB0BE5"/>
    <w:rsid w:val="00FB0F4B"/>
    <w:rsid w:val="00FB19F9"/>
    <w:rsid w:val="00FB1C60"/>
    <w:rsid w:val="00FB1CBF"/>
    <w:rsid w:val="00FB1D0C"/>
    <w:rsid w:val="00FB1FF2"/>
    <w:rsid w:val="00FB2486"/>
    <w:rsid w:val="00FB2487"/>
    <w:rsid w:val="00FB2657"/>
    <w:rsid w:val="00FB28D2"/>
    <w:rsid w:val="00FB2931"/>
    <w:rsid w:val="00FB2A1A"/>
    <w:rsid w:val="00FB2A21"/>
    <w:rsid w:val="00FB2A4F"/>
    <w:rsid w:val="00FB2B0A"/>
    <w:rsid w:val="00FB2D4A"/>
    <w:rsid w:val="00FB2F5F"/>
    <w:rsid w:val="00FB3332"/>
    <w:rsid w:val="00FB3384"/>
    <w:rsid w:val="00FB378A"/>
    <w:rsid w:val="00FB390D"/>
    <w:rsid w:val="00FB3ADE"/>
    <w:rsid w:val="00FB458C"/>
    <w:rsid w:val="00FB49FF"/>
    <w:rsid w:val="00FB4AE4"/>
    <w:rsid w:val="00FB53FD"/>
    <w:rsid w:val="00FB5473"/>
    <w:rsid w:val="00FB567E"/>
    <w:rsid w:val="00FB59D8"/>
    <w:rsid w:val="00FB5B87"/>
    <w:rsid w:val="00FB61E6"/>
    <w:rsid w:val="00FB626C"/>
    <w:rsid w:val="00FB6902"/>
    <w:rsid w:val="00FB69AB"/>
    <w:rsid w:val="00FB6E10"/>
    <w:rsid w:val="00FB6F4B"/>
    <w:rsid w:val="00FC0C43"/>
    <w:rsid w:val="00FC1099"/>
    <w:rsid w:val="00FC122F"/>
    <w:rsid w:val="00FC1A8F"/>
    <w:rsid w:val="00FC2D27"/>
    <w:rsid w:val="00FC366E"/>
    <w:rsid w:val="00FC384E"/>
    <w:rsid w:val="00FC3C89"/>
    <w:rsid w:val="00FC3C90"/>
    <w:rsid w:val="00FC4320"/>
    <w:rsid w:val="00FC4463"/>
    <w:rsid w:val="00FC45FE"/>
    <w:rsid w:val="00FC464B"/>
    <w:rsid w:val="00FC4975"/>
    <w:rsid w:val="00FC515D"/>
    <w:rsid w:val="00FC59CE"/>
    <w:rsid w:val="00FC5B4F"/>
    <w:rsid w:val="00FC5DDF"/>
    <w:rsid w:val="00FC63DE"/>
    <w:rsid w:val="00FC6884"/>
    <w:rsid w:val="00FC6895"/>
    <w:rsid w:val="00FC6BF2"/>
    <w:rsid w:val="00FC6D6C"/>
    <w:rsid w:val="00FC6DE3"/>
    <w:rsid w:val="00FC72C1"/>
    <w:rsid w:val="00FC7604"/>
    <w:rsid w:val="00FC7DD6"/>
    <w:rsid w:val="00FC7F54"/>
    <w:rsid w:val="00FD00BF"/>
    <w:rsid w:val="00FD02A2"/>
    <w:rsid w:val="00FD02C9"/>
    <w:rsid w:val="00FD06D5"/>
    <w:rsid w:val="00FD0871"/>
    <w:rsid w:val="00FD0ACD"/>
    <w:rsid w:val="00FD0AF7"/>
    <w:rsid w:val="00FD0D3B"/>
    <w:rsid w:val="00FD0E87"/>
    <w:rsid w:val="00FD12C4"/>
    <w:rsid w:val="00FD1323"/>
    <w:rsid w:val="00FD15DB"/>
    <w:rsid w:val="00FD1E82"/>
    <w:rsid w:val="00FD22F8"/>
    <w:rsid w:val="00FD2B48"/>
    <w:rsid w:val="00FD2CD9"/>
    <w:rsid w:val="00FD2E1A"/>
    <w:rsid w:val="00FD329E"/>
    <w:rsid w:val="00FD3430"/>
    <w:rsid w:val="00FD3959"/>
    <w:rsid w:val="00FD3A2C"/>
    <w:rsid w:val="00FD3DDD"/>
    <w:rsid w:val="00FD40D8"/>
    <w:rsid w:val="00FD48F0"/>
    <w:rsid w:val="00FD4D28"/>
    <w:rsid w:val="00FD4E48"/>
    <w:rsid w:val="00FD4FD5"/>
    <w:rsid w:val="00FD5600"/>
    <w:rsid w:val="00FD5EDF"/>
    <w:rsid w:val="00FD5F2A"/>
    <w:rsid w:val="00FD60E5"/>
    <w:rsid w:val="00FD6401"/>
    <w:rsid w:val="00FD6619"/>
    <w:rsid w:val="00FD6B58"/>
    <w:rsid w:val="00FD6B93"/>
    <w:rsid w:val="00FD6C50"/>
    <w:rsid w:val="00FD708D"/>
    <w:rsid w:val="00FD71B7"/>
    <w:rsid w:val="00FD7239"/>
    <w:rsid w:val="00FE0266"/>
    <w:rsid w:val="00FE052A"/>
    <w:rsid w:val="00FE097F"/>
    <w:rsid w:val="00FE09B4"/>
    <w:rsid w:val="00FE0DDF"/>
    <w:rsid w:val="00FE1177"/>
    <w:rsid w:val="00FE1216"/>
    <w:rsid w:val="00FE129A"/>
    <w:rsid w:val="00FE216C"/>
    <w:rsid w:val="00FE2B3A"/>
    <w:rsid w:val="00FE2DAD"/>
    <w:rsid w:val="00FE314E"/>
    <w:rsid w:val="00FE3190"/>
    <w:rsid w:val="00FE3267"/>
    <w:rsid w:val="00FE34AB"/>
    <w:rsid w:val="00FE3ACA"/>
    <w:rsid w:val="00FE483B"/>
    <w:rsid w:val="00FE48BE"/>
    <w:rsid w:val="00FE4B8D"/>
    <w:rsid w:val="00FE5F21"/>
    <w:rsid w:val="00FE5FE9"/>
    <w:rsid w:val="00FE6403"/>
    <w:rsid w:val="00FE6454"/>
    <w:rsid w:val="00FE699F"/>
    <w:rsid w:val="00FE7161"/>
    <w:rsid w:val="00FE7369"/>
    <w:rsid w:val="00FE7450"/>
    <w:rsid w:val="00FE75BC"/>
    <w:rsid w:val="00FE769C"/>
    <w:rsid w:val="00FE7766"/>
    <w:rsid w:val="00FE7940"/>
    <w:rsid w:val="00FE7C99"/>
    <w:rsid w:val="00FE7EFB"/>
    <w:rsid w:val="00FF014D"/>
    <w:rsid w:val="00FF0A9B"/>
    <w:rsid w:val="00FF0CD9"/>
    <w:rsid w:val="00FF1014"/>
    <w:rsid w:val="00FF121D"/>
    <w:rsid w:val="00FF13D6"/>
    <w:rsid w:val="00FF233F"/>
    <w:rsid w:val="00FF246D"/>
    <w:rsid w:val="00FF2741"/>
    <w:rsid w:val="00FF2806"/>
    <w:rsid w:val="00FF2888"/>
    <w:rsid w:val="00FF34F8"/>
    <w:rsid w:val="00FF3590"/>
    <w:rsid w:val="00FF366A"/>
    <w:rsid w:val="00FF3D36"/>
    <w:rsid w:val="00FF41E9"/>
    <w:rsid w:val="00FF42F7"/>
    <w:rsid w:val="00FF4441"/>
    <w:rsid w:val="00FF4A59"/>
    <w:rsid w:val="00FF4C8B"/>
    <w:rsid w:val="00FF4D8E"/>
    <w:rsid w:val="00FF5581"/>
    <w:rsid w:val="00FF5689"/>
    <w:rsid w:val="00FF5726"/>
    <w:rsid w:val="00FF6074"/>
    <w:rsid w:val="00FF620A"/>
    <w:rsid w:val="00FF6A07"/>
    <w:rsid w:val="00FF6ADE"/>
    <w:rsid w:val="00FF6BB3"/>
    <w:rsid w:val="00FF6CF4"/>
    <w:rsid w:val="00FF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f99,#9f9,#9cf,#e5a57d,#e97729,#ff6,#ff9"/>
    </o:shapedefaults>
    <o:shapelayout v:ext="edit">
      <o:idmap v:ext="edit" data="1"/>
    </o:shapelayout>
  </w:shapeDefaults>
  <w:decimalSymbol w:val="."/>
  <w:listSeparator w:val=","/>
  <w14:docId w14:val="2604492A"/>
  <w15:docId w15:val="{8E1ED117-F7E2-4D98-BF06-38A66A94E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raditional Arabic"/>
        <w:lang w:val="en-US" w:eastAsia="en-US" w:bidi="en-US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3639ED"/>
    <w:rPr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4C2"/>
    <w:pPr>
      <w:keepNext/>
      <w:outlineLvl w:val="0"/>
    </w:pPr>
    <w:rPr>
      <w:rFonts w:cs="Arabic Transparent"/>
      <w:b/>
      <w:bCs/>
      <w:szCs w:val="28"/>
    </w:rPr>
  </w:style>
  <w:style w:type="paragraph" w:styleId="Heading2">
    <w:name w:val="heading 2"/>
    <w:basedOn w:val="Normal"/>
    <w:next w:val="Normal"/>
    <w:qFormat/>
    <w:rsid w:val="00C204C2"/>
    <w:pPr>
      <w:keepNext/>
      <w:spacing w:line="360" w:lineRule="auto"/>
      <w:jc w:val="center"/>
      <w:outlineLvl w:val="1"/>
    </w:pPr>
    <w:rPr>
      <w:rFonts w:cs="Arabic Transparent"/>
      <w:b/>
      <w:bCs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C204C2"/>
    <w:pPr>
      <w:keepNext/>
      <w:spacing w:line="360" w:lineRule="auto"/>
      <w:outlineLvl w:val="2"/>
    </w:pPr>
    <w:rPr>
      <w:rFonts w:cs="Arabic Transparent"/>
      <w:szCs w:val="28"/>
    </w:rPr>
  </w:style>
  <w:style w:type="paragraph" w:styleId="Heading4">
    <w:name w:val="heading 4"/>
    <w:basedOn w:val="Normal"/>
    <w:next w:val="Normal"/>
    <w:qFormat/>
    <w:rsid w:val="00C204C2"/>
    <w:pPr>
      <w:keepNext/>
      <w:spacing w:line="360" w:lineRule="auto"/>
      <w:ind w:left="720" w:right="720"/>
      <w:jc w:val="lowKashida"/>
      <w:outlineLvl w:val="3"/>
    </w:pPr>
    <w:rPr>
      <w:rFonts w:cs="Arabic Transparent"/>
      <w:szCs w:val="28"/>
    </w:rPr>
  </w:style>
  <w:style w:type="paragraph" w:styleId="Heading5">
    <w:name w:val="heading 5"/>
    <w:basedOn w:val="Normal"/>
    <w:next w:val="Normal"/>
    <w:qFormat/>
    <w:rsid w:val="00C204C2"/>
    <w:pPr>
      <w:keepNext/>
      <w:spacing w:line="360" w:lineRule="auto"/>
      <w:jc w:val="center"/>
      <w:outlineLvl w:val="4"/>
    </w:pPr>
    <w:rPr>
      <w:rFonts w:cs="Arabic Transparent"/>
      <w:b/>
      <w:bCs/>
    </w:rPr>
  </w:style>
  <w:style w:type="paragraph" w:styleId="Heading6">
    <w:name w:val="heading 6"/>
    <w:basedOn w:val="Normal"/>
    <w:next w:val="Normal"/>
    <w:qFormat/>
    <w:rsid w:val="00C204C2"/>
    <w:pPr>
      <w:keepNext/>
      <w:outlineLvl w:val="5"/>
    </w:pPr>
    <w:rPr>
      <w:rFonts w:cs="Arabic Transparent"/>
      <w:szCs w:val="28"/>
      <w:u w:val="single"/>
    </w:rPr>
  </w:style>
  <w:style w:type="paragraph" w:styleId="Heading7">
    <w:name w:val="heading 7"/>
    <w:basedOn w:val="Normal"/>
    <w:next w:val="Normal"/>
    <w:qFormat/>
    <w:rsid w:val="00C204C2"/>
    <w:pPr>
      <w:keepNext/>
      <w:spacing w:line="360" w:lineRule="auto"/>
      <w:jc w:val="center"/>
      <w:outlineLvl w:val="6"/>
    </w:pPr>
    <w:rPr>
      <w:rFonts w:cs="Arabic Transparent"/>
      <w:szCs w:val="28"/>
      <w:u w:val="single"/>
    </w:rPr>
  </w:style>
  <w:style w:type="paragraph" w:styleId="Heading8">
    <w:name w:val="heading 8"/>
    <w:basedOn w:val="Normal"/>
    <w:next w:val="Normal"/>
    <w:qFormat/>
    <w:rsid w:val="00C204C2"/>
    <w:pPr>
      <w:keepNext/>
      <w:spacing w:line="360" w:lineRule="auto"/>
      <w:ind w:left="720" w:right="720"/>
      <w:jc w:val="center"/>
      <w:outlineLvl w:val="7"/>
    </w:pPr>
    <w:rPr>
      <w:rFonts w:cs="Arabic Transparent"/>
      <w:szCs w:val="28"/>
      <w:u w:val="single"/>
    </w:rPr>
  </w:style>
  <w:style w:type="paragraph" w:styleId="Heading9">
    <w:name w:val="heading 9"/>
    <w:basedOn w:val="Normal"/>
    <w:next w:val="Normal"/>
    <w:link w:val="Heading9Char"/>
    <w:qFormat/>
    <w:rsid w:val="00C204C2"/>
    <w:pPr>
      <w:keepNext/>
      <w:jc w:val="center"/>
      <w:outlineLvl w:val="8"/>
    </w:pPr>
    <w:rPr>
      <w:rFonts w:cs="Arabic Transparent"/>
      <w:sz w:val="1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C204C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C204C2"/>
  </w:style>
  <w:style w:type="paragraph" w:styleId="Header">
    <w:name w:val="header"/>
    <w:basedOn w:val="Normal"/>
    <w:link w:val="HeaderChar"/>
    <w:uiPriority w:val="99"/>
    <w:rsid w:val="00C204C2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link w:val="BodyTextChar"/>
    <w:rsid w:val="00C204C2"/>
    <w:rPr>
      <w:rFonts w:cs="Arabic Transparent"/>
      <w:b/>
      <w:bCs/>
      <w:szCs w:val="28"/>
      <w:u w:val="single"/>
    </w:rPr>
  </w:style>
  <w:style w:type="paragraph" w:styleId="BlockText">
    <w:name w:val="Block Text"/>
    <w:basedOn w:val="Normal"/>
    <w:uiPriority w:val="99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styleId="BodyText2">
    <w:name w:val="Body Text 2"/>
    <w:basedOn w:val="Normal"/>
    <w:link w:val="BodyText2Char"/>
    <w:rsid w:val="00C204C2"/>
    <w:pPr>
      <w:spacing w:line="360" w:lineRule="auto"/>
      <w:jc w:val="lowKashida"/>
    </w:pPr>
    <w:rPr>
      <w:rFonts w:cs="Arabic Transparent"/>
      <w:szCs w:val="28"/>
    </w:rPr>
  </w:style>
  <w:style w:type="paragraph" w:styleId="BodyText3">
    <w:name w:val="Body Text 3"/>
    <w:basedOn w:val="Normal"/>
    <w:rsid w:val="00C204C2"/>
    <w:pPr>
      <w:jc w:val="lowKashida"/>
    </w:pPr>
    <w:rPr>
      <w:rFonts w:cs="Arabic Transparent"/>
      <w:sz w:val="28"/>
      <w:szCs w:val="28"/>
    </w:rPr>
  </w:style>
  <w:style w:type="paragraph" w:customStyle="1" w:styleId="4">
    <w:name w:val="4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customStyle="1" w:styleId="3">
    <w:name w:val="3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table" w:styleId="TableGrid">
    <w:name w:val="Table Grid"/>
    <w:basedOn w:val="TableNormal"/>
    <w:uiPriority w:val="59"/>
    <w:rsid w:val="00546A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نمط"/>
    <w:basedOn w:val="Normal"/>
    <w:next w:val="BodyText3"/>
    <w:rsid w:val="008F7051"/>
    <w:pPr>
      <w:snapToGrid w:val="0"/>
    </w:pPr>
    <w:rPr>
      <w:rFonts w:cs="Arabic Transparent"/>
      <w:sz w:val="28"/>
      <w:szCs w:val="28"/>
    </w:rPr>
  </w:style>
  <w:style w:type="paragraph" w:customStyle="1" w:styleId="2">
    <w:name w:val="2"/>
    <w:basedOn w:val="Normal"/>
    <w:next w:val="BodyText"/>
    <w:rsid w:val="00F867BD"/>
    <w:rPr>
      <w:rFonts w:cs="Arabic Transparent"/>
      <w:b/>
      <w:bCs/>
      <w:szCs w:val="28"/>
      <w:u w:val="single"/>
    </w:rPr>
  </w:style>
  <w:style w:type="paragraph" w:customStyle="1" w:styleId="1">
    <w:name w:val="1"/>
    <w:basedOn w:val="Normal"/>
    <w:next w:val="BodyText3"/>
    <w:rsid w:val="0043738B"/>
    <w:pPr>
      <w:spacing w:after="120"/>
    </w:pPr>
    <w:rPr>
      <w:sz w:val="16"/>
      <w:szCs w:val="16"/>
    </w:rPr>
  </w:style>
  <w:style w:type="paragraph" w:styleId="NormalWeb">
    <w:name w:val="Normal (Web)"/>
    <w:basedOn w:val="Normal"/>
    <w:uiPriority w:val="99"/>
    <w:rsid w:val="005875D5"/>
    <w:pPr>
      <w:spacing w:before="100" w:beforeAutospacing="1" w:after="100" w:afterAutospacing="1"/>
    </w:pPr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071E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71E89"/>
    <w:rPr>
      <w:rFonts w:ascii="Tahoma" w:hAnsi="Tahoma" w:cs="Tahoma"/>
      <w:noProof/>
      <w:sz w:val="16"/>
      <w:szCs w:val="16"/>
      <w:lang w:eastAsia="en-US"/>
    </w:rPr>
  </w:style>
  <w:style w:type="paragraph" w:styleId="ListParagraph">
    <w:name w:val="List Paragraph"/>
    <w:aliases w:val="Listenabsatz 1"/>
    <w:basedOn w:val="Normal"/>
    <w:uiPriority w:val="34"/>
    <w:qFormat/>
    <w:rsid w:val="006E15CE"/>
    <w:pPr>
      <w:ind w:left="720"/>
      <w:contextualSpacing/>
    </w:pPr>
  </w:style>
  <w:style w:type="character" w:customStyle="1" w:styleId="BodyText2Char">
    <w:name w:val="Body Text 2 Char"/>
    <w:basedOn w:val="DefaultParagraphFont"/>
    <w:link w:val="BodyText2"/>
    <w:rsid w:val="007A0F28"/>
    <w:rPr>
      <w:rFonts w:cs="Arabic Transparent"/>
      <w:noProof/>
      <w:szCs w:val="28"/>
      <w:lang w:eastAsia="en-US"/>
    </w:rPr>
  </w:style>
  <w:style w:type="character" w:customStyle="1" w:styleId="Absatz-Standardschriftart">
    <w:name w:val="Absatz-Standardschriftart"/>
    <w:rsid w:val="00420F57"/>
  </w:style>
  <w:style w:type="paragraph" w:styleId="BodyTextIndent">
    <w:name w:val="Body Text Indent"/>
    <w:basedOn w:val="Normal"/>
    <w:link w:val="BodyTextIndentChar"/>
    <w:unhideWhenUsed/>
    <w:rsid w:val="0091285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912858"/>
    <w:rPr>
      <w:noProof/>
      <w:lang w:eastAsia="en-US"/>
    </w:rPr>
  </w:style>
  <w:style w:type="character" w:customStyle="1" w:styleId="BodyTextChar">
    <w:name w:val="Body Text Char"/>
    <w:basedOn w:val="DefaultParagraphFont"/>
    <w:link w:val="BodyText"/>
    <w:rsid w:val="000A73A9"/>
    <w:rPr>
      <w:rFonts w:cs="Arabic Transparent"/>
      <w:b/>
      <w:bCs/>
      <w:noProof/>
      <w:szCs w:val="28"/>
      <w:u w:val="single"/>
      <w:lang w:eastAsia="en-US"/>
    </w:rPr>
  </w:style>
  <w:style w:type="character" w:customStyle="1" w:styleId="longtext">
    <w:name w:val="long_text"/>
    <w:basedOn w:val="DefaultParagraphFont"/>
    <w:rsid w:val="000A73A9"/>
  </w:style>
  <w:style w:type="character" w:customStyle="1" w:styleId="hps">
    <w:name w:val="hps"/>
    <w:basedOn w:val="DefaultParagraphFont"/>
    <w:rsid w:val="000A73A9"/>
  </w:style>
  <w:style w:type="numbering" w:customStyle="1" w:styleId="10">
    <w:name w:val="بلا قائمة1"/>
    <w:next w:val="NoList"/>
    <w:uiPriority w:val="99"/>
    <w:semiHidden/>
    <w:unhideWhenUsed/>
    <w:rsid w:val="00E81C60"/>
  </w:style>
  <w:style w:type="character" w:customStyle="1" w:styleId="Heading3Char">
    <w:name w:val="Heading 3 Char"/>
    <w:basedOn w:val="DefaultParagraphFont"/>
    <w:link w:val="Heading3"/>
    <w:rsid w:val="00E81C60"/>
    <w:rPr>
      <w:rFonts w:cs="Arabic Transparent"/>
      <w:noProof/>
      <w:szCs w:val="28"/>
      <w:lang w:eastAsia="en-US"/>
    </w:rPr>
  </w:style>
  <w:style w:type="character" w:customStyle="1" w:styleId="Heading9Char">
    <w:name w:val="Heading 9 Char"/>
    <w:basedOn w:val="DefaultParagraphFont"/>
    <w:link w:val="Heading9"/>
    <w:rsid w:val="00E81C60"/>
    <w:rPr>
      <w:rFonts w:cs="Arabic Transparent"/>
      <w:noProof/>
      <w:sz w:val="16"/>
      <w:u w:val="single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81C60"/>
    <w:rPr>
      <w:noProof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81C60"/>
    <w:rPr>
      <w:noProof/>
      <w:lang w:eastAsia="en-US"/>
    </w:rPr>
  </w:style>
  <w:style w:type="paragraph" w:styleId="Subtitle">
    <w:name w:val="Subtitle"/>
    <w:basedOn w:val="Normal"/>
    <w:link w:val="SubtitleChar"/>
    <w:qFormat/>
    <w:rsid w:val="00E81C60"/>
    <w:pPr>
      <w:jc w:val="center"/>
    </w:pPr>
    <w:rPr>
      <w:rFonts w:cs="Arabic Transparent"/>
      <w:b/>
      <w:bCs/>
      <w:u w:val="single"/>
    </w:rPr>
  </w:style>
  <w:style w:type="character" w:customStyle="1" w:styleId="SubtitleChar">
    <w:name w:val="Subtitle Char"/>
    <w:basedOn w:val="DefaultParagraphFont"/>
    <w:link w:val="Subtitle"/>
    <w:rsid w:val="00E81C60"/>
    <w:rPr>
      <w:rFonts w:cs="Arabic Transparent"/>
      <w:b/>
      <w:bCs/>
      <w:noProof/>
      <w:u w:val="single"/>
      <w:lang w:eastAsia="en-US"/>
    </w:rPr>
  </w:style>
  <w:style w:type="table" w:customStyle="1" w:styleId="11">
    <w:name w:val="شبكة جدول1"/>
    <w:basedOn w:val="TableNormal"/>
    <w:next w:val="TableGrid"/>
    <w:rsid w:val="00E81C60"/>
    <w:pPr>
      <w:spacing w:after="200" w:line="276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2">
    <w:name w:val="Light Shading Accent 2"/>
    <w:basedOn w:val="TableNormal"/>
    <w:uiPriority w:val="60"/>
    <w:rsid w:val="00454B7D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GridTable3-Accent21">
    <w:name w:val="Grid Table 3 - Accent 2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6112F2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6112F2"/>
    <w:rPr>
      <w:rFonts w:cs="Arabic Transparent"/>
      <w:b/>
      <w:bCs/>
      <w:noProof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6112F2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sz w:val="24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112F2"/>
    <w:pPr>
      <w:spacing w:after="100" w:line="276" w:lineRule="auto"/>
      <w:ind w:left="440"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112F2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paragraph" w:styleId="ListBullet">
    <w:name w:val="List Bullet"/>
    <w:basedOn w:val="Normal"/>
    <w:uiPriority w:val="99"/>
    <w:unhideWhenUsed/>
    <w:rsid w:val="006112F2"/>
    <w:pPr>
      <w:numPr>
        <w:numId w:val="1"/>
      </w:numPr>
      <w:spacing w:after="200" w:line="276" w:lineRule="auto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Strong">
    <w:name w:val="Strong"/>
    <w:basedOn w:val="DefaultParagraphFont"/>
    <w:uiPriority w:val="22"/>
    <w:qFormat/>
    <w:rsid w:val="006112F2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112F2"/>
    <w:pPr>
      <w:tabs>
        <w:tab w:val="left" w:pos="332"/>
        <w:tab w:val="right" w:leader="dot" w:pos="935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Revision">
    <w:name w:val="Revision"/>
    <w:hidden/>
    <w:uiPriority w:val="99"/>
    <w:semiHidden/>
    <w:rsid w:val="006112F2"/>
    <w:rPr>
      <w:rFonts w:asciiTheme="minorHAnsi" w:eastAsiaTheme="minorHAnsi" w:hAnsiTheme="minorHAnsi" w:cstheme="minorBidi"/>
      <w:sz w:val="22"/>
      <w:szCs w:val="22"/>
      <w:lang w:bidi="ar-SA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6112F2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table" w:customStyle="1" w:styleId="TableGrid1">
    <w:name w:val="Table Grid1"/>
    <w:basedOn w:val="TableNormal"/>
    <w:next w:val="TableGrid"/>
    <w:uiPriority w:val="59"/>
    <w:rsid w:val="002D405D"/>
    <w:rPr>
      <w:rFonts w:ascii="Calibri" w:eastAsia="Calibri" w:hAnsi="Calibri" w:cs="Arial"/>
      <w:sz w:val="22"/>
      <w:szCs w:val="22"/>
      <w:lang w:eastAsia="ar-AE" w:bidi="ar-A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eingerckt">
    <w:name w:val="Standard eingerückt"/>
    <w:basedOn w:val="Normal"/>
    <w:rsid w:val="00A80859"/>
    <w:pPr>
      <w:keepNext/>
      <w:tabs>
        <w:tab w:val="left" w:pos="426"/>
      </w:tabs>
      <w:bidi/>
      <w:spacing w:before="60" w:after="60"/>
      <w:ind w:left="426" w:right="1077"/>
      <w:jc w:val="both"/>
      <w:outlineLvl w:val="2"/>
    </w:pPr>
    <w:rPr>
      <w:rFonts w:ascii="Arial" w:eastAsiaTheme="minorEastAsia" w:hAnsi="Arial" w:cs="Arial"/>
      <w:sz w:val="22"/>
      <w:szCs w:val="22"/>
      <w:rtl/>
      <w:lang w:eastAsia="ar-AE" w:bidi="ar-AE"/>
    </w:rPr>
  </w:style>
  <w:style w:type="table" w:customStyle="1" w:styleId="TableGrid2">
    <w:name w:val="Table Grid2"/>
    <w:basedOn w:val="TableNormal"/>
    <w:next w:val="TableGrid"/>
    <w:uiPriority w:val="59"/>
    <w:rsid w:val="00294447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114CFE"/>
  </w:style>
  <w:style w:type="table" w:customStyle="1" w:styleId="TableGrid3">
    <w:name w:val="Table Grid3"/>
    <w:basedOn w:val="TableNormal"/>
    <w:next w:val="TableGrid"/>
    <w:uiPriority w:val="59"/>
    <w:rsid w:val="00114CFE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339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883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16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333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8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97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5688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35547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6661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2375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643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151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15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5844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942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8143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469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6527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3228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25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426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919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71924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441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4669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658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7103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507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864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787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390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641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7142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62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1261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6538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02344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6938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711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1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35623">
          <w:marLeft w:val="0"/>
          <w:marRight w:val="547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5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0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720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5986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02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899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4309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118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1982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982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4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074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69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78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1673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7782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2934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367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859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581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658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7567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294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36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999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17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2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49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3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06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8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46406">
          <w:marLeft w:val="0"/>
          <w:marRight w:val="3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901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57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24856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17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9048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144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675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103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3774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669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216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4359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860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My%20Music\&#1578;&#1605;&#1585;&#1610;&#1606;%20&#1604;&#1593;&#1576;&#1577;%20&#1575;&#1604;&#1581;&#1585;&#1576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5F553D23191F647B9B0BAD0BD8550B3" ma:contentTypeVersion="2" ma:contentTypeDescription="إنشاء مستند جديد." ma:contentTypeScope="" ma:versionID="5030b8dd6bb35984ecb22f70428a5337">
  <xsd:schema xmlns:xsd="http://www.w3.org/2001/XMLSchema" xmlns:p="http://schemas.microsoft.com/office/2006/metadata/properties" targetNamespace="http://schemas.microsoft.com/office/2006/metadata/properties" ma:root="true" ma:fieldsID="c2ec0960e5d2fb5de47ea8354acd3c9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 ma:readOnly="true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CFBCDF-E134-4C02-B92F-195CE6F920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87722515-33B6-4832-8329-A8E3E62241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088181-D714-4854-B590-AEEDD49A3541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521D79E3-F596-4409-A6FD-8408E7A3DB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تمرين لعبة الحرب</Template>
  <TotalTime>12</TotalTime>
  <Pages>1</Pages>
  <Words>209</Words>
  <Characters>1196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بومعاذ</dc:creator>
  <cp:lastModifiedBy>Windows 10 User</cp:lastModifiedBy>
  <cp:revision>5</cp:revision>
  <cp:lastPrinted>2025-10-11T09:27:00Z</cp:lastPrinted>
  <dcterms:created xsi:type="dcterms:W3CDTF">2025-10-23T12:57:00Z</dcterms:created>
  <dcterms:modified xsi:type="dcterms:W3CDTF">2025-10-23T13:20:00Z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0x01010025F553D23191F647B9B0BAD0BD8550B3</vt:lpwstr>
  </property>
</Properties>
</file>