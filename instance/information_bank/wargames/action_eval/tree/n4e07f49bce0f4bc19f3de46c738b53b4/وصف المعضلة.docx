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59C581FB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FFCA151" w14:textId="3A73AE30" w:rsidR="00742D02" w:rsidRPr="007C3802" w:rsidRDefault="00742D02" w:rsidP="007413FF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6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إنذار وهجوم طائرة عمودية معادية على </w:t>
            </w:r>
            <w:r w:rsidR="00A332A1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 xml:space="preserve">موقع قيادة </w:t>
            </w:r>
            <w:r w:rsidR="004125AA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كتيبة المشاة الآلية/12</w:t>
            </w:r>
          </w:p>
        </w:tc>
      </w:tr>
      <w:tr w:rsidR="007C3802" w:rsidRPr="007C3802" w14:paraId="1BB9CC5D" w14:textId="77777777" w:rsidTr="00871133">
        <w:trPr>
          <w:trHeight w:val="454"/>
        </w:trPr>
        <w:tc>
          <w:tcPr>
            <w:tcW w:w="483" w:type="dxa"/>
            <w:shd w:val="clear" w:color="auto" w:fill="auto"/>
          </w:tcPr>
          <w:p w14:paraId="0918670F" w14:textId="77777777" w:rsidR="00742D02" w:rsidRPr="007C3802" w:rsidRDefault="00742D02" w:rsidP="00742D0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auto"/>
          </w:tcPr>
          <w:p w14:paraId="08365B02" w14:textId="77777777" w:rsidR="00742D02" w:rsidRPr="007C3802" w:rsidRDefault="00742D02" w:rsidP="007413FF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0920</w:t>
            </w:r>
          </w:p>
        </w:tc>
        <w:tc>
          <w:tcPr>
            <w:tcW w:w="3291" w:type="dxa"/>
            <w:shd w:val="clear" w:color="auto" w:fill="auto"/>
          </w:tcPr>
          <w:p w14:paraId="284E03D1" w14:textId="77777777" w:rsidR="00742D02" w:rsidRPr="007C3802" w:rsidRDefault="00742D02" w:rsidP="007413F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عدد (1) طائرة عمودية نوع (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lang w:bidi="ar-AE"/>
              </w:rPr>
              <w:t>Bell407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)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auto"/>
          </w:tcPr>
          <w:p w14:paraId="53F52338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auto"/>
          </w:tcPr>
          <w:p w14:paraId="7E550151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auto"/>
          </w:tcPr>
          <w:p w14:paraId="1E2088CC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612CC410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0D6A7E5F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 وإرسال تقرير الموقف الفوري</w:t>
            </w:r>
          </w:p>
          <w:p w14:paraId="497EACD9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75E9AB0C" w14:textId="77777777" w:rsidTr="00871133">
        <w:trPr>
          <w:trHeight w:val="454"/>
        </w:trPr>
        <w:tc>
          <w:tcPr>
            <w:tcW w:w="483" w:type="dxa"/>
            <w:shd w:val="clear" w:color="auto" w:fill="auto"/>
          </w:tcPr>
          <w:p w14:paraId="41E1C2DC" w14:textId="77777777" w:rsidR="00742D02" w:rsidRPr="007C3802" w:rsidRDefault="00742D02" w:rsidP="00742D0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auto"/>
          </w:tcPr>
          <w:p w14:paraId="0CFD38CF" w14:textId="77777777" w:rsidR="00742D02" w:rsidRPr="007C3802" w:rsidRDefault="00742D02" w:rsidP="007413FF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  <w:p w14:paraId="69790A3B" w14:textId="77777777" w:rsidR="00742D02" w:rsidRPr="007C3802" w:rsidRDefault="00742D02" w:rsidP="007413FF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على أن يكون الفاصل الزمني بين الهجوم الجوي الأول والثاني 20 دقيقة بحد أقصى</w:t>
            </w:r>
          </w:p>
        </w:tc>
        <w:tc>
          <w:tcPr>
            <w:tcW w:w="3291" w:type="dxa"/>
            <w:shd w:val="clear" w:color="auto" w:fill="auto"/>
          </w:tcPr>
          <w:p w14:paraId="638A59A4" w14:textId="6F0BAF4B" w:rsidR="00742D02" w:rsidRPr="007C3802" w:rsidRDefault="00742D02" w:rsidP="007413F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هجوم جوي معادي بطائرة عمودية نوع (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lang w:bidi="ar-AE"/>
              </w:rPr>
              <w:t>Bell407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) على موقع </w:t>
            </w:r>
            <w:r w:rsidR="00A332A1"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 xml:space="preserve">قيادة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كتيبة المشاة الآلية/12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نتج عنه إصابات متعددة تمثلت في عدد (2) شهيد و(5) مصابين تتطلب تدخل من مستوى الإسناد الطبي الأول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auto"/>
          </w:tcPr>
          <w:p w14:paraId="4D9DCB1C" w14:textId="0AFE94A9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محكم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الكتيبة/12</w:t>
            </w:r>
          </w:p>
          <w:p w14:paraId="1B550D8F" w14:textId="7C7937D6" w:rsidR="004503B1" w:rsidRPr="007C3802" w:rsidRDefault="004503B1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  <w:p w14:paraId="3985C58B" w14:textId="000D5A7D" w:rsidR="00742D02" w:rsidRPr="007C3802" w:rsidRDefault="00742D02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5BF82D33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5AEAF736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auto"/>
          </w:tcPr>
          <w:p w14:paraId="031AABDC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طلب طلعة جوية من السيطرة العليا لفريق الطيران المشترك</w:t>
            </w:r>
          </w:p>
          <w:p w14:paraId="313FD736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7930069C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</w:tc>
        <w:tc>
          <w:tcPr>
            <w:tcW w:w="4053" w:type="dxa"/>
            <w:shd w:val="clear" w:color="auto" w:fill="auto"/>
          </w:tcPr>
          <w:p w14:paraId="427A9744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7409EAA2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3B7B4E60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047A86BB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طلب استعواض الآليات المدمرة إن وجدت</w:t>
            </w:r>
          </w:p>
          <w:p w14:paraId="6B8F5CD8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تقييم إجراءات تعامل مستوى الإسناد الطبي الأول مع الإصابات المتعددة وحسب قائمة التقييم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280288" w14:textId="77777777" w:rsidR="00803C83" w:rsidRDefault="00803C83">
      <w:r>
        <w:separator/>
      </w:r>
    </w:p>
  </w:endnote>
  <w:endnote w:type="continuationSeparator" w:id="0">
    <w:p w14:paraId="5C649662" w14:textId="77777777" w:rsidR="00803C83" w:rsidRDefault="00803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8177C9" w14:textId="77777777" w:rsidR="00803C83" w:rsidRDefault="00803C83">
      <w:r>
        <w:separator/>
      </w:r>
    </w:p>
  </w:footnote>
  <w:footnote w:type="continuationSeparator" w:id="0">
    <w:p w14:paraId="156BF87C" w14:textId="77777777" w:rsidR="00803C83" w:rsidRDefault="00803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32E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3C83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F40B043-FEEB-4554-955A-1A2F2FE70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