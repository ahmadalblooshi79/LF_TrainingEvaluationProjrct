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7ED98819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2DEF7E9" w14:textId="79294C7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انذار وهجوم صاروخي معادي على السرية/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الدبابات/14</w:t>
            </w:r>
          </w:p>
        </w:tc>
      </w:tr>
      <w:tr w:rsidR="00460ABB" w:rsidRPr="00460ABB" w14:paraId="63197A3E" w14:textId="77777777" w:rsidTr="00AE6A65">
        <w:trPr>
          <w:trHeight w:val="2785"/>
        </w:trPr>
        <w:tc>
          <w:tcPr>
            <w:tcW w:w="483" w:type="dxa"/>
            <w:shd w:val="clear" w:color="auto" w:fill="FFFFFF" w:themeFill="background1"/>
          </w:tcPr>
          <w:p w14:paraId="7A471AD8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14DDC2BD" w14:textId="7A62A13A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0730</w:t>
            </w:r>
          </w:p>
        </w:tc>
        <w:tc>
          <w:tcPr>
            <w:tcW w:w="3291" w:type="dxa"/>
            <w:shd w:val="clear" w:color="auto" w:fill="FFFFFF" w:themeFill="background1"/>
          </w:tcPr>
          <w:p w14:paraId="1A84804A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683A502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2020D323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650B4B1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0130AF04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43B6CF38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57387BF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2CF8E29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31EF089A" w14:textId="77777777" w:rsidTr="00AE6A65">
        <w:trPr>
          <w:trHeight w:val="3249"/>
        </w:trPr>
        <w:tc>
          <w:tcPr>
            <w:tcW w:w="483" w:type="dxa"/>
            <w:shd w:val="clear" w:color="auto" w:fill="FFFFFF" w:themeFill="background1"/>
          </w:tcPr>
          <w:p w14:paraId="63738FFC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367B33A" w14:textId="7777777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C539B81" w14:textId="0351CAAA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صاروخي معادي استهدف موقع السرية/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2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كتيبة الدبابات/14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نتج عنه إصابة عدد (2) فرد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باشتباه في كسر بفقرات العنق يتطلب استخدام جبيرة الفقرة العنقية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وتدخل المسعف المقاتل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E8158C3" w14:textId="76F281D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الكتيبة/14</w:t>
            </w:r>
          </w:p>
          <w:p w14:paraId="6443EB3F" w14:textId="237D1FB6" w:rsidR="00DD757D" w:rsidRPr="00460ABB" w:rsidRDefault="00DD757D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533713D2" w14:textId="5C6D32D5" w:rsidR="00B373C1" w:rsidRPr="00460ABB" w:rsidRDefault="00B373C1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0300371C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3A4EDC2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E6099BC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5AF6C2C6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479AFAF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1F9B0284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18BC568D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0C51157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الإسعافات الأولية</w:t>
            </w:r>
          </w:p>
          <w:p w14:paraId="1DB189E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3F04B05F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التعامل مع الاشتباه في كسر بفقرات العنق باستخدام جبيرة الفقرة العنقية وحسب نموذج التقييم المرفق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32547" w14:textId="77777777" w:rsidR="00347F83" w:rsidRDefault="00347F83">
      <w:r>
        <w:separator/>
      </w:r>
    </w:p>
  </w:endnote>
  <w:endnote w:type="continuationSeparator" w:id="0">
    <w:p w14:paraId="352B78AF" w14:textId="77777777" w:rsidR="00347F83" w:rsidRDefault="0034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07C78" w14:textId="77777777" w:rsidR="00347F83" w:rsidRDefault="00347F83">
      <w:r>
        <w:separator/>
      </w:r>
    </w:p>
  </w:footnote>
  <w:footnote w:type="continuationSeparator" w:id="0">
    <w:p w14:paraId="264B7EB5" w14:textId="77777777" w:rsidR="00347F83" w:rsidRDefault="00347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93F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47F83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0AAFABC-5FC9-416D-A83E-259D6869C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