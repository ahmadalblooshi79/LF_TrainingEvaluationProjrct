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5B72EE39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88F45BA" w14:textId="4181CED0" w:rsidR="00BD375E" w:rsidRPr="00460ABB" w:rsidRDefault="00BD375E" w:rsidP="00BD375E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1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إنذار وطيران مسيرة استطلاع معادية </w:t>
            </w:r>
            <w:r w:rsidR="00997188"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أعلى موقع </w:t>
            </w:r>
            <w:r w:rsidR="00441DF1"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الفصيل/</w:t>
            </w:r>
            <w:r w:rsidR="00C46D75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2</w:t>
            </w:r>
            <w:r w:rsidR="00441DF1"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 من سرية </w:t>
            </w:r>
            <w:r w:rsidR="00C46D75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الهاون</w:t>
            </w:r>
          </w:p>
        </w:tc>
      </w:tr>
      <w:tr w:rsidR="00460ABB" w:rsidRPr="00460ABB" w14:paraId="766F0F12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6329F1FF" w14:textId="77777777" w:rsidR="00BD375E" w:rsidRPr="00460ABB" w:rsidRDefault="00BD375E" w:rsidP="00BD375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B35B60D" w14:textId="08F3D49C" w:rsidR="00BD375E" w:rsidRPr="00460ABB" w:rsidRDefault="00AE6A65" w:rsidP="00BD375E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0700</w:t>
            </w:r>
          </w:p>
        </w:tc>
        <w:tc>
          <w:tcPr>
            <w:tcW w:w="3291" w:type="dxa"/>
            <w:shd w:val="clear" w:color="auto" w:fill="FFFFFF" w:themeFill="background1"/>
          </w:tcPr>
          <w:p w14:paraId="3695F893" w14:textId="1A9D7361" w:rsidR="00BD375E" w:rsidRPr="00460ABB" w:rsidRDefault="00BD375E" w:rsidP="00BD375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. رصد عدد (1) طائرة استطلاع مسيرة في منطقة عمليات مجموعة لواء الإمارات/1، ومن المؤكد انها تقوم برصد وتصوير </w:t>
            </w:r>
            <w:r w:rsidR="00997188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الأعمال الدفاعية لقواتنا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326DEFCD" w14:textId="77777777" w:rsidR="00BD375E" w:rsidRPr="00460ABB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E95617E" w14:textId="77777777" w:rsidR="00BD375E" w:rsidRPr="00460ABB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73961042" w14:textId="20810C86" w:rsidR="00BD375E" w:rsidRPr="00460ABB" w:rsidRDefault="00BD375E" w:rsidP="00010A7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  <w:r w:rsidR="007A4FC7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و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4044D44" w14:textId="56520DE8" w:rsidR="00BD375E" w:rsidRPr="00460ABB" w:rsidRDefault="00BD375E" w:rsidP="00010A7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  <w:r w:rsidR="007A4FC7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 xml:space="preserve"> و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تقرير الموقف الفوري</w:t>
            </w:r>
          </w:p>
          <w:p w14:paraId="44150BB6" w14:textId="77777777" w:rsidR="00BD375E" w:rsidRPr="00460ABB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70B8B648" w14:textId="77777777" w:rsidTr="00AE6A65">
        <w:trPr>
          <w:trHeight w:val="1510"/>
        </w:trPr>
        <w:tc>
          <w:tcPr>
            <w:tcW w:w="483" w:type="dxa"/>
            <w:shd w:val="clear" w:color="auto" w:fill="FFFFFF" w:themeFill="background1"/>
          </w:tcPr>
          <w:p w14:paraId="1DA20A18" w14:textId="77777777" w:rsidR="00BD375E" w:rsidRPr="00460ABB" w:rsidRDefault="00BD375E" w:rsidP="00BD375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C6A0B90" w14:textId="77777777" w:rsidR="00BD375E" w:rsidRPr="00460ABB" w:rsidRDefault="00BD375E" w:rsidP="00BD375E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3B4A9324" w14:textId="5158C85D" w:rsidR="00BD375E" w:rsidRPr="00460ABB" w:rsidRDefault="00BD375E" w:rsidP="00BD375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="00756DB7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أعلى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</w:t>
            </w:r>
            <w:r w:rsidR="00C46D75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موقع الفصيل/2 من سرية الهاون</w:t>
            </w:r>
          </w:p>
        </w:tc>
        <w:tc>
          <w:tcPr>
            <w:tcW w:w="2160" w:type="dxa"/>
            <w:shd w:val="clear" w:color="auto" w:fill="FFFFFF" w:themeFill="background1"/>
          </w:tcPr>
          <w:p w14:paraId="36FBA16C" w14:textId="77777777" w:rsidR="00BD375E" w:rsidRPr="00460ABB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السيطرة العليا</w:t>
            </w:r>
          </w:p>
          <w:p w14:paraId="77EAD0AA" w14:textId="77777777" w:rsidR="00BD375E" w:rsidRPr="00460ABB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الوحدة المتأثرة بالمعضلة</w:t>
            </w:r>
          </w:p>
          <w:p w14:paraId="6E6C81CD" w14:textId="0073255E" w:rsidR="00DD757D" w:rsidRPr="00460ABB" w:rsidRDefault="00DD757D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3BC7FF2" w14:textId="330DBECE" w:rsidR="00BD375E" w:rsidRPr="00460ABB" w:rsidRDefault="00441DF1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0185451A" w14:textId="77777777" w:rsidR="00BD375E" w:rsidRPr="00460ABB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27CE1D" w14:textId="77777777" w:rsidR="000E3AA2" w:rsidRDefault="000E3AA2">
      <w:r>
        <w:separator/>
      </w:r>
    </w:p>
  </w:endnote>
  <w:endnote w:type="continuationSeparator" w:id="0">
    <w:p w14:paraId="2DA4B900" w14:textId="77777777" w:rsidR="000E3AA2" w:rsidRDefault="000E3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F7B195" w14:textId="77777777" w:rsidR="000E3AA2" w:rsidRDefault="000E3AA2">
      <w:r>
        <w:separator/>
      </w:r>
    </w:p>
  </w:footnote>
  <w:footnote w:type="continuationSeparator" w:id="0">
    <w:p w14:paraId="2105995A" w14:textId="77777777" w:rsidR="000E3AA2" w:rsidRDefault="000E3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AA2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E7F93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CBFEE8AF-7E5F-47F8-84D0-6D836FADD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29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12</cp:revision>
  <cp:lastPrinted>2025-10-24T07:38:00Z</cp:lastPrinted>
  <dcterms:created xsi:type="dcterms:W3CDTF">2025-10-24T06:59:00Z</dcterms:created>
  <dcterms:modified xsi:type="dcterms:W3CDTF">2025-10-24T08:44:00Z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