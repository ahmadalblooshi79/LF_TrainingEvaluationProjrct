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ackground w:color="FFFFFF" w:themeColor="background1"/>
  <w:body>
    <w:p w14:paraId="7FCD0E65" w14:textId="77777777" w:rsidR="003A5E50" w:rsidRPr="00460ABB" w:rsidRDefault="003A5E50" w:rsidP="003A5E50">
      <w:pPr>
        <w:pStyle w:val="ListParagraph"/>
        <w:bidi/>
        <w:spacing w:after="200" w:line="276" w:lineRule="auto"/>
        <w:ind w:left="360" w:firstLine="208"/>
        <w:jc w:val="center"/>
        <w:rPr>
          <w:rFonts w:ascii="Arial" w:hAnsi="Arial" w:cs="Arial"/>
          <w:bCs/>
          <w:color w:val="3366FF"/>
          <w:sz w:val="28"/>
          <w:szCs w:val="28"/>
          <w:lang w:bidi="ar-AE"/>
        </w:rPr>
      </w:pPr>
      <w:bookmarkStart w:id="0" w:name="_Hlk80131502"/>
      <w:r w:rsidRPr="00460ABB">
        <w:rPr>
          <w:rFonts w:ascii="Arial" w:hAnsi="Arial" w:cs="Arial"/>
          <w:bCs/>
          <w:color w:val="3366FF"/>
          <w:sz w:val="28"/>
          <w:szCs w:val="28"/>
          <w:rtl/>
          <w:lang w:bidi="ar-AE"/>
        </w:rPr>
        <w:t>مجرى أحداث ومعاضل تمرين جاهزية مجموعة لواء الإمارات/1 (جندي الصحراء 20/2025)</w:t>
      </w:r>
    </w:p>
    <w:bookmarkEnd w:id="0"/>
    <w:p w14:paraId="6EBDEFF4" w14:textId="3FA4A08E" w:rsidR="006E336E" w:rsidRPr="00460ABB" w:rsidRDefault="006E336E" w:rsidP="006E336E">
      <w:pPr>
        <w:pStyle w:val="ListParagraph"/>
        <w:bidi/>
        <w:spacing w:after="200" w:line="276" w:lineRule="auto"/>
        <w:ind w:left="360"/>
        <w:jc w:val="center"/>
        <w:rPr>
          <w:rFonts w:ascii="Arial" w:hAnsi="Arial" w:cs="Arial"/>
          <w:bCs/>
          <w:color w:val="3366FF"/>
          <w:sz w:val="28"/>
          <w:szCs w:val="28"/>
          <w:u w:val="single"/>
          <w:rtl/>
          <w:lang w:bidi="ar-AE"/>
        </w:rPr>
      </w:pPr>
      <w:r w:rsidRPr="00460ABB">
        <w:rPr>
          <w:rFonts w:ascii="Arial" w:hAnsi="Arial" w:cs="Arial" w:hint="cs"/>
          <w:bCs/>
          <w:color w:val="3366FF"/>
          <w:sz w:val="28"/>
          <w:szCs w:val="28"/>
          <w:u w:val="single"/>
          <w:rtl/>
          <w:lang w:bidi="ar-AE"/>
        </w:rPr>
        <w:t>اليوم/</w:t>
      </w:r>
      <w:r w:rsidR="00CA39E1" w:rsidRPr="00460ABB">
        <w:rPr>
          <w:rFonts w:ascii="Arial" w:hAnsi="Arial" w:cs="Arial" w:hint="cs"/>
          <w:bCs/>
          <w:color w:val="3366FF"/>
          <w:sz w:val="28"/>
          <w:szCs w:val="28"/>
          <w:u w:val="single"/>
          <w:rtl/>
          <w:lang w:bidi="ar-AE"/>
        </w:rPr>
        <w:t>5</w:t>
      </w:r>
      <w:r w:rsidRPr="00460ABB">
        <w:rPr>
          <w:rFonts w:ascii="Arial" w:hAnsi="Arial" w:cs="Arial" w:hint="cs"/>
          <w:bCs/>
          <w:color w:val="3366FF"/>
          <w:sz w:val="28"/>
          <w:szCs w:val="28"/>
          <w:u w:val="single"/>
          <w:rtl/>
          <w:lang w:bidi="ar-AE"/>
        </w:rPr>
        <w:t xml:space="preserve"> (</w:t>
      </w:r>
      <w:r w:rsidR="00BD375E" w:rsidRPr="00460ABB">
        <w:rPr>
          <w:rFonts w:ascii="Arial" w:hAnsi="Arial" w:cs="Arial" w:hint="cs"/>
          <w:bCs/>
          <w:color w:val="3366FF"/>
          <w:sz w:val="28"/>
          <w:szCs w:val="28"/>
          <w:u w:val="single"/>
          <w:rtl/>
          <w:lang w:bidi="ar-AE"/>
        </w:rPr>
        <w:t>2</w:t>
      </w:r>
      <w:r w:rsidR="00CA39E1" w:rsidRPr="00460ABB">
        <w:rPr>
          <w:rFonts w:ascii="Arial" w:hAnsi="Arial" w:cs="Arial" w:hint="cs"/>
          <w:bCs/>
          <w:color w:val="3366FF"/>
          <w:sz w:val="28"/>
          <w:szCs w:val="28"/>
          <w:u w:val="single"/>
          <w:rtl/>
          <w:lang w:bidi="ar-AE"/>
        </w:rPr>
        <w:t>6</w:t>
      </w:r>
      <w:r w:rsidRPr="00460ABB">
        <w:rPr>
          <w:rFonts w:ascii="Arial" w:hAnsi="Arial" w:cs="Arial"/>
          <w:bCs/>
          <w:color w:val="3366FF"/>
          <w:sz w:val="28"/>
          <w:szCs w:val="28"/>
          <w:u w:val="single"/>
          <w:rtl/>
          <w:lang w:bidi="ar-AE"/>
        </w:rPr>
        <w:t>/10/2025</w:t>
      </w:r>
      <w:r w:rsidRPr="00460ABB">
        <w:rPr>
          <w:rFonts w:ascii="Arial" w:hAnsi="Arial" w:cs="Arial" w:hint="cs"/>
          <w:bCs/>
          <w:color w:val="3366FF"/>
          <w:sz w:val="28"/>
          <w:szCs w:val="28"/>
          <w:u w:val="single"/>
          <w:rtl/>
          <w:lang w:bidi="ar-AE"/>
        </w:rPr>
        <w:t xml:space="preserve">) </w:t>
      </w:r>
      <w:r w:rsidR="00CA39E1" w:rsidRPr="00460ABB">
        <w:rPr>
          <w:rFonts w:ascii="Arial" w:hAnsi="Arial" w:cs="Arial"/>
          <w:bCs/>
          <w:color w:val="3366FF"/>
          <w:sz w:val="28"/>
          <w:szCs w:val="28"/>
          <w:u w:val="single"/>
          <w:rtl/>
          <w:lang w:bidi="ar-AE"/>
        </w:rPr>
        <w:t>–</w:t>
      </w:r>
      <w:r w:rsidR="00426C50" w:rsidRPr="00460ABB">
        <w:rPr>
          <w:rFonts w:ascii="Arial" w:hAnsi="Arial" w:cs="Arial" w:hint="cs"/>
          <w:bCs/>
          <w:color w:val="3366FF"/>
          <w:sz w:val="28"/>
          <w:szCs w:val="28"/>
          <w:u w:val="single"/>
          <w:rtl/>
          <w:lang w:bidi="ar-AE"/>
        </w:rPr>
        <w:t xml:space="preserve"> </w:t>
      </w:r>
      <w:r w:rsidR="00CA39E1" w:rsidRPr="00460ABB">
        <w:rPr>
          <w:rFonts w:ascii="Arial" w:hAnsi="Arial" w:cs="Arial" w:hint="cs"/>
          <w:bCs/>
          <w:color w:val="3366FF"/>
          <w:sz w:val="28"/>
          <w:szCs w:val="28"/>
          <w:u w:val="single"/>
          <w:rtl/>
          <w:lang w:bidi="ar-AE"/>
        </w:rPr>
        <w:t xml:space="preserve">استمرار </w:t>
      </w:r>
      <w:r w:rsidR="00B65FA9" w:rsidRPr="00460ABB">
        <w:rPr>
          <w:rFonts w:ascii="Arial" w:hAnsi="Arial" w:cs="Arial" w:hint="cs"/>
          <w:bCs/>
          <w:color w:val="3366FF"/>
          <w:sz w:val="28"/>
          <w:szCs w:val="28"/>
          <w:u w:val="single"/>
          <w:rtl/>
          <w:lang w:bidi="ar-AE"/>
        </w:rPr>
        <w:t>الدفاع السريع على خط المرحلة (شمس)</w:t>
      </w:r>
      <w:r w:rsidR="00BD375E" w:rsidRPr="00460ABB">
        <w:rPr>
          <w:rFonts w:ascii="Arial" w:hAnsi="Arial" w:cs="Arial" w:hint="cs"/>
          <w:bCs/>
          <w:color w:val="3366FF"/>
          <w:sz w:val="28"/>
          <w:szCs w:val="28"/>
          <w:u w:val="single"/>
          <w:rtl/>
          <w:lang w:bidi="ar-AE"/>
        </w:rPr>
        <w:t xml:space="preserve"> </w:t>
      </w:r>
      <w:r w:rsidR="00CA39E1" w:rsidRPr="00460ABB">
        <w:rPr>
          <w:rFonts w:ascii="Arial" w:hAnsi="Arial" w:cs="Arial" w:hint="cs"/>
          <w:bCs/>
          <w:color w:val="3366FF"/>
          <w:sz w:val="28"/>
          <w:szCs w:val="28"/>
          <w:u w:val="single"/>
          <w:rtl/>
          <w:lang w:bidi="ar-AE"/>
        </w:rPr>
        <w:t>والتحضير للهجوم المدبر</w:t>
      </w:r>
    </w:p>
    <w:tbl>
      <w:tblPr>
        <w:tblStyle w:val="TableGrid"/>
        <w:bidiVisual/>
        <w:tblW w:w="14788" w:type="dxa"/>
        <w:shd w:val="clear" w:color="auto" w:fill="FFFFFF" w:themeFill="background1"/>
        <w:tblLayout w:type="fixed"/>
        <w:tblLook w:val="0480" w:firstRow="0" w:lastRow="0" w:firstColumn="1" w:lastColumn="0" w:noHBand="0" w:noVBand="1"/>
      </w:tblPr>
      <w:tblGrid>
        <w:gridCol w:w="483"/>
        <w:gridCol w:w="1694"/>
        <w:gridCol w:w="3291"/>
        <w:gridCol w:w="2160"/>
        <w:gridCol w:w="3107"/>
        <w:gridCol w:w="4053"/>
      </w:tblGrid>
      <w:tr w:rsidR="00460ABB" w:rsidRPr="00460ABB" w14:paraId="4E5F70B7" w14:textId="35C2ACB8" w:rsidTr="00AE6A65">
        <w:trPr>
          <w:trHeight w:val="454"/>
          <w:tblHeader/>
        </w:trPr>
        <w:tc>
          <w:tcPr>
            <w:tcW w:w="483" w:type="dxa"/>
            <w:shd w:val="clear" w:color="auto" w:fill="FBD4B4" w:themeFill="accent6" w:themeFillTint="66"/>
            <w:vAlign w:val="center"/>
          </w:tcPr>
          <w:p w14:paraId="2313F91E" w14:textId="77777777" w:rsidR="005F052A" w:rsidRPr="00460ABB" w:rsidRDefault="005F052A" w:rsidP="005F052A">
            <w:pPr>
              <w:bidi/>
              <w:jc w:val="center"/>
              <w:rPr>
                <w:rFonts w:ascii="Arial" w:hAnsi="Arial" w:cs="Arial"/>
                <w:bCs/>
                <w:color w:val="3366FF"/>
                <w:sz w:val="26"/>
                <w:szCs w:val="26"/>
              </w:rPr>
            </w:pPr>
            <w:r w:rsidRPr="00460ABB">
              <w:rPr>
                <w:rFonts w:ascii="Arial" w:hAnsi="Arial" w:cs="Arial"/>
                <w:color w:val="3366FF"/>
                <w:sz w:val="26"/>
                <w:szCs w:val="26"/>
                <w:rtl/>
                <w:lang w:bidi="ar-AE"/>
              </w:rPr>
              <w:br w:type="page"/>
            </w:r>
            <w:r w:rsidRPr="00460ABB">
              <w:rPr>
                <w:rFonts w:ascii="Arial" w:hAnsi="Arial" w:cs="Arial"/>
                <w:bCs/>
                <w:color w:val="3366FF"/>
                <w:sz w:val="26"/>
                <w:szCs w:val="26"/>
                <w:rtl/>
              </w:rPr>
              <w:t>ت</w:t>
            </w:r>
          </w:p>
        </w:tc>
        <w:tc>
          <w:tcPr>
            <w:tcW w:w="1694" w:type="dxa"/>
            <w:shd w:val="clear" w:color="auto" w:fill="FBD4B4" w:themeFill="accent6" w:themeFillTint="66"/>
            <w:vAlign w:val="center"/>
          </w:tcPr>
          <w:p w14:paraId="5048BCCE" w14:textId="1148BC19" w:rsidR="005F052A" w:rsidRPr="00460ABB" w:rsidRDefault="005F052A" w:rsidP="005F052A">
            <w:pPr>
              <w:bidi/>
              <w:jc w:val="center"/>
              <w:rPr>
                <w:rFonts w:ascii="Arial" w:hAnsi="Arial" w:cs="Arial"/>
                <w:bCs/>
                <w:color w:val="3366FF"/>
                <w:sz w:val="26"/>
                <w:szCs w:val="26"/>
              </w:rPr>
            </w:pPr>
            <w:r w:rsidRPr="00460ABB">
              <w:rPr>
                <w:rFonts w:ascii="Arial" w:hAnsi="Arial" w:cs="Arial"/>
                <w:bCs/>
                <w:color w:val="3366FF"/>
                <w:sz w:val="26"/>
                <w:szCs w:val="26"/>
                <w:rtl/>
              </w:rPr>
              <w:t>الوقت</w:t>
            </w:r>
          </w:p>
        </w:tc>
        <w:tc>
          <w:tcPr>
            <w:tcW w:w="3291" w:type="dxa"/>
            <w:shd w:val="clear" w:color="auto" w:fill="FBD4B4" w:themeFill="accent6" w:themeFillTint="66"/>
            <w:vAlign w:val="center"/>
          </w:tcPr>
          <w:p w14:paraId="57D73806" w14:textId="77777777" w:rsidR="005F052A" w:rsidRPr="00460ABB" w:rsidRDefault="005F052A" w:rsidP="005F052A">
            <w:pPr>
              <w:bidi/>
              <w:jc w:val="center"/>
              <w:rPr>
                <w:rFonts w:ascii="Arial" w:hAnsi="Arial" w:cs="Arial"/>
                <w:bCs/>
                <w:color w:val="3366FF"/>
                <w:sz w:val="26"/>
                <w:szCs w:val="26"/>
                <w:rtl/>
              </w:rPr>
            </w:pPr>
            <w:r w:rsidRPr="00460ABB">
              <w:rPr>
                <w:rFonts w:ascii="Arial" w:hAnsi="Arial" w:cs="Arial"/>
                <w:bCs/>
                <w:color w:val="3366FF"/>
                <w:sz w:val="26"/>
                <w:szCs w:val="26"/>
                <w:rtl/>
              </w:rPr>
              <w:t>وصف</w:t>
            </w:r>
          </w:p>
          <w:p w14:paraId="4DBD1A77" w14:textId="768D1EC2" w:rsidR="005F052A" w:rsidRPr="00460ABB" w:rsidRDefault="005F052A" w:rsidP="005F052A">
            <w:pPr>
              <w:bidi/>
              <w:jc w:val="center"/>
              <w:rPr>
                <w:rFonts w:ascii="Arial" w:hAnsi="Arial" w:cs="Arial"/>
                <w:bCs/>
                <w:color w:val="3366FF"/>
                <w:sz w:val="26"/>
                <w:szCs w:val="26"/>
                <w:rtl/>
                <w:lang w:bidi="ar-AE"/>
              </w:rPr>
            </w:pPr>
            <w:r w:rsidRPr="00460ABB">
              <w:rPr>
                <w:rFonts w:ascii="Arial" w:hAnsi="Arial" w:cs="Arial"/>
                <w:bCs/>
                <w:color w:val="3366FF"/>
                <w:sz w:val="26"/>
                <w:szCs w:val="26"/>
                <w:rtl/>
              </w:rPr>
              <w:t>الحدث/ المعضلة</w:t>
            </w:r>
          </w:p>
        </w:tc>
        <w:tc>
          <w:tcPr>
            <w:tcW w:w="2160" w:type="dxa"/>
            <w:shd w:val="clear" w:color="auto" w:fill="FBD4B4" w:themeFill="accent6" w:themeFillTint="66"/>
            <w:vAlign w:val="center"/>
          </w:tcPr>
          <w:p w14:paraId="2FFBF030" w14:textId="7030D1CB" w:rsidR="005F052A" w:rsidRPr="00460ABB" w:rsidRDefault="005F052A" w:rsidP="005F052A">
            <w:pPr>
              <w:bidi/>
              <w:jc w:val="center"/>
              <w:rPr>
                <w:rFonts w:ascii="Arial" w:hAnsi="Arial" w:cs="Arial"/>
                <w:bCs/>
                <w:color w:val="3366FF"/>
                <w:sz w:val="26"/>
                <w:szCs w:val="26"/>
                <w:rtl/>
              </w:rPr>
            </w:pPr>
            <w:r w:rsidRPr="00460ABB">
              <w:rPr>
                <w:rFonts w:ascii="Arial" w:hAnsi="Arial" w:cs="Arial"/>
                <w:bCs/>
                <w:color w:val="3366FF"/>
                <w:sz w:val="26"/>
                <w:szCs w:val="26"/>
                <w:rtl/>
              </w:rPr>
              <w:t>المكلف بالإجراء والمتابعة</w:t>
            </w:r>
          </w:p>
        </w:tc>
        <w:tc>
          <w:tcPr>
            <w:tcW w:w="3107" w:type="dxa"/>
            <w:shd w:val="clear" w:color="auto" w:fill="FBD4B4" w:themeFill="accent6" w:themeFillTint="66"/>
            <w:vAlign w:val="center"/>
          </w:tcPr>
          <w:p w14:paraId="272E95C1" w14:textId="0A7119EB" w:rsidR="005F052A" w:rsidRPr="00460ABB" w:rsidRDefault="005F052A" w:rsidP="005F052A">
            <w:pPr>
              <w:bidi/>
              <w:jc w:val="center"/>
              <w:rPr>
                <w:rFonts w:ascii="Arial" w:hAnsi="Arial" w:cs="Arial"/>
                <w:bCs/>
                <w:color w:val="3366FF"/>
                <w:sz w:val="26"/>
                <w:szCs w:val="26"/>
                <w:rtl/>
              </w:rPr>
            </w:pPr>
            <w:r w:rsidRPr="00460ABB">
              <w:rPr>
                <w:rFonts w:ascii="Arial" w:hAnsi="Arial" w:cs="Arial"/>
                <w:bCs/>
                <w:color w:val="3366FF"/>
                <w:sz w:val="26"/>
                <w:szCs w:val="26"/>
                <w:rtl/>
              </w:rPr>
              <w:t>أسلوب فرض المعضلة</w:t>
            </w:r>
          </w:p>
        </w:tc>
        <w:tc>
          <w:tcPr>
            <w:tcW w:w="4053" w:type="dxa"/>
            <w:shd w:val="clear" w:color="auto" w:fill="FBD4B4" w:themeFill="accent6" w:themeFillTint="66"/>
            <w:vAlign w:val="center"/>
          </w:tcPr>
          <w:p w14:paraId="0868EDA2" w14:textId="3039A06A" w:rsidR="005F052A" w:rsidRPr="00460ABB" w:rsidRDefault="005F052A" w:rsidP="005F052A">
            <w:pPr>
              <w:bidi/>
              <w:jc w:val="center"/>
              <w:rPr>
                <w:rFonts w:ascii="Arial" w:hAnsi="Arial" w:cs="Arial"/>
                <w:bCs/>
                <w:color w:val="3366FF"/>
                <w:sz w:val="26"/>
                <w:szCs w:val="26"/>
                <w:rtl/>
              </w:rPr>
            </w:pPr>
            <w:r w:rsidRPr="00460ABB">
              <w:rPr>
                <w:rFonts w:ascii="Arial" w:hAnsi="Arial" w:cs="Arial"/>
                <w:bCs/>
                <w:color w:val="3366FF"/>
                <w:sz w:val="26"/>
                <w:szCs w:val="26"/>
                <w:rtl/>
              </w:rPr>
              <w:t>رد الفعل المتوقع</w:t>
            </w:r>
          </w:p>
        </w:tc>
      </w:tr>
      <w:tr w:rsidR="00460ABB" w:rsidRPr="00460ABB" w14:paraId="1A8450B6" w14:textId="77777777" w:rsidTr="00AE6A65">
        <w:trPr>
          <w:trHeight w:val="454"/>
        </w:trPr>
        <w:tc>
          <w:tcPr>
            <w:tcW w:w="14788" w:type="dxa"/>
            <w:gridSpan w:val="6"/>
            <w:shd w:val="clear" w:color="auto" w:fill="E5B8B7" w:themeFill="accent2" w:themeFillTint="66"/>
            <w:vAlign w:val="center"/>
          </w:tcPr>
          <w:p w14:paraId="3353377C" w14:textId="0D46BE57" w:rsidR="00B373C1" w:rsidRPr="00460ABB" w:rsidRDefault="00B373C1" w:rsidP="00010A73">
            <w:pPr>
              <w:bidi/>
              <w:jc w:val="center"/>
              <w:rPr>
                <w:rFonts w:ascii="Arial" w:hAnsi="Arial" w:cs="Arial"/>
                <w:bCs/>
                <w:color w:val="3366FF"/>
                <w:sz w:val="26"/>
                <w:szCs w:val="26"/>
                <w:rtl/>
                <w:lang w:bidi="ar-AE"/>
              </w:rPr>
            </w:pPr>
            <w:r w:rsidRPr="00460ABB">
              <w:rPr>
                <w:rFonts w:ascii="Arial" w:hAnsi="Arial" w:cs="Arial"/>
                <w:bCs/>
                <w:color w:val="3366FF"/>
                <w:sz w:val="26"/>
                <w:szCs w:val="26"/>
                <w:rtl/>
                <w:lang w:bidi="ar-AE"/>
              </w:rPr>
              <w:t>المعضلة/</w:t>
            </w:r>
            <w:r w:rsidR="00F348B3" w:rsidRPr="00460ABB">
              <w:rPr>
                <w:rFonts w:ascii="Arial" w:hAnsi="Arial" w:cs="Arial" w:hint="cs"/>
                <w:bCs/>
                <w:color w:val="3366FF"/>
                <w:sz w:val="26"/>
                <w:szCs w:val="26"/>
                <w:rtl/>
                <w:lang w:bidi="ar-AE"/>
              </w:rPr>
              <w:t>9</w:t>
            </w:r>
            <w:r w:rsidRPr="00460ABB">
              <w:rPr>
                <w:rFonts w:ascii="Arial" w:hAnsi="Arial" w:cs="Arial"/>
                <w:bCs/>
                <w:color w:val="3366FF"/>
                <w:sz w:val="26"/>
                <w:szCs w:val="26"/>
                <w:rtl/>
                <w:lang w:bidi="ar-AE"/>
              </w:rPr>
              <w:t xml:space="preserve">: إنذار وطيران مسيرة استطلاع معادية أعلى موقع قيادة </w:t>
            </w:r>
            <w:r w:rsidR="0089553D" w:rsidRPr="00460ABB">
              <w:rPr>
                <w:rFonts w:ascii="Arial" w:hAnsi="Arial" w:cs="Arial" w:hint="cs"/>
                <w:bCs/>
                <w:color w:val="3366FF"/>
                <w:sz w:val="26"/>
                <w:szCs w:val="26"/>
                <w:rtl/>
                <w:lang w:bidi="ar-AE"/>
              </w:rPr>
              <w:t>كتيبة المشاة الآلية/12</w:t>
            </w:r>
            <w:r w:rsidRPr="00460ABB">
              <w:rPr>
                <w:rFonts w:ascii="Arial" w:hAnsi="Arial" w:cs="Arial"/>
                <w:bCs/>
                <w:color w:val="3366FF"/>
                <w:sz w:val="26"/>
                <w:szCs w:val="26"/>
                <w:rtl/>
                <w:lang w:bidi="ar-AE"/>
              </w:rPr>
              <w:t xml:space="preserve"> </w:t>
            </w:r>
          </w:p>
        </w:tc>
      </w:tr>
      <w:tr w:rsidR="00460ABB" w:rsidRPr="00460ABB" w14:paraId="10E30F8F" w14:textId="77777777" w:rsidTr="00AE6A65">
        <w:trPr>
          <w:trHeight w:val="454"/>
        </w:trPr>
        <w:tc>
          <w:tcPr>
            <w:tcW w:w="483" w:type="dxa"/>
            <w:shd w:val="clear" w:color="auto" w:fill="FFFFFF" w:themeFill="background1"/>
          </w:tcPr>
          <w:p w14:paraId="61192697" w14:textId="77777777" w:rsidR="00B373C1" w:rsidRPr="00460ABB" w:rsidRDefault="00B373C1" w:rsidP="00B373C1">
            <w:pPr>
              <w:pStyle w:val="ListParagraph"/>
              <w:numPr>
                <w:ilvl w:val="0"/>
                <w:numId w:val="3"/>
              </w:numPr>
              <w:bidi/>
              <w:ind w:left="113" w:firstLine="0"/>
              <w:jc w:val="center"/>
              <w:rPr>
                <w:rFonts w:ascii="Arial" w:hAnsi="Arial" w:cs="Arial"/>
                <w:color w:val="3366FF"/>
                <w:sz w:val="26"/>
                <w:szCs w:val="26"/>
                <w:rtl/>
              </w:rPr>
            </w:pPr>
          </w:p>
        </w:tc>
        <w:tc>
          <w:tcPr>
            <w:tcW w:w="1694" w:type="dxa"/>
            <w:shd w:val="clear" w:color="auto" w:fill="FFFFFF" w:themeFill="background1"/>
          </w:tcPr>
          <w:p w14:paraId="1CEA4BD8" w14:textId="2CD5366C" w:rsidR="00B373C1" w:rsidRPr="00460ABB" w:rsidRDefault="00AE6A65" w:rsidP="00010A73">
            <w:pPr>
              <w:bidi/>
              <w:jc w:val="center"/>
              <w:rPr>
                <w:rFonts w:ascii="Arial" w:hAnsi="Arial" w:cs="Arial"/>
                <w:color w:val="3366FF"/>
                <w:sz w:val="26"/>
                <w:szCs w:val="26"/>
                <w:rtl/>
                <w:lang w:bidi="ar-AE"/>
              </w:rPr>
            </w:pPr>
            <w:r w:rsidRPr="00460ABB">
              <w:rPr>
                <w:rFonts w:ascii="Arial" w:hAnsi="Arial" w:cs="Arial" w:hint="cs"/>
                <w:color w:val="3366FF"/>
                <w:sz w:val="26"/>
                <w:szCs w:val="26"/>
                <w:rtl/>
                <w:lang w:bidi="ar-AE"/>
              </w:rPr>
              <w:t>0945</w:t>
            </w:r>
          </w:p>
        </w:tc>
        <w:tc>
          <w:tcPr>
            <w:tcW w:w="3291" w:type="dxa"/>
            <w:shd w:val="clear" w:color="auto" w:fill="FFFFFF" w:themeFill="background1"/>
          </w:tcPr>
          <w:p w14:paraId="636C60E7" w14:textId="77777777" w:rsidR="00B373C1" w:rsidRPr="00460ABB" w:rsidRDefault="00B373C1" w:rsidP="00010A73">
            <w:pPr>
              <w:pStyle w:val="ListParagraph"/>
              <w:tabs>
                <w:tab w:val="right" w:pos="0"/>
              </w:tabs>
              <w:bidi/>
              <w:ind w:left="0"/>
              <w:jc w:val="lowKashida"/>
              <w:rPr>
                <w:rFonts w:ascii="Arial" w:hAnsi="Arial" w:cs="Arial"/>
                <w:color w:val="3366FF"/>
                <w:sz w:val="26"/>
                <w:szCs w:val="26"/>
                <w:rtl/>
                <w:lang w:bidi="ar-AE"/>
              </w:rPr>
            </w:pPr>
            <w:r w:rsidRPr="00460ABB">
              <w:rPr>
                <w:rFonts w:ascii="Arial" w:hAnsi="Arial" w:cs="Arial"/>
                <w:b/>
                <w:bCs/>
                <w:color w:val="3366FF"/>
                <w:sz w:val="26"/>
                <w:szCs w:val="26"/>
                <w:u w:val="single"/>
                <w:rtl/>
                <w:lang w:bidi="ar-AE"/>
              </w:rPr>
              <w:t>إنذار مبكر</w:t>
            </w:r>
            <w:r w:rsidRPr="00460ABB">
              <w:rPr>
                <w:rFonts w:ascii="Arial" w:hAnsi="Arial" w:cs="Arial"/>
                <w:color w:val="3366FF"/>
                <w:sz w:val="26"/>
                <w:szCs w:val="26"/>
                <w:rtl/>
                <w:lang w:bidi="ar-AE"/>
              </w:rPr>
              <w:t>. رصد عدد (1) طائرة استطلاع مسيرة في منطقة عمليات مجموعة لواء الإمارات/1، ومن المؤكد انها تقوم برصد وتصوير الأعمال الدفاعية لقواتنا، يرجى أخذ الحيطة والحذر</w:t>
            </w:r>
          </w:p>
        </w:tc>
        <w:tc>
          <w:tcPr>
            <w:tcW w:w="2160" w:type="dxa"/>
            <w:shd w:val="clear" w:color="auto" w:fill="FFFFFF" w:themeFill="background1"/>
          </w:tcPr>
          <w:p w14:paraId="4FCE6A0A" w14:textId="77777777" w:rsidR="00B373C1" w:rsidRPr="00460ABB" w:rsidRDefault="00B373C1" w:rsidP="00B373C1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66FF"/>
                <w:sz w:val="26"/>
                <w:szCs w:val="26"/>
                <w:rtl/>
              </w:rPr>
            </w:pPr>
            <w:r w:rsidRPr="00460ABB">
              <w:rPr>
                <w:rFonts w:ascii="Arial" w:hAnsi="Arial" w:cs="Arial"/>
                <w:color w:val="3366FF"/>
                <w:sz w:val="26"/>
                <w:szCs w:val="26"/>
                <w:rtl/>
              </w:rPr>
              <w:t>ركن عمليات المكون البري</w:t>
            </w:r>
          </w:p>
        </w:tc>
        <w:tc>
          <w:tcPr>
            <w:tcW w:w="3107" w:type="dxa"/>
            <w:shd w:val="clear" w:color="auto" w:fill="FFFFFF" w:themeFill="background1"/>
          </w:tcPr>
          <w:p w14:paraId="3CC6DF98" w14:textId="77777777" w:rsidR="00B373C1" w:rsidRPr="00460ABB" w:rsidRDefault="00B373C1" w:rsidP="00B373C1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66FF"/>
                <w:sz w:val="26"/>
                <w:szCs w:val="26"/>
                <w:rtl/>
              </w:rPr>
            </w:pPr>
            <w:r w:rsidRPr="00460ABB">
              <w:rPr>
                <w:rFonts w:ascii="Arial" w:hAnsi="Arial" w:cs="Arial"/>
                <w:b/>
                <w:bCs/>
                <w:color w:val="3366FF"/>
                <w:sz w:val="26"/>
                <w:szCs w:val="26"/>
                <w:u w:val="single"/>
                <w:rtl/>
              </w:rPr>
              <w:t>تقرير عمليات.</w:t>
            </w:r>
            <w:r w:rsidRPr="00460ABB">
              <w:rPr>
                <w:rFonts w:ascii="Arial" w:hAnsi="Arial" w:cs="Arial"/>
                <w:color w:val="3366FF"/>
                <w:sz w:val="26"/>
                <w:szCs w:val="26"/>
                <w:rtl/>
              </w:rPr>
              <w:t xml:space="preserve"> من ركن عمليات المكون البري (السيطرة العليا) إلى قيادة مجموعة اللواء</w:t>
            </w:r>
          </w:p>
        </w:tc>
        <w:tc>
          <w:tcPr>
            <w:tcW w:w="4053" w:type="dxa"/>
            <w:shd w:val="clear" w:color="auto" w:fill="FFFFFF" w:themeFill="background1"/>
          </w:tcPr>
          <w:p w14:paraId="347C9B84" w14:textId="77777777" w:rsidR="00B373C1" w:rsidRPr="00460ABB" w:rsidRDefault="00B373C1" w:rsidP="00B373C1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66FF"/>
                <w:sz w:val="26"/>
                <w:szCs w:val="26"/>
              </w:rPr>
            </w:pPr>
            <w:r w:rsidRPr="00460ABB">
              <w:rPr>
                <w:rFonts w:ascii="Arial" w:hAnsi="Arial" w:cs="Arial"/>
                <w:color w:val="3366FF"/>
                <w:sz w:val="26"/>
                <w:szCs w:val="26"/>
                <w:rtl/>
              </w:rPr>
              <w:t xml:space="preserve">إصدار إنذار بتهديد جوي معادي </w:t>
            </w:r>
          </w:p>
          <w:p w14:paraId="2B66F3DE" w14:textId="77777777" w:rsidR="00B373C1" w:rsidRPr="00460ABB" w:rsidRDefault="00B373C1" w:rsidP="00B373C1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66FF"/>
                <w:sz w:val="26"/>
                <w:szCs w:val="26"/>
              </w:rPr>
            </w:pPr>
            <w:r w:rsidRPr="00460ABB">
              <w:rPr>
                <w:rFonts w:ascii="Arial" w:hAnsi="Arial" w:cs="Arial"/>
                <w:color w:val="3366FF"/>
                <w:sz w:val="26"/>
                <w:szCs w:val="26"/>
                <w:rtl/>
              </w:rPr>
              <w:t>تنفيذ إجراءات الدفاع الجوي السلبي والإيجابي</w:t>
            </w:r>
          </w:p>
          <w:p w14:paraId="27A6481E" w14:textId="77777777" w:rsidR="00B373C1" w:rsidRPr="00460ABB" w:rsidRDefault="00B373C1" w:rsidP="00B373C1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66FF"/>
                <w:sz w:val="26"/>
                <w:szCs w:val="26"/>
              </w:rPr>
            </w:pPr>
            <w:r w:rsidRPr="00460ABB">
              <w:rPr>
                <w:rFonts w:ascii="Arial" w:hAnsi="Arial" w:cs="Arial"/>
                <w:color w:val="3366FF"/>
                <w:sz w:val="26"/>
                <w:szCs w:val="26"/>
                <w:rtl/>
              </w:rPr>
              <w:t>تنفيذ إجراءات رد الفعل على النيران غير المباشرة</w:t>
            </w:r>
          </w:p>
          <w:p w14:paraId="312970C7" w14:textId="77777777" w:rsidR="00B373C1" w:rsidRPr="00460ABB" w:rsidRDefault="00B373C1" w:rsidP="00B373C1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66FF"/>
                <w:sz w:val="26"/>
                <w:szCs w:val="26"/>
              </w:rPr>
            </w:pPr>
            <w:r w:rsidRPr="00460ABB">
              <w:rPr>
                <w:rFonts w:ascii="Arial" w:hAnsi="Arial" w:cs="Arial"/>
                <w:color w:val="3366FF"/>
                <w:sz w:val="26"/>
                <w:szCs w:val="26"/>
                <w:rtl/>
              </w:rPr>
              <w:t>إرسال تقرير الموقف الفوري</w:t>
            </w:r>
          </w:p>
          <w:p w14:paraId="1DD85FE1" w14:textId="77777777" w:rsidR="00B373C1" w:rsidRPr="00460ABB" w:rsidRDefault="00B373C1" w:rsidP="00B373C1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66FF"/>
                <w:sz w:val="26"/>
                <w:szCs w:val="26"/>
                <w:rtl/>
              </w:rPr>
            </w:pPr>
            <w:r w:rsidRPr="00460ABB">
              <w:rPr>
                <w:rFonts w:ascii="Arial" w:hAnsi="Arial" w:cs="Arial"/>
                <w:color w:val="3366FF"/>
                <w:sz w:val="26"/>
                <w:szCs w:val="26"/>
                <w:rtl/>
              </w:rPr>
              <w:t>تأكد جميع المحكمين من تنفيذ رد الفعل المتوقع</w:t>
            </w:r>
          </w:p>
        </w:tc>
      </w:tr>
      <w:tr w:rsidR="00460ABB" w:rsidRPr="00460ABB" w14:paraId="6A27F6DC" w14:textId="77777777" w:rsidTr="00AE6A65">
        <w:trPr>
          <w:trHeight w:val="454"/>
        </w:trPr>
        <w:tc>
          <w:tcPr>
            <w:tcW w:w="483" w:type="dxa"/>
            <w:shd w:val="clear" w:color="auto" w:fill="FFFFFF" w:themeFill="background1"/>
          </w:tcPr>
          <w:p w14:paraId="71D8AC19" w14:textId="77777777" w:rsidR="00B373C1" w:rsidRPr="00460ABB" w:rsidRDefault="00B373C1" w:rsidP="00B373C1">
            <w:pPr>
              <w:pStyle w:val="ListParagraph"/>
              <w:numPr>
                <w:ilvl w:val="0"/>
                <w:numId w:val="3"/>
              </w:numPr>
              <w:bidi/>
              <w:ind w:left="113" w:firstLine="0"/>
              <w:jc w:val="center"/>
              <w:rPr>
                <w:rFonts w:ascii="Arial" w:hAnsi="Arial" w:cs="Arial"/>
                <w:color w:val="3366FF"/>
                <w:sz w:val="26"/>
                <w:szCs w:val="26"/>
                <w:rtl/>
              </w:rPr>
            </w:pPr>
          </w:p>
        </w:tc>
        <w:tc>
          <w:tcPr>
            <w:tcW w:w="1694" w:type="dxa"/>
            <w:shd w:val="clear" w:color="auto" w:fill="FFFFFF" w:themeFill="background1"/>
          </w:tcPr>
          <w:p w14:paraId="204F4268" w14:textId="77777777" w:rsidR="00B373C1" w:rsidRPr="00460ABB" w:rsidRDefault="00B373C1" w:rsidP="00010A73">
            <w:pPr>
              <w:bidi/>
              <w:jc w:val="center"/>
              <w:rPr>
                <w:rFonts w:ascii="Arial" w:hAnsi="Arial" w:cs="Arial"/>
                <w:color w:val="3366FF"/>
                <w:sz w:val="26"/>
                <w:szCs w:val="26"/>
                <w:rtl/>
                <w:lang w:bidi="ar-AE"/>
              </w:rPr>
            </w:pPr>
            <w:r w:rsidRPr="00460ABB">
              <w:rPr>
                <w:rFonts w:ascii="Arial" w:hAnsi="Arial" w:cs="Arial"/>
                <w:color w:val="3366FF"/>
                <w:sz w:val="26"/>
                <w:szCs w:val="26"/>
                <w:rtl/>
                <w:lang w:bidi="ar-AE"/>
              </w:rPr>
              <w:t>تنفذ المعضلة بعد (15) دقيقة من الإنذار المبكر</w:t>
            </w:r>
          </w:p>
        </w:tc>
        <w:tc>
          <w:tcPr>
            <w:tcW w:w="3291" w:type="dxa"/>
            <w:shd w:val="clear" w:color="auto" w:fill="FFFFFF" w:themeFill="background1"/>
          </w:tcPr>
          <w:p w14:paraId="1BB3450F" w14:textId="016C15F9" w:rsidR="00B373C1" w:rsidRPr="00460ABB" w:rsidRDefault="00B373C1" w:rsidP="00010A73">
            <w:pPr>
              <w:pStyle w:val="ListParagraph"/>
              <w:tabs>
                <w:tab w:val="right" w:pos="0"/>
              </w:tabs>
              <w:bidi/>
              <w:ind w:left="0"/>
              <w:jc w:val="lowKashida"/>
              <w:rPr>
                <w:rFonts w:ascii="Arial" w:hAnsi="Arial" w:cs="Arial"/>
                <w:color w:val="3366FF"/>
                <w:sz w:val="26"/>
                <w:szCs w:val="26"/>
                <w:rtl/>
                <w:lang w:bidi="ar-AE"/>
              </w:rPr>
            </w:pPr>
            <w:r w:rsidRPr="00460ABB">
              <w:rPr>
                <w:rFonts w:ascii="Arial" w:hAnsi="Arial" w:cs="Arial"/>
                <w:color w:val="3366FF"/>
                <w:sz w:val="26"/>
                <w:szCs w:val="26"/>
                <w:rtl/>
                <w:lang w:bidi="ar-AE"/>
              </w:rPr>
              <w:t xml:space="preserve">مشاهدة طائرة استطلاع مسيرة معادية تقوم بالتحليق على ارتفاعات متوسطة </w:t>
            </w:r>
            <w:r w:rsidRPr="00460ABB">
              <w:rPr>
                <w:rFonts w:ascii="Arial" w:hAnsi="Arial" w:cs="Arial" w:hint="cs"/>
                <w:color w:val="3366FF"/>
                <w:sz w:val="26"/>
                <w:szCs w:val="26"/>
                <w:rtl/>
                <w:lang w:bidi="ar-AE"/>
              </w:rPr>
              <w:t>أعلى</w:t>
            </w:r>
            <w:r w:rsidRPr="00460ABB">
              <w:rPr>
                <w:rFonts w:ascii="Arial" w:hAnsi="Arial" w:cs="Arial"/>
                <w:color w:val="3366FF"/>
                <w:sz w:val="26"/>
                <w:szCs w:val="26"/>
                <w:rtl/>
                <w:lang w:bidi="ar-AE"/>
              </w:rPr>
              <w:t xml:space="preserve"> موقع قيادة </w:t>
            </w:r>
            <w:r w:rsidR="0089553D" w:rsidRPr="00460ABB">
              <w:rPr>
                <w:rFonts w:ascii="Arial" w:hAnsi="Arial" w:cs="Arial" w:hint="cs"/>
                <w:color w:val="3366FF"/>
                <w:sz w:val="26"/>
                <w:szCs w:val="26"/>
                <w:rtl/>
                <w:lang w:bidi="ar-AE"/>
              </w:rPr>
              <w:t>كتيبة المشاة الآلية/12</w:t>
            </w:r>
          </w:p>
        </w:tc>
        <w:tc>
          <w:tcPr>
            <w:tcW w:w="2160" w:type="dxa"/>
            <w:shd w:val="clear" w:color="auto" w:fill="FFFFFF" w:themeFill="background1"/>
          </w:tcPr>
          <w:p w14:paraId="476D098B" w14:textId="77777777" w:rsidR="00B373C1" w:rsidRPr="00460ABB" w:rsidRDefault="00B373C1" w:rsidP="00B373C1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66FF"/>
                <w:sz w:val="26"/>
                <w:szCs w:val="26"/>
              </w:rPr>
            </w:pPr>
            <w:r w:rsidRPr="00460ABB">
              <w:rPr>
                <w:rFonts w:ascii="Arial" w:hAnsi="Arial" w:cs="Arial"/>
                <w:color w:val="3366FF"/>
                <w:sz w:val="26"/>
                <w:szCs w:val="26"/>
                <w:rtl/>
              </w:rPr>
              <w:t>السيطرة العليا</w:t>
            </w:r>
          </w:p>
          <w:p w14:paraId="08BDA587" w14:textId="77777777" w:rsidR="00B373C1" w:rsidRPr="00460ABB" w:rsidRDefault="00B373C1" w:rsidP="00B373C1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66FF"/>
                <w:sz w:val="26"/>
                <w:szCs w:val="26"/>
              </w:rPr>
            </w:pPr>
            <w:r w:rsidRPr="00460ABB">
              <w:rPr>
                <w:rFonts w:ascii="Arial" w:hAnsi="Arial" w:cs="Arial"/>
                <w:color w:val="3366FF"/>
                <w:sz w:val="26"/>
                <w:szCs w:val="26"/>
                <w:rtl/>
              </w:rPr>
              <w:t>محكم الوحدة المتأثرة بالمعضلة</w:t>
            </w:r>
          </w:p>
          <w:p w14:paraId="3D140312" w14:textId="434E913E" w:rsidR="00DD757D" w:rsidRPr="00460ABB" w:rsidRDefault="00DD757D" w:rsidP="00DD757D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66FF"/>
                <w:sz w:val="26"/>
                <w:szCs w:val="26"/>
                <w:rtl/>
              </w:rPr>
            </w:pPr>
            <w:r w:rsidRPr="00460ABB">
              <w:rPr>
                <w:rFonts w:ascii="Arial" w:hAnsi="Arial" w:cs="Arial"/>
                <w:color w:val="3366FF"/>
                <w:sz w:val="26"/>
                <w:szCs w:val="26"/>
                <w:rtl/>
              </w:rPr>
              <w:t>محكم الدفاع الجوي</w:t>
            </w:r>
          </w:p>
        </w:tc>
        <w:tc>
          <w:tcPr>
            <w:tcW w:w="3107" w:type="dxa"/>
            <w:shd w:val="clear" w:color="auto" w:fill="FFFFFF" w:themeFill="background1"/>
          </w:tcPr>
          <w:p w14:paraId="43C6A0C1" w14:textId="77777777" w:rsidR="00B373C1" w:rsidRPr="00460ABB" w:rsidRDefault="00B373C1" w:rsidP="00B373C1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66FF"/>
                <w:sz w:val="26"/>
                <w:szCs w:val="26"/>
                <w:rtl/>
              </w:rPr>
            </w:pPr>
            <w:r w:rsidRPr="00460ABB">
              <w:rPr>
                <w:rFonts w:ascii="Arial" w:hAnsi="Arial" w:cs="Arial"/>
                <w:color w:val="3366FF"/>
                <w:sz w:val="26"/>
                <w:szCs w:val="26"/>
                <w:rtl/>
              </w:rPr>
              <w:t>طيران منخفض لطائرة مسيرة أعلى موقع الوحدة المتأثرة بالمعضلة</w:t>
            </w:r>
          </w:p>
        </w:tc>
        <w:tc>
          <w:tcPr>
            <w:tcW w:w="4053" w:type="dxa"/>
            <w:shd w:val="clear" w:color="auto" w:fill="FFFFFF" w:themeFill="background1"/>
          </w:tcPr>
          <w:p w14:paraId="3611F670" w14:textId="77777777" w:rsidR="00B373C1" w:rsidRPr="00460ABB" w:rsidRDefault="00B373C1" w:rsidP="00B373C1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66FF"/>
                <w:sz w:val="26"/>
                <w:szCs w:val="26"/>
                <w:rtl/>
                <w:lang w:bidi="en-US"/>
              </w:rPr>
            </w:pPr>
            <w:r w:rsidRPr="00460ABB">
              <w:rPr>
                <w:rFonts w:ascii="Arial" w:hAnsi="Arial" w:cs="Arial"/>
                <w:color w:val="3366FF"/>
                <w:sz w:val="26"/>
                <w:szCs w:val="26"/>
                <w:rtl/>
              </w:rPr>
              <w:t>تنفيذ إجراءات الدفاع الجوي السلبي والإيجابي</w:t>
            </w:r>
          </w:p>
        </w:tc>
      </w:tr>
    </w:tbl>
    <w:p w14:paraId="558207AD" w14:textId="77777777" w:rsidR="0023398E" w:rsidRPr="00460ABB" w:rsidRDefault="0023398E">
      <w:pPr>
        <w:rPr>
          <w:rFonts w:asciiTheme="minorBidi" w:hAnsiTheme="minorBidi" w:cstheme="minorBidi"/>
          <w:b/>
          <w:bCs/>
          <w:color w:val="3366FF"/>
          <w:sz w:val="28"/>
          <w:szCs w:val="28"/>
          <w:rtl/>
          <w:lang w:bidi="ar-AE"/>
        </w:rPr>
      </w:pPr>
      <w:bookmarkStart w:id="1" w:name="_GoBack"/>
      <w:bookmarkEnd w:id="1"/>
    </w:p>
    <w:sectPr w:rsidR="0023398E" w:rsidRPr="00460ABB" w:rsidSect="00725A84">
      <w:headerReference w:type="default" r:id="rId11"/>
      <w:footerReference w:type="even" r:id="rId12"/>
      <w:footerReference w:type="default" r:id="rId13"/>
      <w:endnotePr>
        <w:numFmt w:val="lowerLetter"/>
      </w:endnotePr>
      <w:pgSz w:w="16840" w:h="11907" w:orient="landscape" w:code="9"/>
      <w:pgMar w:top="1418" w:right="1134" w:bottom="1418" w:left="1134" w:header="425" w:footer="851" w:gutter="0"/>
      <w:pgNumType w:fmt="numberInDash"/>
      <w:cols w:space="720"/>
      <w:bidi/>
      <w:rtlGutter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C0C4143" w14:textId="77777777" w:rsidR="00F01647" w:rsidRDefault="00F01647">
      <w:r>
        <w:separator/>
      </w:r>
    </w:p>
  </w:endnote>
  <w:endnote w:type="continuationSeparator" w:id="0">
    <w:p w14:paraId="6371F196" w14:textId="77777777" w:rsidR="00F01647" w:rsidRDefault="00F016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Fonts w:ascii="Arial" w:hAnsi="Arial" w:cs="Arial"/>
        <w:sz w:val="24"/>
        <w:szCs w:val="24"/>
      </w:rPr>
      <w:id w:val="1632206939"/>
      <w:docPartObj>
        <w:docPartGallery w:val="Page Numbers (Bottom of Page)"/>
        <w:docPartUnique/>
      </w:docPartObj>
    </w:sdtPr>
    <w:sdtEndPr>
      <w:rPr>
        <w:rtl/>
      </w:rPr>
    </w:sdtEndPr>
    <w:sdtContent>
      <w:p w14:paraId="2DAC7B7B" w14:textId="77777777" w:rsidR="001C33F9" w:rsidRDefault="001C33F9" w:rsidP="00385252">
        <w:pPr>
          <w:pStyle w:val="Footer"/>
          <w:jc w:val="center"/>
          <w:rPr>
            <w:rFonts w:ascii="Arial" w:hAnsi="Arial" w:cs="Arial"/>
            <w:sz w:val="24"/>
            <w:szCs w:val="24"/>
          </w:rPr>
        </w:pPr>
        <w:r w:rsidRPr="00A26E5D">
          <w:rPr>
            <w:rFonts w:ascii="Arial" w:hAnsi="Arial" w:cs="Arial"/>
            <w:sz w:val="24"/>
            <w:szCs w:val="24"/>
          </w:rPr>
          <w:fldChar w:fldCharType="begin"/>
        </w:r>
        <w:r w:rsidRPr="00A26E5D">
          <w:rPr>
            <w:rFonts w:ascii="Arial" w:hAnsi="Arial" w:cs="Arial"/>
            <w:sz w:val="24"/>
            <w:szCs w:val="24"/>
          </w:rPr>
          <w:instrText xml:space="preserve"> PAGE   \* MERGEFORMAT </w:instrText>
        </w:r>
        <w:r w:rsidRPr="00A26E5D">
          <w:rPr>
            <w:rFonts w:ascii="Arial" w:hAnsi="Arial" w:cs="Arial"/>
            <w:sz w:val="24"/>
            <w:szCs w:val="24"/>
          </w:rPr>
          <w:fldChar w:fldCharType="separate"/>
        </w:r>
        <w:r>
          <w:rPr>
            <w:rFonts w:ascii="Arial" w:hAnsi="Arial" w:cs="Arial"/>
            <w:sz w:val="24"/>
            <w:szCs w:val="24"/>
          </w:rPr>
          <w:t>- 152 -</w:t>
        </w:r>
        <w:r w:rsidRPr="00A26E5D">
          <w:rPr>
            <w:rFonts w:ascii="Arial" w:hAnsi="Arial" w:cs="Arial"/>
            <w:sz w:val="24"/>
            <w:szCs w:val="24"/>
          </w:rPr>
          <w:fldChar w:fldCharType="end"/>
        </w:r>
      </w:p>
      <w:p w14:paraId="4D09F008" w14:textId="77777777" w:rsidR="001C33F9" w:rsidRPr="00385252" w:rsidRDefault="001C33F9" w:rsidP="00385252">
        <w:pPr>
          <w:bidi/>
          <w:spacing w:line="340" w:lineRule="exact"/>
          <w:jc w:val="center"/>
          <w:rPr>
            <w:rFonts w:ascii="Arial" w:hAnsi="Arial" w:cs="Arial"/>
            <w:b/>
            <w:bCs/>
            <w:sz w:val="40"/>
            <w:szCs w:val="40"/>
            <w:u w:val="single"/>
            <w:lang w:bidi="ar-AE"/>
          </w:rPr>
        </w:pPr>
        <w:r w:rsidRPr="00A26E5D">
          <w:rPr>
            <w:rFonts w:ascii="Arial" w:hAnsi="Arial" w:cs="Arial"/>
            <w:b/>
            <w:sz w:val="24"/>
            <w:szCs w:val="24"/>
            <w:u w:val="single"/>
            <w:rtl/>
          </w:rPr>
          <w:t>سري</w:t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Fonts w:ascii="Arial" w:hAnsi="Arial" w:cs="Arial"/>
        <w:sz w:val="24"/>
        <w:szCs w:val="24"/>
        <w:rtl/>
      </w:rPr>
      <w:id w:val="102005220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5DE7604" w14:textId="77777777" w:rsidR="001C33F9" w:rsidRPr="00002913" w:rsidRDefault="001C33F9" w:rsidP="00002913">
        <w:pPr>
          <w:pStyle w:val="Footer"/>
          <w:bidi/>
          <w:jc w:val="center"/>
          <w:rPr>
            <w:rFonts w:ascii="Arial" w:hAnsi="Arial" w:cs="Arial"/>
            <w:sz w:val="24"/>
            <w:szCs w:val="24"/>
          </w:rPr>
        </w:pPr>
        <w:r w:rsidRPr="00002913">
          <w:rPr>
            <w:rFonts w:ascii="Arial" w:hAnsi="Arial" w:cs="Arial"/>
            <w:sz w:val="24"/>
            <w:szCs w:val="24"/>
          </w:rPr>
          <w:fldChar w:fldCharType="begin"/>
        </w:r>
        <w:r w:rsidRPr="00002913">
          <w:rPr>
            <w:rFonts w:ascii="Arial" w:hAnsi="Arial" w:cs="Arial"/>
            <w:sz w:val="24"/>
            <w:szCs w:val="24"/>
          </w:rPr>
          <w:instrText xml:space="preserve"> PAGE   \* MERGEFORMAT </w:instrText>
        </w:r>
        <w:r w:rsidRPr="00002913">
          <w:rPr>
            <w:rFonts w:ascii="Arial" w:hAnsi="Arial" w:cs="Arial"/>
            <w:sz w:val="24"/>
            <w:szCs w:val="24"/>
          </w:rPr>
          <w:fldChar w:fldCharType="separate"/>
        </w:r>
        <w:r w:rsidRPr="00002913">
          <w:rPr>
            <w:rFonts w:ascii="Arial" w:hAnsi="Arial" w:cs="Arial"/>
            <w:noProof/>
            <w:sz w:val="24"/>
            <w:szCs w:val="24"/>
          </w:rPr>
          <w:t>- 1 -</w:t>
        </w:r>
        <w:r w:rsidRPr="00002913">
          <w:rPr>
            <w:rFonts w:ascii="Arial" w:hAnsi="Arial" w:cs="Arial"/>
            <w:noProof/>
            <w:sz w:val="24"/>
            <w:szCs w:val="24"/>
          </w:rPr>
          <w:fldChar w:fldCharType="end"/>
        </w:r>
      </w:p>
    </w:sdtContent>
  </w:sdt>
  <w:p w14:paraId="22626CF1" w14:textId="77777777" w:rsidR="001C33F9" w:rsidRPr="00002913" w:rsidRDefault="001C33F9" w:rsidP="00002913">
    <w:pPr>
      <w:pStyle w:val="Footer"/>
      <w:bidi/>
      <w:jc w:val="center"/>
      <w:rPr>
        <w:rFonts w:ascii="Arial" w:hAnsi="Arial" w:cs="Arial"/>
        <w:b/>
        <w:bCs/>
        <w:sz w:val="24"/>
        <w:szCs w:val="24"/>
        <w:u w:val="single"/>
      </w:rPr>
    </w:pPr>
    <w:r w:rsidRPr="00002913">
      <w:rPr>
        <w:rFonts w:ascii="Arial" w:hAnsi="Arial" w:cs="Arial"/>
        <w:b/>
        <w:bCs/>
        <w:sz w:val="24"/>
        <w:szCs w:val="24"/>
        <w:u w:val="single"/>
        <w:rtl/>
      </w:rPr>
      <w:t>سري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932D0DA" w14:textId="77777777" w:rsidR="00F01647" w:rsidRDefault="00F01647">
      <w:r>
        <w:separator/>
      </w:r>
    </w:p>
  </w:footnote>
  <w:footnote w:type="continuationSeparator" w:id="0">
    <w:p w14:paraId="7C93805B" w14:textId="77777777" w:rsidR="00F01647" w:rsidRDefault="00F0164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2C48233" w14:textId="39F2F83D" w:rsidR="001C33F9" w:rsidRPr="00002913" w:rsidRDefault="001C33F9" w:rsidP="00002913">
    <w:pPr>
      <w:pStyle w:val="Footer"/>
      <w:bidi/>
      <w:jc w:val="center"/>
      <w:rPr>
        <w:rFonts w:ascii="Arial" w:hAnsi="Arial" w:cs="Arial"/>
        <w:b/>
        <w:bCs/>
        <w:sz w:val="24"/>
        <w:szCs w:val="24"/>
        <w:u w:val="single"/>
      </w:rPr>
    </w:pPr>
    <w:r w:rsidRPr="00002913">
      <w:rPr>
        <w:rFonts w:ascii="Arial" w:hAnsi="Arial" w:cs="Arial"/>
        <w:b/>
        <w:bCs/>
        <w:sz w:val="24"/>
        <w:szCs w:val="24"/>
        <w:u w:val="single"/>
        <w:rtl/>
      </w:rPr>
      <w:t>سري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5E78953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E0D3978"/>
    <w:multiLevelType w:val="hybridMultilevel"/>
    <w:tmpl w:val="09984A30"/>
    <w:lvl w:ilvl="0" w:tplc="7D968248">
      <w:numFmt w:val="bullet"/>
      <w:lvlText w:val="-"/>
      <w:lvlJc w:val="left"/>
      <w:pPr>
        <w:ind w:left="360" w:hanging="360"/>
      </w:pPr>
      <w:rPr>
        <w:rFonts w:ascii="Arial" w:eastAsiaTheme="minorHAnsi" w:hAnsi="Arial" w:cs="Arial" w:hint="default"/>
        <w:color w:val="000000" w:themeColor="text1"/>
        <w:lang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447CC7"/>
    <w:multiLevelType w:val="hybridMultilevel"/>
    <w:tmpl w:val="87DA49FE"/>
    <w:lvl w:ilvl="0" w:tplc="02A24AB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  <w:color w:val="000000"/>
        <w:lang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3AB2D0B"/>
    <w:multiLevelType w:val="hybridMultilevel"/>
    <w:tmpl w:val="659461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D835595"/>
    <w:multiLevelType w:val="hybridMultilevel"/>
    <w:tmpl w:val="3B660306"/>
    <w:lvl w:ilvl="0" w:tplc="0409000F">
      <w:start w:val="1"/>
      <w:numFmt w:val="decimal"/>
      <w:lvlText w:val="%1."/>
      <w:lvlJc w:val="left"/>
      <w:pPr>
        <w:ind w:left="720" w:hanging="360"/>
      </w:pPr>
      <w:rPr>
        <w:color w:val="000000"/>
        <w:lang w:bidi="ar-SA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F73771E"/>
    <w:multiLevelType w:val="hybridMultilevel"/>
    <w:tmpl w:val="2A4E7BC6"/>
    <w:lvl w:ilvl="0" w:tplc="2B42EB2A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3"/>
  </w:num>
  <w:num w:numId="3">
    <w:abstractNumId w:val="5"/>
  </w:num>
  <w:num w:numId="4">
    <w:abstractNumId w:val="1"/>
  </w:num>
  <w:num w:numId="5">
    <w:abstractNumId w:val="4"/>
  </w:num>
  <w:num w:numId="6">
    <w:abstractNumId w:val="2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displayBackgroundShape/>
  <w:embedSystemFonts/>
  <w:activeWritingStyle w:appName="MSWord" w:lang="ar-SA" w:vendorID="4" w:dllVersion="512" w:checkStyle="0"/>
  <w:activeWritingStyle w:appName="MSWord" w:lang="ar-AE" w:vendorID="4" w:dllVersion="512" w:checkStyle="1"/>
  <w:activeWritingStyle w:appName="MSWord" w:lang="ar-JO" w:vendorID="4" w:dllVersion="512" w:checkStyle="1"/>
  <w:proofState w:spelling="clean" w:grammar="clean"/>
  <w:attachedTemplate r:id="rId1"/>
  <w:stylePaneFormatFilter w:val="7F04" w:allStyles="0" w:customStyles="0" w:latentStyles="1" w:stylesInUse="0" w:headingStyles="0" w:numberingStyles="0" w:tableStyles="0" w:directFormattingOnRuns="1" w:directFormattingOnParagraphs="1" w:directFormattingOnNumbering="1" w:directFormattingOnTables="1" w:clearFormatting="1" w:top3HeadingStyles="1" w:visibleStyles="1" w:alternateStyleNames="0"/>
  <w:defaultTabStop w:val="284"/>
  <w:drawingGridHorizontalSpacing w:val="57"/>
  <w:drawingGridVerticalSpacing w:val="181"/>
  <w:displayHorizontalDrawingGridEvery w:val="0"/>
  <w:displayVerticalDrawingGridEvery w:val="0"/>
  <w:doNotUseMarginsForDrawingGridOrigin/>
  <w:drawingGridVerticalOrigin w:val="1985"/>
  <w:noPunctuationKerning/>
  <w:characterSpacingControl w:val="doNotCompress"/>
  <w:hdrShapeDefaults>
    <o:shapedefaults v:ext="edit" spidmax="2049">
      <o:colormru v:ext="edit" colors="#f99,#9f9,#9cf,#e5a57d,#e97729,#ff6,#ff9"/>
    </o:shapedefaults>
  </w:hdrShapeDefaults>
  <w:footnotePr>
    <w:footnote w:id="-1"/>
    <w:footnote w:id="0"/>
  </w:footnotePr>
  <w:endnotePr>
    <w:numFmt w:val="lowerLetter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47CF"/>
    <w:rsid w:val="000009BE"/>
    <w:rsid w:val="00000C7A"/>
    <w:rsid w:val="00000F55"/>
    <w:rsid w:val="0000115E"/>
    <w:rsid w:val="000012C4"/>
    <w:rsid w:val="00002489"/>
    <w:rsid w:val="000027D8"/>
    <w:rsid w:val="00002913"/>
    <w:rsid w:val="00002BF2"/>
    <w:rsid w:val="00002C58"/>
    <w:rsid w:val="00002C77"/>
    <w:rsid w:val="00003532"/>
    <w:rsid w:val="00003A90"/>
    <w:rsid w:val="00003CD1"/>
    <w:rsid w:val="00004119"/>
    <w:rsid w:val="00004748"/>
    <w:rsid w:val="00004A47"/>
    <w:rsid w:val="0000587D"/>
    <w:rsid w:val="000058B6"/>
    <w:rsid w:val="000058E0"/>
    <w:rsid w:val="00005B28"/>
    <w:rsid w:val="00005BEF"/>
    <w:rsid w:val="0000610A"/>
    <w:rsid w:val="000067F4"/>
    <w:rsid w:val="00006A34"/>
    <w:rsid w:val="00007520"/>
    <w:rsid w:val="00007801"/>
    <w:rsid w:val="00010061"/>
    <w:rsid w:val="000100A6"/>
    <w:rsid w:val="00010528"/>
    <w:rsid w:val="000108CA"/>
    <w:rsid w:val="0001099F"/>
    <w:rsid w:val="00010A73"/>
    <w:rsid w:val="00010D10"/>
    <w:rsid w:val="00010D30"/>
    <w:rsid w:val="00011DF0"/>
    <w:rsid w:val="00011DF1"/>
    <w:rsid w:val="000129AA"/>
    <w:rsid w:val="00012A98"/>
    <w:rsid w:val="00012AEF"/>
    <w:rsid w:val="0001345B"/>
    <w:rsid w:val="00013542"/>
    <w:rsid w:val="00013A2E"/>
    <w:rsid w:val="00013FC7"/>
    <w:rsid w:val="00014083"/>
    <w:rsid w:val="000141BC"/>
    <w:rsid w:val="000141CA"/>
    <w:rsid w:val="0001481E"/>
    <w:rsid w:val="000149E6"/>
    <w:rsid w:val="00014A7D"/>
    <w:rsid w:val="00015003"/>
    <w:rsid w:val="0001515E"/>
    <w:rsid w:val="000155BB"/>
    <w:rsid w:val="000155D2"/>
    <w:rsid w:val="00015E04"/>
    <w:rsid w:val="00015E73"/>
    <w:rsid w:val="00016045"/>
    <w:rsid w:val="000161F0"/>
    <w:rsid w:val="00016340"/>
    <w:rsid w:val="00016851"/>
    <w:rsid w:val="000168E3"/>
    <w:rsid w:val="0001723C"/>
    <w:rsid w:val="00017270"/>
    <w:rsid w:val="0001738D"/>
    <w:rsid w:val="0001753E"/>
    <w:rsid w:val="000179BD"/>
    <w:rsid w:val="00017E1E"/>
    <w:rsid w:val="00017F70"/>
    <w:rsid w:val="000202F7"/>
    <w:rsid w:val="00020A20"/>
    <w:rsid w:val="00020E97"/>
    <w:rsid w:val="000215C2"/>
    <w:rsid w:val="00021A62"/>
    <w:rsid w:val="00021C0B"/>
    <w:rsid w:val="00021C62"/>
    <w:rsid w:val="00021F68"/>
    <w:rsid w:val="00022B91"/>
    <w:rsid w:val="00023165"/>
    <w:rsid w:val="00023A3D"/>
    <w:rsid w:val="00023E5F"/>
    <w:rsid w:val="00023FFC"/>
    <w:rsid w:val="00024154"/>
    <w:rsid w:val="00024AE3"/>
    <w:rsid w:val="00024BD2"/>
    <w:rsid w:val="00024DB4"/>
    <w:rsid w:val="00024DFE"/>
    <w:rsid w:val="00025287"/>
    <w:rsid w:val="00025D8F"/>
    <w:rsid w:val="00025EAC"/>
    <w:rsid w:val="000260C0"/>
    <w:rsid w:val="00027285"/>
    <w:rsid w:val="0002734F"/>
    <w:rsid w:val="00027E43"/>
    <w:rsid w:val="00030128"/>
    <w:rsid w:val="00030139"/>
    <w:rsid w:val="000302A7"/>
    <w:rsid w:val="00030418"/>
    <w:rsid w:val="0003059C"/>
    <w:rsid w:val="000311A0"/>
    <w:rsid w:val="000311B9"/>
    <w:rsid w:val="000314B3"/>
    <w:rsid w:val="00031A30"/>
    <w:rsid w:val="000321E6"/>
    <w:rsid w:val="0003224E"/>
    <w:rsid w:val="000328A6"/>
    <w:rsid w:val="000331EE"/>
    <w:rsid w:val="0003334D"/>
    <w:rsid w:val="000333E0"/>
    <w:rsid w:val="00033620"/>
    <w:rsid w:val="0003385E"/>
    <w:rsid w:val="00033866"/>
    <w:rsid w:val="00034079"/>
    <w:rsid w:val="0003449E"/>
    <w:rsid w:val="000346C9"/>
    <w:rsid w:val="00034E4E"/>
    <w:rsid w:val="00035005"/>
    <w:rsid w:val="000350EC"/>
    <w:rsid w:val="00035ACF"/>
    <w:rsid w:val="000360F8"/>
    <w:rsid w:val="00036F68"/>
    <w:rsid w:val="00037C4D"/>
    <w:rsid w:val="00037CAC"/>
    <w:rsid w:val="00037CDC"/>
    <w:rsid w:val="00040306"/>
    <w:rsid w:val="00040649"/>
    <w:rsid w:val="000407ED"/>
    <w:rsid w:val="00040CEE"/>
    <w:rsid w:val="000418D7"/>
    <w:rsid w:val="00041A0B"/>
    <w:rsid w:val="00041A65"/>
    <w:rsid w:val="00041C81"/>
    <w:rsid w:val="00041EA5"/>
    <w:rsid w:val="00042106"/>
    <w:rsid w:val="0004275C"/>
    <w:rsid w:val="00042765"/>
    <w:rsid w:val="00042B00"/>
    <w:rsid w:val="000432D1"/>
    <w:rsid w:val="000435D0"/>
    <w:rsid w:val="0004394F"/>
    <w:rsid w:val="00043A65"/>
    <w:rsid w:val="000443E1"/>
    <w:rsid w:val="000444AC"/>
    <w:rsid w:val="00044682"/>
    <w:rsid w:val="00044AD1"/>
    <w:rsid w:val="00045A7B"/>
    <w:rsid w:val="00045F59"/>
    <w:rsid w:val="00046AE7"/>
    <w:rsid w:val="00047482"/>
    <w:rsid w:val="00047EC3"/>
    <w:rsid w:val="00047F46"/>
    <w:rsid w:val="00047F59"/>
    <w:rsid w:val="00047F89"/>
    <w:rsid w:val="0005042D"/>
    <w:rsid w:val="00050551"/>
    <w:rsid w:val="00050634"/>
    <w:rsid w:val="00050990"/>
    <w:rsid w:val="00051504"/>
    <w:rsid w:val="000517CE"/>
    <w:rsid w:val="0005295E"/>
    <w:rsid w:val="00052A35"/>
    <w:rsid w:val="00052ED5"/>
    <w:rsid w:val="000530EB"/>
    <w:rsid w:val="00053586"/>
    <w:rsid w:val="00053C85"/>
    <w:rsid w:val="00054169"/>
    <w:rsid w:val="00054300"/>
    <w:rsid w:val="00054A41"/>
    <w:rsid w:val="00054D5E"/>
    <w:rsid w:val="00054E62"/>
    <w:rsid w:val="00054EF0"/>
    <w:rsid w:val="000551C1"/>
    <w:rsid w:val="00055FD0"/>
    <w:rsid w:val="000560E3"/>
    <w:rsid w:val="00056374"/>
    <w:rsid w:val="000565D7"/>
    <w:rsid w:val="00056A5F"/>
    <w:rsid w:val="00056E74"/>
    <w:rsid w:val="00057087"/>
    <w:rsid w:val="0005731A"/>
    <w:rsid w:val="0005742A"/>
    <w:rsid w:val="00057E37"/>
    <w:rsid w:val="00057FAA"/>
    <w:rsid w:val="00057FD5"/>
    <w:rsid w:val="000602B8"/>
    <w:rsid w:val="000603F3"/>
    <w:rsid w:val="000604A0"/>
    <w:rsid w:val="00060946"/>
    <w:rsid w:val="00061279"/>
    <w:rsid w:val="0006177C"/>
    <w:rsid w:val="00061D6B"/>
    <w:rsid w:val="00061F9A"/>
    <w:rsid w:val="000620FA"/>
    <w:rsid w:val="000621BC"/>
    <w:rsid w:val="00062260"/>
    <w:rsid w:val="000632E1"/>
    <w:rsid w:val="00063CB8"/>
    <w:rsid w:val="000657FD"/>
    <w:rsid w:val="00065AA8"/>
    <w:rsid w:val="0006602A"/>
    <w:rsid w:val="00066174"/>
    <w:rsid w:val="0006663D"/>
    <w:rsid w:val="0006686D"/>
    <w:rsid w:val="00066D61"/>
    <w:rsid w:val="00066F41"/>
    <w:rsid w:val="000670E3"/>
    <w:rsid w:val="00067847"/>
    <w:rsid w:val="000701A6"/>
    <w:rsid w:val="0007034A"/>
    <w:rsid w:val="00070697"/>
    <w:rsid w:val="00070D4E"/>
    <w:rsid w:val="00071678"/>
    <w:rsid w:val="000716A3"/>
    <w:rsid w:val="00071E89"/>
    <w:rsid w:val="000722FF"/>
    <w:rsid w:val="0007245D"/>
    <w:rsid w:val="0007251A"/>
    <w:rsid w:val="0007268C"/>
    <w:rsid w:val="0007289E"/>
    <w:rsid w:val="00072B8F"/>
    <w:rsid w:val="00072BB2"/>
    <w:rsid w:val="00072D15"/>
    <w:rsid w:val="00072DCF"/>
    <w:rsid w:val="00072F75"/>
    <w:rsid w:val="000735E9"/>
    <w:rsid w:val="000738FE"/>
    <w:rsid w:val="00073A77"/>
    <w:rsid w:val="00073AE0"/>
    <w:rsid w:val="00073B7C"/>
    <w:rsid w:val="00073CF9"/>
    <w:rsid w:val="00073DD1"/>
    <w:rsid w:val="0007448A"/>
    <w:rsid w:val="00074C5A"/>
    <w:rsid w:val="0007545E"/>
    <w:rsid w:val="0007564B"/>
    <w:rsid w:val="00075FFE"/>
    <w:rsid w:val="0007618A"/>
    <w:rsid w:val="000763E5"/>
    <w:rsid w:val="00076A0F"/>
    <w:rsid w:val="00077123"/>
    <w:rsid w:val="00077397"/>
    <w:rsid w:val="000778E6"/>
    <w:rsid w:val="00077B1D"/>
    <w:rsid w:val="00077E44"/>
    <w:rsid w:val="0008022F"/>
    <w:rsid w:val="00080F8F"/>
    <w:rsid w:val="00081655"/>
    <w:rsid w:val="000817A2"/>
    <w:rsid w:val="00081D63"/>
    <w:rsid w:val="00082D56"/>
    <w:rsid w:val="00083229"/>
    <w:rsid w:val="00083262"/>
    <w:rsid w:val="0008326B"/>
    <w:rsid w:val="00083A19"/>
    <w:rsid w:val="00083AB5"/>
    <w:rsid w:val="00084087"/>
    <w:rsid w:val="00084683"/>
    <w:rsid w:val="00084B7F"/>
    <w:rsid w:val="0008507F"/>
    <w:rsid w:val="0008521F"/>
    <w:rsid w:val="00085A9D"/>
    <w:rsid w:val="00085CFE"/>
    <w:rsid w:val="00086254"/>
    <w:rsid w:val="0008668D"/>
    <w:rsid w:val="00086C61"/>
    <w:rsid w:val="00086CAE"/>
    <w:rsid w:val="0008708C"/>
    <w:rsid w:val="000872D9"/>
    <w:rsid w:val="00087512"/>
    <w:rsid w:val="00087A18"/>
    <w:rsid w:val="00090437"/>
    <w:rsid w:val="000905AD"/>
    <w:rsid w:val="000907D1"/>
    <w:rsid w:val="00090C46"/>
    <w:rsid w:val="000912DE"/>
    <w:rsid w:val="00091333"/>
    <w:rsid w:val="00091503"/>
    <w:rsid w:val="00091835"/>
    <w:rsid w:val="00091A42"/>
    <w:rsid w:val="00091A84"/>
    <w:rsid w:val="00091AEC"/>
    <w:rsid w:val="00091C74"/>
    <w:rsid w:val="00091DD9"/>
    <w:rsid w:val="0009250B"/>
    <w:rsid w:val="000925AE"/>
    <w:rsid w:val="00093742"/>
    <w:rsid w:val="000937D9"/>
    <w:rsid w:val="00093B6A"/>
    <w:rsid w:val="00094E73"/>
    <w:rsid w:val="00094F16"/>
    <w:rsid w:val="00095AFF"/>
    <w:rsid w:val="00095D3B"/>
    <w:rsid w:val="000966A0"/>
    <w:rsid w:val="00096D91"/>
    <w:rsid w:val="00097587"/>
    <w:rsid w:val="00097814"/>
    <w:rsid w:val="00097882"/>
    <w:rsid w:val="00097B2D"/>
    <w:rsid w:val="00097EF6"/>
    <w:rsid w:val="000A0165"/>
    <w:rsid w:val="000A04B1"/>
    <w:rsid w:val="000A0537"/>
    <w:rsid w:val="000A0AB1"/>
    <w:rsid w:val="000A0CAC"/>
    <w:rsid w:val="000A0DDC"/>
    <w:rsid w:val="000A0F8E"/>
    <w:rsid w:val="000A1411"/>
    <w:rsid w:val="000A16A7"/>
    <w:rsid w:val="000A187A"/>
    <w:rsid w:val="000A1D67"/>
    <w:rsid w:val="000A1DA2"/>
    <w:rsid w:val="000A1E11"/>
    <w:rsid w:val="000A1F66"/>
    <w:rsid w:val="000A1FBA"/>
    <w:rsid w:val="000A2409"/>
    <w:rsid w:val="000A2B9F"/>
    <w:rsid w:val="000A3489"/>
    <w:rsid w:val="000A38AF"/>
    <w:rsid w:val="000A38BE"/>
    <w:rsid w:val="000A3948"/>
    <w:rsid w:val="000A3B35"/>
    <w:rsid w:val="000A3D86"/>
    <w:rsid w:val="000A3E14"/>
    <w:rsid w:val="000A3F0C"/>
    <w:rsid w:val="000A4ADA"/>
    <w:rsid w:val="000A50DC"/>
    <w:rsid w:val="000A583D"/>
    <w:rsid w:val="000A590F"/>
    <w:rsid w:val="000A5AEB"/>
    <w:rsid w:val="000A6778"/>
    <w:rsid w:val="000A6EC1"/>
    <w:rsid w:val="000A73A9"/>
    <w:rsid w:val="000A78E2"/>
    <w:rsid w:val="000A7F42"/>
    <w:rsid w:val="000B0074"/>
    <w:rsid w:val="000B05B4"/>
    <w:rsid w:val="000B0D64"/>
    <w:rsid w:val="000B1063"/>
    <w:rsid w:val="000B1354"/>
    <w:rsid w:val="000B15A0"/>
    <w:rsid w:val="000B183F"/>
    <w:rsid w:val="000B1CE6"/>
    <w:rsid w:val="000B1DE8"/>
    <w:rsid w:val="000B22EB"/>
    <w:rsid w:val="000B25CB"/>
    <w:rsid w:val="000B2682"/>
    <w:rsid w:val="000B268C"/>
    <w:rsid w:val="000B26EF"/>
    <w:rsid w:val="000B28D6"/>
    <w:rsid w:val="000B291D"/>
    <w:rsid w:val="000B2AB6"/>
    <w:rsid w:val="000B3136"/>
    <w:rsid w:val="000B32F0"/>
    <w:rsid w:val="000B3FEE"/>
    <w:rsid w:val="000B4993"/>
    <w:rsid w:val="000B4FD3"/>
    <w:rsid w:val="000B5337"/>
    <w:rsid w:val="000B555F"/>
    <w:rsid w:val="000B57CD"/>
    <w:rsid w:val="000B58D4"/>
    <w:rsid w:val="000B5D03"/>
    <w:rsid w:val="000B5F47"/>
    <w:rsid w:val="000B60F3"/>
    <w:rsid w:val="000B6316"/>
    <w:rsid w:val="000B658F"/>
    <w:rsid w:val="000B65DB"/>
    <w:rsid w:val="000B6C6F"/>
    <w:rsid w:val="000B6E7E"/>
    <w:rsid w:val="000B752E"/>
    <w:rsid w:val="000B7D18"/>
    <w:rsid w:val="000C02A6"/>
    <w:rsid w:val="000C09F5"/>
    <w:rsid w:val="000C0DCF"/>
    <w:rsid w:val="000C14D6"/>
    <w:rsid w:val="000C1803"/>
    <w:rsid w:val="000C2484"/>
    <w:rsid w:val="000C35F3"/>
    <w:rsid w:val="000C36AF"/>
    <w:rsid w:val="000C38C7"/>
    <w:rsid w:val="000C3994"/>
    <w:rsid w:val="000C3F43"/>
    <w:rsid w:val="000C4117"/>
    <w:rsid w:val="000C41DF"/>
    <w:rsid w:val="000C4E78"/>
    <w:rsid w:val="000C4E97"/>
    <w:rsid w:val="000C544F"/>
    <w:rsid w:val="000C56D2"/>
    <w:rsid w:val="000C5AC5"/>
    <w:rsid w:val="000C5E37"/>
    <w:rsid w:val="000C65C6"/>
    <w:rsid w:val="000C6910"/>
    <w:rsid w:val="000C69BE"/>
    <w:rsid w:val="000C6AE2"/>
    <w:rsid w:val="000C6EE4"/>
    <w:rsid w:val="000C7391"/>
    <w:rsid w:val="000C73EF"/>
    <w:rsid w:val="000C7586"/>
    <w:rsid w:val="000C75F2"/>
    <w:rsid w:val="000C7AB4"/>
    <w:rsid w:val="000C7C0C"/>
    <w:rsid w:val="000D05AF"/>
    <w:rsid w:val="000D0736"/>
    <w:rsid w:val="000D0AA8"/>
    <w:rsid w:val="000D0AD8"/>
    <w:rsid w:val="000D0D12"/>
    <w:rsid w:val="000D0E4C"/>
    <w:rsid w:val="000D123E"/>
    <w:rsid w:val="000D1341"/>
    <w:rsid w:val="000D13E7"/>
    <w:rsid w:val="000D1435"/>
    <w:rsid w:val="000D1B58"/>
    <w:rsid w:val="000D2656"/>
    <w:rsid w:val="000D26D9"/>
    <w:rsid w:val="000D281D"/>
    <w:rsid w:val="000D28CF"/>
    <w:rsid w:val="000D31FF"/>
    <w:rsid w:val="000D3279"/>
    <w:rsid w:val="000D32A7"/>
    <w:rsid w:val="000D45FD"/>
    <w:rsid w:val="000D5281"/>
    <w:rsid w:val="000D60D5"/>
    <w:rsid w:val="000D623B"/>
    <w:rsid w:val="000D6394"/>
    <w:rsid w:val="000D68F1"/>
    <w:rsid w:val="000D694A"/>
    <w:rsid w:val="000D6ADC"/>
    <w:rsid w:val="000D711E"/>
    <w:rsid w:val="000D7697"/>
    <w:rsid w:val="000E00ED"/>
    <w:rsid w:val="000E04FE"/>
    <w:rsid w:val="000E0640"/>
    <w:rsid w:val="000E0892"/>
    <w:rsid w:val="000E10BF"/>
    <w:rsid w:val="000E16EC"/>
    <w:rsid w:val="000E1995"/>
    <w:rsid w:val="000E1DD6"/>
    <w:rsid w:val="000E1E00"/>
    <w:rsid w:val="000E1EED"/>
    <w:rsid w:val="000E235A"/>
    <w:rsid w:val="000E2847"/>
    <w:rsid w:val="000E28FC"/>
    <w:rsid w:val="000E34AA"/>
    <w:rsid w:val="000E37A4"/>
    <w:rsid w:val="000E399C"/>
    <w:rsid w:val="000E3A13"/>
    <w:rsid w:val="000E3F8D"/>
    <w:rsid w:val="000E44E3"/>
    <w:rsid w:val="000E4BEC"/>
    <w:rsid w:val="000E4C6A"/>
    <w:rsid w:val="000E50C1"/>
    <w:rsid w:val="000E51CE"/>
    <w:rsid w:val="000E5319"/>
    <w:rsid w:val="000E53F3"/>
    <w:rsid w:val="000E54E0"/>
    <w:rsid w:val="000E5B87"/>
    <w:rsid w:val="000E5E53"/>
    <w:rsid w:val="000E7193"/>
    <w:rsid w:val="000E7882"/>
    <w:rsid w:val="000E7AC4"/>
    <w:rsid w:val="000E7ED3"/>
    <w:rsid w:val="000F00FF"/>
    <w:rsid w:val="000F0A71"/>
    <w:rsid w:val="000F0F06"/>
    <w:rsid w:val="000F1626"/>
    <w:rsid w:val="000F1692"/>
    <w:rsid w:val="000F1B6D"/>
    <w:rsid w:val="000F1D0C"/>
    <w:rsid w:val="000F2FD4"/>
    <w:rsid w:val="000F3004"/>
    <w:rsid w:val="000F38ED"/>
    <w:rsid w:val="000F3AD6"/>
    <w:rsid w:val="000F3EFD"/>
    <w:rsid w:val="000F417E"/>
    <w:rsid w:val="000F43DE"/>
    <w:rsid w:val="000F4617"/>
    <w:rsid w:val="000F4C99"/>
    <w:rsid w:val="000F54ED"/>
    <w:rsid w:val="000F5BA9"/>
    <w:rsid w:val="000F5EFE"/>
    <w:rsid w:val="000F6A36"/>
    <w:rsid w:val="000F6BF0"/>
    <w:rsid w:val="000F7463"/>
    <w:rsid w:val="000F7A10"/>
    <w:rsid w:val="000F7D74"/>
    <w:rsid w:val="000F7EE9"/>
    <w:rsid w:val="00100191"/>
    <w:rsid w:val="0010070F"/>
    <w:rsid w:val="00100758"/>
    <w:rsid w:val="001008B5"/>
    <w:rsid w:val="00100E4F"/>
    <w:rsid w:val="0010181E"/>
    <w:rsid w:val="00101C93"/>
    <w:rsid w:val="001020DB"/>
    <w:rsid w:val="00102B85"/>
    <w:rsid w:val="00102E63"/>
    <w:rsid w:val="00102EBB"/>
    <w:rsid w:val="001033E4"/>
    <w:rsid w:val="00103858"/>
    <w:rsid w:val="001039E8"/>
    <w:rsid w:val="00103CE6"/>
    <w:rsid w:val="00103D32"/>
    <w:rsid w:val="00104124"/>
    <w:rsid w:val="0010448B"/>
    <w:rsid w:val="00104812"/>
    <w:rsid w:val="00105270"/>
    <w:rsid w:val="001052C0"/>
    <w:rsid w:val="00105459"/>
    <w:rsid w:val="0010566E"/>
    <w:rsid w:val="001056EB"/>
    <w:rsid w:val="0010576E"/>
    <w:rsid w:val="00105DA0"/>
    <w:rsid w:val="00105EF7"/>
    <w:rsid w:val="0010630A"/>
    <w:rsid w:val="0010637F"/>
    <w:rsid w:val="0010688D"/>
    <w:rsid w:val="00106E2E"/>
    <w:rsid w:val="00107623"/>
    <w:rsid w:val="001076AD"/>
    <w:rsid w:val="00107ADD"/>
    <w:rsid w:val="00107B67"/>
    <w:rsid w:val="00107ED9"/>
    <w:rsid w:val="00107FB0"/>
    <w:rsid w:val="001100FE"/>
    <w:rsid w:val="0011040C"/>
    <w:rsid w:val="00110805"/>
    <w:rsid w:val="00110855"/>
    <w:rsid w:val="001110A3"/>
    <w:rsid w:val="00111A44"/>
    <w:rsid w:val="00111F09"/>
    <w:rsid w:val="001121C5"/>
    <w:rsid w:val="001128BD"/>
    <w:rsid w:val="00112B75"/>
    <w:rsid w:val="00112C67"/>
    <w:rsid w:val="00112D02"/>
    <w:rsid w:val="00112ED2"/>
    <w:rsid w:val="0011332D"/>
    <w:rsid w:val="0011345A"/>
    <w:rsid w:val="00113969"/>
    <w:rsid w:val="00113B54"/>
    <w:rsid w:val="001144E0"/>
    <w:rsid w:val="0011451E"/>
    <w:rsid w:val="00114632"/>
    <w:rsid w:val="00114CFE"/>
    <w:rsid w:val="00115329"/>
    <w:rsid w:val="001157E5"/>
    <w:rsid w:val="00115C4D"/>
    <w:rsid w:val="0011603E"/>
    <w:rsid w:val="00116083"/>
    <w:rsid w:val="00116B50"/>
    <w:rsid w:val="00116B51"/>
    <w:rsid w:val="00116C59"/>
    <w:rsid w:val="00116D87"/>
    <w:rsid w:val="00116F00"/>
    <w:rsid w:val="00117168"/>
    <w:rsid w:val="001172E9"/>
    <w:rsid w:val="00117302"/>
    <w:rsid w:val="00117907"/>
    <w:rsid w:val="00117DD6"/>
    <w:rsid w:val="00120E73"/>
    <w:rsid w:val="001210D8"/>
    <w:rsid w:val="0012156E"/>
    <w:rsid w:val="00121CC3"/>
    <w:rsid w:val="001220DA"/>
    <w:rsid w:val="001224A2"/>
    <w:rsid w:val="001225C1"/>
    <w:rsid w:val="00122CD7"/>
    <w:rsid w:val="00123157"/>
    <w:rsid w:val="001234E7"/>
    <w:rsid w:val="00123B36"/>
    <w:rsid w:val="001242D5"/>
    <w:rsid w:val="0012444C"/>
    <w:rsid w:val="00124690"/>
    <w:rsid w:val="001248B2"/>
    <w:rsid w:val="00124D7E"/>
    <w:rsid w:val="0012539F"/>
    <w:rsid w:val="0012568D"/>
    <w:rsid w:val="001259DA"/>
    <w:rsid w:val="00125A74"/>
    <w:rsid w:val="00125D09"/>
    <w:rsid w:val="00126189"/>
    <w:rsid w:val="001263A6"/>
    <w:rsid w:val="00126595"/>
    <w:rsid w:val="0012706A"/>
    <w:rsid w:val="0012708E"/>
    <w:rsid w:val="00127404"/>
    <w:rsid w:val="00127850"/>
    <w:rsid w:val="00127F25"/>
    <w:rsid w:val="001302C2"/>
    <w:rsid w:val="001302E2"/>
    <w:rsid w:val="001303C5"/>
    <w:rsid w:val="0013072F"/>
    <w:rsid w:val="00130988"/>
    <w:rsid w:val="001311AC"/>
    <w:rsid w:val="001314FC"/>
    <w:rsid w:val="00131ABB"/>
    <w:rsid w:val="001321CC"/>
    <w:rsid w:val="001323E4"/>
    <w:rsid w:val="00132831"/>
    <w:rsid w:val="00132E39"/>
    <w:rsid w:val="00132F7B"/>
    <w:rsid w:val="00132FF8"/>
    <w:rsid w:val="00133396"/>
    <w:rsid w:val="001333C8"/>
    <w:rsid w:val="001333E4"/>
    <w:rsid w:val="0013368F"/>
    <w:rsid w:val="00134152"/>
    <w:rsid w:val="001341D1"/>
    <w:rsid w:val="0013448B"/>
    <w:rsid w:val="00134D6A"/>
    <w:rsid w:val="00135F6D"/>
    <w:rsid w:val="00135FFE"/>
    <w:rsid w:val="00136315"/>
    <w:rsid w:val="001367BA"/>
    <w:rsid w:val="001368E1"/>
    <w:rsid w:val="00136B08"/>
    <w:rsid w:val="00137789"/>
    <w:rsid w:val="00137938"/>
    <w:rsid w:val="00137A15"/>
    <w:rsid w:val="00137A4A"/>
    <w:rsid w:val="00140B16"/>
    <w:rsid w:val="00140E2E"/>
    <w:rsid w:val="00141124"/>
    <w:rsid w:val="00141157"/>
    <w:rsid w:val="0014165E"/>
    <w:rsid w:val="00141C29"/>
    <w:rsid w:val="00141DDD"/>
    <w:rsid w:val="0014222F"/>
    <w:rsid w:val="0014229E"/>
    <w:rsid w:val="001422D1"/>
    <w:rsid w:val="001423A9"/>
    <w:rsid w:val="00142653"/>
    <w:rsid w:val="00142CFF"/>
    <w:rsid w:val="00142D6B"/>
    <w:rsid w:val="001431B6"/>
    <w:rsid w:val="001439B3"/>
    <w:rsid w:val="001439F7"/>
    <w:rsid w:val="00144146"/>
    <w:rsid w:val="001446A5"/>
    <w:rsid w:val="00144703"/>
    <w:rsid w:val="00144952"/>
    <w:rsid w:val="00144BB6"/>
    <w:rsid w:val="001450A5"/>
    <w:rsid w:val="001452F9"/>
    <w:rsid w:val="001457A7"/>
    <w:rsid w:val="00145B67"/>
    <w:rsid w:val="00145CF0"/>
    <w:rsid w:val="00145D77"/>
    <w:rsid w:val="00145DBC"/>
    <w:rsid w:val="00145E55"/>
    <w:rsid w:val="00145F48"/>
    <w:rsid w:val="001461B5"/>
    <w:rsid w:val="00146911"/>
    <w:rsid w:val="00146D7E"/>
    <w:rsid w:val="00147027"/>
    <w:rsid w:val="001470AC"/>
    <w:rsid w:val="00147278"/>
    <w:rsid w:val="00147A03"/>
    <w:rsid w:val="00147BF8"/>
    <w:rsid w:val="00147DE3"/>
    <w:rsid w:val="0015032B"/>
    <w:rsid w:val="001505AE"/>
    <w:rsid w:val="00150C8C"/>
    <w:rsid w:val="001511E0"/>
    <w:rsid w:val="00151738"/>
    <w:rsid w:val="00152212"/>
    <w:rsid w:val="001522BE"/>
    <w:rsid w:val="001522D8"/>
    <w:rsid w:val="0015243B"/>
    <w:rsid w:val="001528A7"/>
    <w:rsid w:val="00152B0C"/>
    <w:rsid w:val="00152CF5"/>
    <w:rsid w:val="00152D15"/>
    <w:rsid w:val="00153547"/>
    <w:rsid w:val="001545D6"/>
    <w:rsid w:val="00154782"/>
    <w:rsid w:val="00154914"/>
    <w:rsid w:val="00154E04"/>
    <w:rsid w:val="00155228"/>
    <w:rsid w:val="00155403"/>
    <w:rsid w:val="00155428"/>
    <w:rsid w:val="00155587"/>
    <w:rsid w:val="00155C1D"/>
    <w:rsid w:val="00155CD5"/>
    <w:rsid w:val="00156794"/>
    <w:rsid w:val="001569CE"/>
    <w:rsid w:val="00156C3B"/>
    <w:rsid w:val="00156C9C"/>
    <w:rsid w:val="0015766B"/>
    <w:rsid w:val="001576D1"/>
    <w:rsid w:val="00160018"/>
    <w:rsid w:val="001605EE"/>
    <w:rsid w:val="00160ABA"/>
    <w:rsid w:val="00160E7C"/>
    <w:rsid w:val="00160FB3"/>
    <w:rsid w:val="00160FDC"/>
    <w:rsid w:val="001612DE"/>
    <w:rsid w:val="001615FD"/>
    <w:rsid w:val="001617F3"/>
    <w:rsid w:val="00161810"/>
    <w:rsid w:val="00161D26"/>
    <w:rsid w:val="00162284"/>
    <w:rsid w:val="00162523"/>
    <w:rsid w:val="001629DD"/>
    <w:rsid w:val="00162EF6"/>
    <w:rsid w:val="00163ACF"/>
    <w:rsid w:val="00164112"/>
    <w:rsid w:val="001644EA"/>
    <w:rsid w:val="00164565"/>
    <w:rsid w:val="00164684"/>
    <w:rsid w:val="00164B23"/>
    <w:rsid w:val="00164C2A"/>
    <w:rsid w:val="00164CDB"/>
    <w:rsid w:val="00165351"/>
    <w:rsid w:val="001658C8"/>
    <w:rsid w:val="00165C3D"/>
    <w:rsid w:val="00165E55"/>
    <w:rsid w:val="001662CF"/>
    <w:rsid w:val="001663D0"/>
    <w:rsid w:val="001670AA"/>
    <w:rsid w:val="001671D9"/>
    <w:rsid w:val="001676AF"/>
    <w:rsid w:val="00170770"/>
    <w:rsid w:val="001708F3"/>
    <w:rsid w:val="00170D48"/>
    <w:rsid w:val="0017110A"/>
    <w:rsid w:val="0017114A"/>
    <w:rsid w:val="001714FC"/>
    <w:rsid w:val="00171837"/>
    <w:rsid w:val="00171982"/>
    <w:rsid w:val="00171B22"/>
    <w:rsid w:val="0017244F"/>
    <w:rsid w:val="001724AE"/>
    <w:rsid w:val="00172999"/>
    <w:rsid w:val="00172C94"/>
    <w:rsid w:val="00173433"/>
    <w:rsid w:val="001734C1"/>
    <w:rsid w:val="00173606"/>
    <w:rsid w:val="0017390E"/>
    <w:rsid w:val="00173B6C"/>
    <w:rsid w:val="00173F94"/>
    <w:rsid w:val="001742E8"/>
    <w:rsid w:val="00174769"/>
    <w:rsid w:val="001747FD"/>
    <w:rsid w:val="0017487E"/>
    <w:rsid w:val="00175324"/>
    <w:rsid w:val="001758BA"/>
    <w:rsid w:val="00175B40"/>
    <w:rsid w:val="001762A9"/>
    <w:rsid w:val="0017630D"/>
    <w:rsid w:val="001766F4"/>
    <w:rsid w:val="00176F57"/>
    <w:rsid w:val="0017747F"/>
    <w:rsid w:val="0017753C"/>
    <w:rsid w:val="001777E4"/>
    <w:rsid w:val="001779A9"/>
    <w:rsid w:val="00177B9B"/>
    <w:rsid w:val="00177BF5"/>
    <w:rsid w:val="00177C7C"/>
    <w:rsid w:val="0018002D"/>
    <w:rsid w:val="001801BF"/>
    <w:rsid w:val="00180450"/>
    <w:rsid w:val="00180A91"/>
    <w:rsid w:val="00181071"/>
    <w:rsid w:val="001810A9"/>
    <w:rsid w:val="001814E6"/>
    <w:rsid w:val="00181A00"/>
    <w:rsid w:val="00181AD2"/>
    <w:rsid w:val="00181B96"/>
    <w:rsid w:val="00181F58"/>
    <w:rsid w:val="001821EC"/>
    <w:rsid w:val="001822B5"/>
    <w:rsid w:val="001822EE"/>
    <w:rsid w:val="00182737"/>
    <w:rsid w:val="001828E2"/>
    <w:rsid w:val="00182999"/>
    <w:rsid w:val="00182F55"/>
    <w:rsid w:val="0018327A"/>
    <w:rsid w:val="00183816"/>
    <w:rsid w:val="00183E52"/>
    <w:rsid w:val="00183F86"/>
    <w:rsid w:val="00184583"/>
    <w:rsid w:val="00184EB4"/>
    <w:rsid w:val="001851DC"/>
    <w:rsid w:val="00185C7B"/>
    <w:rsid w:val="00186A03"/>
    <w:rsid w:val="00186A85"/>
    <w:rsid w:val="00186F2C"/>
    <w:rsid w:val="001870F2"/>
    <w:rsid w:val="00187161"/>
    <w:rsid w:val="00187856"/>
    <w:rsid w:val="00187A10"/>
    <w:rsid w:val="00187AC9"/>
    <w:rsid w:val="00187AE4"/>
    <w:rsid w:val="001905C0"/>
    <w:rsid w:val="00190F7B"/>
    <w:rsid w:val="001915BF"/>
    <w:rsid w:val="0019160A"/>
    <w:rsid w:val="0019182E"/>
    <w:rsid w:val="0019191B"/>
    <w:rsid w:val="00191A9F"/>
    <w:rsid w:val="00191B7B"/>
    <w:rsid w:val="001920DF"/>
    <w:rsid w:val="0019239B"/>
    <w:rsid w:val="001926C3"/>
    <w:rsid w:val="00192876"/>
    <w:rsid w:val="00192B82"/>
    <w:rsid w:val="00192E2A"/>
    <w:rsid w:val="001930DE"/>
    <w:rsid w:val="0019392B"/>
    <w:rsid w:val="00193A23"/>
    <w:rsid w:val="00193E69"/>
    <w:rsid w:val="0019477A"/>
    <w:rsid w:val="001949A4"/>
    <w:rsid w:val="001949A9"/>
    <w:rsid w:val="00195042"/>
    <w:rsid w:val="001950A9"/>
    <w:rsid w:val="00195783"/>
    <w:rsid w:val="00195A5A"/>
    <w:rsid w:val="00195D70"/>
    <w:rsid w:val="0019622E"/>
    <w:rsid w:val="00196323"/>
    <w:rsid w:val="0019645C"/>
    <w:rsid w:val="001967AD"/>
    <w:rsid w:val="00196B87"/>
    <w:rsid w:val="0019734C"/>
    <w:rsid w:val="0019738C"/>
    <w:rsid w:val="001974F5"/>
    <w:rsid w:val="001A0099"/>
    <w:rsid w:val="001A0152"/>
    <w:rsid w:val="001A025E"/>
    <w:rsid w:val="001A0429"/>
    <w:rsid w:val="001A11AC"/>
    <w:rsid w:val="001A12F4"/>
    <w:rsid w:val="001A1345"/>
    <w:rsid w:val="001A2221"/>
    <w:rsid w:val="001A224C"/>
    <w:rsid w:val="001A2297"/>
    <w:rsid w:val="001A3226"/>
    <w:rsid w:val="001A3665"/>
    <w:rsid w:val="001A46EB"/>
    <w:rsid w:val="001A4BF3"/>
    <w:rsid w:val="001A567C"/>
    <w:rsid w:val="001A5CEF"/>
    <w:rsid w:val="001A5ED6"/>
    <w:rsid w:val="001A5FCE"/>
    <w:rsid w:val="001A604F"/>
    <w:rsid w:val="001A618F"/>
    <w:rsid w:val="001A62E8"/>
    <w:rsid w:val="001A64F0"/>
    <w:rsid w:val="001A6702"/>
    <w:rsid w:val="001A67EE"/>
    <w:rsid w:val="001A6979"/>
    <w:rsid w:val="001A6AFC"/>
    <w:rsid w:val="001A6CC4"/>
    <w:rsid w:val="001A72BD"/>
    <w:rsid w:val="001A7C34"/>
    <w:rsid w:val="001A7EF5"/>
    <w:rsid w:val="001B0417"/>
    <w:rsid w:val="001B1535"/>
    <w:rsid w:val="001B1ABD"/>
    <w:rsid w:val="001B1B23"/>
    <w:rsid w:val="001B1E8C"/>
    <w:rsid w:val="001B21ED"/>
    <w:rsid w:val="001B266A"/>
    <w:rsid w:val="001B28AF"/>
    <w:rsid w:val="001B2E84"/>
    <w:rsid w:val="001B2E96"/>
    <w:rsid w:val="001B36AD"/>
    <w:rsid w:val="001B3F95"/>
    <w:rsid w:val="001B3FEA"/>
    <w:rsid w:val="001B427C"/>
    <w:rsid w:val="001B455E"/>
    <w:rsid w:val="001B4BA1"/>
    <w:rsid w:val="001B4CB7"/>
    <w:rsid w:val="001B4F60"/>
    <w:rsid w:val="001B54E0"/>
    <w:rsid w:val="001B5550"/>
    <w:rsid w:val="001B5974"/>
    <w:rsid w:val="001B5BB5"/>
    <w:rsid w:val="001B5F5D"/>
    <w:rsid w:val="001B60AD"/>
    <w:rsid w:val="001B6334"/>
    <w:rsid w:val="001B6693"/>
    <w:rsid w:val="001B6B94"/>
    <w:rsid w:val="001B7011"/>
    <w:rsid w:val="001B716E"/>
    <w:rsid w:val="001B7189"/>
    <w:rsid w:val="001B7406"/>
    <w:rsid w:val="001B744C"/>
    <w:rsid w:val="001B7958"/>
    <w:rsid w:val="001C000E"/>
    <w:rsid w:val="001C0036"/>
    <w:rsid w:val="001C018D"/>
    <w:rsid w:val="001C0328"/>
    <w:rsid w:val="001C0394"/>
    <w:rsid w:val="001C08D2"/>
    <w:rsid w:val="001C0CC0"/>
    <w:rsid w:val="001C0F5A"/>
    <w:rsid w:val="001C1027"/>
    <w:rsid w:val="001C191A"/>
    <w:rsid w:val="001C1DDF"/>
    <w:rsid w:val="001C1E9A"/>
    <w:rsid w:val="001C1F53"/>
    <w:rsid w:val="001C2182"/>
    <w:rsid w:val="001C2283"/>
    <w:rsid w:val="001C2B7B"/>
    <w:rsid w:val="001C32BD"/>
    <w:rsid w:val="001C33F9"/>
    <w:rsid w:val="001C3BE2"/>
    <w:rsid w:val="001C3D30"/>
    <w:rsid w:val="001C3EA0"/>
    <w:rsid w:val="001C3F02"/>
    <w:rsid w:val="001C43B8"/>
    <w:rsid w:val="001C43C1"/>
    <w:rsid w:val="001C43C2"/>
    <w:rsid w:val="001C4958"/>
    <w:rsid w:val="001C50ED"/>
    <w:rsid w:val="001C51D4"/>
    <w:rsid w:val="001C55BE"/>
    <w:rsid w:val="001C5B67"/>
    <w:rsid w:val="001C5C3D"/>
    <w:rsid w:val="001C62FF"/>
    <w:rsid w:val="001C66B7"/>
    <w:rsid w:val="001C6FB4"/>
    <w:rsid w:val="001C72FE"/>
    <w:rsid w:val="001C778B"/>
    <w:rsid w:val="001C7BE8"/>
    <w:rsid w:val="001D01C0"/>
    <w:rsid w:val="001D0B4A"/>
    <w:rsid w:val="001D1340"/>
    <w:rsid w:val="001D2338"/>
    <w:rsid w:val="001D286F"/>
    <w:rsid w:val="001D2A0D"/>
    <w:rsid w:val="001D2EF2"/>
    <w:rsid w:val="001D346B"/>
    <w:rsid w:val="001D35A9"/>
    <w:rsid w:val="001D3FC0"/>
    <w:rsid w:val="001D4AF4"/>
    <w:rsid w:val="001D4C3C"/>
    <w:rsid w:val="001D51A2"/>
    <w:rsid w:val="001D541D"/>
    <w:rsid w:val="001D5429"/>
    <w:rsid w:val="001D564A"/>
    <w:rsid w:val="001D56F6"/>
    <w:rsid w:val="001D5F22"/>
    <w:rsid w:val="001D658B"/>
    <w:rsid w:val="001D65A5"/>
    <w:rsid w:val="001D6C2C"/>
    <w:rsid w:val="001D6D2A"/>
    <w:rsid w:val="001D6EB4"/>
    <w:rsid w:val="001D7508"/>
    <w:rsid w:val="001D7685"/>
    <w:rsid w:val="001D7C36"/>
    <w:rsid w:val="001D7CC9"/>
    <w:rsid w:val="001E0373"/>
    <w:rsid w:val="001E0A8A"/>
    <w:rsid w:val="001E0C07"/>
    <w:rsid w:val="001E1446"/>
    <w:rsid w:val="001E1594"/>
    <w:rsid w:val="001E18AD"/>
    <w:rsid w:val="001E25A5"/>
    <w:rsid w:val="001E2884"/>
    <w:rsid w:val="001E29D4"/>
    <w:rsid w:val="001E29E5"/>
    <w:rsid w:val="001E2C89"/>
    <w:rsid w:val="001E30CF"/>
    <w:rsid w:val="001E3A32"/>
    <w:rsid w:val="001E3CC7"/>
    <w:rsid w:val="001E3E94"/>
    <w:rsid w:val="001E4CED"/>
    <w:rsid w:val="001E5067"/>
    <w:rsid w:val="001E5764"/>
    <w:rsid w:val="001E5894"/>
    <w:rsid w:val="001E5A71"/>
    <w:rsid w:val="001E5F03"/>
    <w:rsid w:val="001E66D0"/>
    <w:rsid w:val="001E6C23"/>
    <w:rsid w:val="001E6C28"/>
    <w:rsid w:val="001E7065"/>
    <w:rsid w:val="001E7346"/>
    <w:rsid w:val="001E7411"/>
    <w:rsid w:val="001E768D"/>
    <w:rsid w:val="001E7989"/>
    <w:rsid w:val="001F0356"/>
    <w:rsid w:val="001F051F"/>
    <w:rsid w:val="001F1357"/>
    <w:rsid w:val="001F1907"/>
    <w:rsid w:val="001F1E30"/>
    <w:rsid w:val="001F1FCA"/>
    <w:rsid w:val="001F2A73"/>
    <w:rsid w:val="001F2F92"/>
    <w:rsid w:val="001F33D0"/>
    <w:rsid w:val="001F33F7"/>
    <w:rsid w:val="001F4955"/>
    <w:rsid w:val="001F4E87"/>
    <w:rsid w:val="001F4E92"/>
    <w:rsid w:val="001F5094"/>
    <w:rsid w:val="001F5237"/>
    <w:rsid w:val="001F570A"/>
    <w:rsid w:val="001F5BEA"/>
    <w:rsid w:val="001F6299"/>
    <w:rsid w:val="001F6725"/>
    <w:rsid w:val="001F6D66"/>
    <w:rsid w:val="001F7038"/>
    <w:rsid w:val="001F70D7"/>
    <w:rsid w:val="001F7209"/>
    <w:rsid w:val="001F7DB8"/>
    <w:rsid w:val="001F7E29"/>
    <w:rsid w:val="00200838"/>
    <w:rsid w:val="00200A19"/>
    <w:rsid w:val="00200B15"/>
    <w:rsid w:val="00200D8F"/>
    <w:rsid w:val="00200DB5"/>
    <w:rsid w:val="002010C9"/>
    <w:rsid w:val="0020138E"/>
    <w:rsid w:val="00202CC0"/>
    <w:rsid w:val="002031C3"/>
    <w:rsid w:val="00203275"/>
    <w:rsid w:val="00203D86"/>
    <w:rsid w:val="002041CB"/>
    <w:rsid w:val="00204731"/>
    <w:rsid w:val="002047B8"/>
    <w:rsid w:val="002048D8"/>
    <w:rsid w:val="00204F0D"/>
    <w:rsid w:val="002050E6"/>
    <w:rsid w:val="00205219"/>
    <w:rsid w:val="00205224"/>
    <w:rsid w:val="00205331"/>
    <w:rsid w:val="002055E4"/>
    <w:rsid w:val="00205CD2"/>
    <w:rsid w:val="00205CDD"/>
    <w:rsid w:val="00205D09"/>
    <w:rsid w:val="00205E6C"/>
    <w:rsid w:val="00206186"/>
    <w:rsid w:val="0020696A"/>
    <w:rsid w:val="002069C2"/>
    <w:rsid w:val="00206BAA"/>
    <w:rsid w:val="00206C90"/>
    <w:rsid w:val="00206D13"/>
    <w:rsid w:val="0020719C"/>
    <w:rsid w:val="002079C8"/>
    <w:rsid w:val="00210776"/>
    <w:rsid w:val="00210A66"/>
    <w:rsid w:val="00210B7A"/>
    <w:rsid w:val="00210F6C"/>
    <w:rsid w:val="0021155A"/>
    <w:rsid w:val="00212672"/>
    <w:rsid w:val="00212EAB"/>
    <w:rsid w:val="00213C92"/>
    <w:rsid w:val="00213FE7"/>
    <w:rsid w:val="00214016"/>
    <w:rsid w:val="00214D35"/>
    <w:rsid w:val="0021524B"/>
    <w:rsid w:val="00215507"/>
    <w:rsid w:val="002155B5"/>
    <w:rsid w:val="00215C0C"/>
    <w:rsid w:val="00216428"/>
    <w:rsid w:val="0021683E"/>
    <w:rsid w:val="0021695D"/>
    <w:rsid w:val="00216B5F"/>
    <w:rsid w:val="00217C50"/>
    <w:rsid w:val="00217D4C"/>
    <w:rsid w:val="00217D76"/>
    <w:rsid w:val="00220165"/>
    <w:rsid w:val="00220298"/>
    <w:rsid w:val="0022055A"/>
    <w:rsid w:val="00220693"/>
    <w:rsid w:val="002206A3"/>
    <w:rsid w:val="002209BB"/>
    <w:rsid w:val="002209FD"/>
    <w:rsid w:val="00220D1E"/>
    <w:rsid w:val="00220E8E"/>
    <w:rsid w:val="00221046"/>
    <w:rsid w:val="0022104D"/>
    <w:rsid w:val="0022130A"/>
    <w:rsid w:val="0022148A"/>
    <w:rsid w:val="00221984"/>
    <w:rsid w:val="002219C0"/>
    <w:rsid w:val="00221AA5"/>
    <w:rsid w:val="00221AF6"/>
    <w:rsid w:val="00221D99"/>
    <w:rsid w:val="00221E44"/>
    <w:rsid w:val="00222157"/>
    <w:rsid w:val="00222250"/>
    <w:rsid w:val="002229E0"/>
    <w:rsid w:val="00223324"/>
    <w:rsid w:val="002239DB"/>
    <w:rsid w:val="00223B4E"/>
    <w:rsid w:val="00223F07"/>
    <w:rsid w:val="00223F49"/>
    <w:rsid w:val="00224259"/>
    <w:rsid w:val="00224601"/>
    <w:rsid w:val="002250A4"/>
    <w:rsid w:val="0022516B"/>
    <w:rsid w:val="00225418"/>
    <w:rsid w:val="00225466"/>
    <w:rsid w:val="00225B72"/>
    <w:rsid w:val="0022658E"/>
    <w:rsid w:val="00226AC3"/>
    <w:rsid w:val="00226D31"/>
    <w:rsid w:val="00226D9D"/>
    <w:rsid w:val="00226E86"/>
    <w:rsid w:val="00227351"/>
    <w:rsid w:val="00227408"/>
    <w:rsid w:val="002278E1"/>
    <w:rsid w:val="00227B18"/>
    <w:rsid w:val="00227FCF"/>
    <w:rsid w:val="0023086C"/>
    <w:rsid w:val="002309C2"/>
    <w:rsid w:val="00230BB1"/>
    <w:rsid w:val="0023143E"/>
    <w:rsid w:val="00231E52"/>
    <w:rsid w:val="002320BB"/>
    <w:rsid w:val="00232127"/>
    <w:rsid w:val="00232744"/>
    <w:rsid w:val="00232EAE"/>
    <w:rsid w:val="0023304C"/>
    <w:rsid w:val="00233274"/>
    <w:rsid w:val="002336F6"/>
    <w:rsid w:val="0023372A"/>
    <w:rsid w:val="0023398E"/>
    <w:rsid w:val="00233B5F"/>
    <w:rsid w:val="00234170"/>
    <w:rsid w:val="00234568"/>
    <w:rsid w:val="00234FDB"/>
    <w:rsid w:val="00235535"/>
    <w:rsid w:val="00235895"/>
    <w:rsid w:val="00235D51"/>
    <w:rsid w:val="002360B3"/>
    <w:rsid w:val="0023633A"/>
    <w:rsid w:val="0023643C"/>
    <w:rsid w:val="00236841"/>
    <w:rsid w:val="002368DC"/>
    <w:rsid w:val="00236E66"/>
    <w:rsid w:val="00237142"/>
    <w:rsid w:val="00237DE4"/>
    <w:rsid w:val="00237F95"/>
    <w:rsid w:val="00240C8A"/>
    <w:rsid w:val="00240CD7"/>
    <w:rsid w:val="00240E55"/>
    <w:rsid w:val="0024104B"/>
    <w:rsid w:val="002412D1"/>
    <w:rsid w:val="00241436"/>
    <w:rsid w:val="00241F66"/>
    <w:rsid w:val="002421EC"/>
    <w:rsid w:val="002428CE"/>
    <w:rsid w:val="00242DB4"/>
    <w:rsid w:val="00242FEC"/>
    <w:rsid w:val="00243069"/>
    <w:rsid w:val="00243A25"/>
    <w:rsid w:val="0024415E"/>
    <w:rsid w:val="00244AD9"/>
    <w:rsid w:val="0024511D"/>
    <w:rsid w:val="00245812"/>
    <w:rsid w:val="00246130"/>
    <w:rsid w:val="00246668"/>
    <w:rsid w:val="00246865"/>
    <w:rsid w:val="00246A31"/>
    <w:rsid w:val="00246DB6"/>
    <w:rsid w:val="00247345"/>
    <w:rsid w:val="00247504"/>
    <w:rsid w:val="0024760A"/>
    <w:rsid w:val="002478D4"/>
    <w:rsid w:val="00250001"/>
    <w:rsid w:val="002503A0"/>
    <w:rsid w:val="002509F0"/>
    <w:rsid w:val="00250B73"/>
    <w:rsid w:val="00250D7F"/>
    <w:rsid w:val="00251594"/>
    <w:rsid w:val="002516EA"/>
    <w:rsid w:val="00251814"/>
    <w:rsid w:val="00251E4C"/>
    <w:rsid w:val="00252139"/>
    <w:rsid w:val="00252205"/>
    <w:rsid w:val="00252760"/>
    <w:rsid w:val="0025297D"/>
    <w:rsid w:val="00253990"/>
    <w:rsid w:val="00254102"/>
    <w:rsid w:val="00254613"/>
    <w:rsid w:val="00254B3E"/>
    <w:rsid w:val="0025568D"/>
    <w:rsid w:val="00255BF3"/>
    <w:rsid w:val="002561C9"/>
    <w:rsid w:val="00256206"/>
    <w:rsid w:val="0025625C"/>
    <w:rsid w:val="00256679"/>
    <w:rsid w:val="0025672F"/>
    <w:rsid w:val="002568B2"/>
    <w:rsid w:val="00257382"/>
    <w:rsid w:val="002576D1"/>
    <w:rsid w:val="00257CDA"/>
    <w:rsid w:val="00257DD7"/>
    <w:rsid w:val="00257EC0"/>
    <w:rsid w:val="00260384"/>
    <w:rsid w:val="00260418"/>
    <w:rsid w:val="002605B1"/>
    <w:rsid w:val="00260EA1"/>
    <w:rsid w:val="00261481"/>
    <w:rsid w:val="00261574"/>
    <w:rsid w:val="00261687"/>
    <w:rsid w:val="0026188D"/>
    <w:rsid w:val="00261A5F"/>
    <w:rsid w:val="00262704"/>
    <w:rsid w:val="00262EA4"/>
    <w:rsid w:val="002637D2"/>
    <w:rsid w:val="002638C1"/>
    <w:rsid w:val="00263A92"/>
    <w:rsid w:val="00264812"/>
    <w:rsid w:val="00264A23"/>
    <w:rsid w:val="00265770"/>
    <w:rsid w:val="00265BE4"/>
    <w:rsid w:val="00265D80"/>
    <w:rsid w:val="00265E22"/>
    <w:rsid w:val="00265FF6"/>
    <w:rsid w:val="0026682F"/>
    <w:rsid w:val="002669E7"/>
    <w:rsid w:val="00266BE6"/>
    <w:rsid w:val="00266D75"/>
    <w:rsid w:val="00266F02"/>
    <w:rsid w:val="00267162"/>
    <w:rsid w:val="002678BE"/>
    <w:rsid w:val="00267B80"/>
    <w:rsid w:val="00267F19"/>
    <w:rsid w:val="00270285"/>
    <w:rsid w:val="002704EB"/>
    <w:rsid w:val="00270604"/>
    <w:rsid w:val="00270683"/>
    <w:rsid w:val="00270B6A"/>
    <w:rsid w:val="00270E48"/>
    <w:rsid w:val="00271C4F"/>
    <w:rsid w:val="002722AA"/>
    <w:rsid w:val="00272549"/>
    <w:rsid w:val="00272850"/>
    <w:rsid w:val="00272A55"/>
    <w:rsid w:val="00272B64"/>
    <w:rsid w:val="00272BE1"/>
    <w:rsid w:val="002738CB"/>
    <w:rsid w:val="00273E6F"/>
    <w:rsid w:val="00274126"/>
    <w:rsid w:val="002745E5"/>
    <w:rsid w:val="00274C33"/>
    <w:rsid w:val="002753D5"/>
    <w:rsid w:val="002761F4"/>
    <w:rsid w:val="00276221"/>
    <w:rsid w:val="002768D7"/>
    <w:rsid w:val="00276CE5"/>
    <w:rsid w:val="00276DBE"/>
    <w:rsid w:val="00276EC2"/>
    <w:rsid w:val="0027741A"/>
    <w:rsid w:val="00277705"/>
    <w:rsid w:val="002779FE"/>
    <w:rsid w:val="00277EE5"/>
    <w:rsid w:val="00277F9F"/>
    <w:rsid w:val="002800B5"/>
    <w:rsid w:val="002800F1"/>
    <w:rsid w:val="00280130"/>
    <w:rsid w:val="00280252"/>
    <w:rsid w:val="00281910"/>
    <w:rsid w:val="0028251C"/>
    <w:rsid w:val="00282734"/>
    <w:rsid w:val="00282E5A"/>
    <w:rsid w:val="00282F8C"/>
    <w:rsid w:val="0028331E"/>
    <w:rsid w:val="002833AB"/>
    <w:rsid w:val="00283650"/>
    <w:rsid w:val="00284739"/>
    <w:rsid w:val="00285337"/>
    <w:rsid w:val="00285761"/>
    <w:rsid w:val="002858D0"/>
    <w:rsid w:val="00285B03"/>
    <w:rsid w:val="00286A7D"/>
    <w:rsid w:val="00287226"/>
    <w:rsid w:val="00287552"/>
    <w:rsid w:val="002875C6"/>
    <w:rsid w:val="00287848"/>
    <w:rsid w:val="00287A89"/>
    <w:rsid w:val="00287CBE"/>
    <w:rsid w:val="00290071"/>
    <w:rsid w:val="00290323"/>
    <w:rsid w:val="00290526"/>
    <w:rsid w:val="002907A7"/>
    <w:rsid w:val="00290B7C"/>
    <w:rsid w:val="00290EF9"/>
    <w:rsid w:val="00291643"/>
    <w:rsid w:val="0029203A"/>
    <w:rsid w:val="00292B17"/>
    <w:rsid w:val="002932CC"/>
    <w:rsid w:val="00293835"/>
    <w:rsid w:val="00293966"/>
    <w:rsid w:val="00293A8A"/>
    <w:rsid w:val="00293D59"/>
    <w:rsid w:val="00293DC3"/>
    <w:rsid w:val="00293E7A"/>
    <w:rsid w:val="00293FD3"/>
    <w:rsid w:val="00294384"/>
    <w:rsid w:val="0029443F"/>
    <w:rsid w:val="00294447"/>
    <w:rsid w:val="00294483"/>
    <w:rsid w:val="00294B40"/>
    <w:rsid w:val="002952F9"/>
    <w:rsid w:val="00295382"/>
    <w:rsid w:val="002953AF"/>
    <w:rsid w:val="00295C88"/>
    <w:rsid w:val="0029638F"/>
    <w:rsid w:val="002967B8"/>
    <w:rsid w:val="00296FD1"/>
    <w:rsid w:val="002973D3"/>
    <w:rsid w:val="0029769D"/>
    <w:rsid w:val="00297DFD"/>
    <w:rsid w:val="002A06BB"/>
    <w:rsid w:val="002A0C10"/>
    <w:rsid w:val="002A0FBE"/>
    <w:rsid w:val="002A11AA"/>
    <w:rsid w:val="002A1208"/>
    <w:rsid w:val="002A16F9"/>
    <w:rsid w:val="002A18DD"/>
    <w:rsid w:val="002A21F6"/>
    <w:rsid w:val="002A2FD7"/>
    <w:rsid w:val="002A315D"/>
    <w:rsid w:val="002A399A"/>
    <w:rsid w:val="002A4071"/>
    <w:rsid w:val="002A4466"/>
    <w:rsid w:val="002A45AD"/>
    <w:rsid w:val="002A4CBC"/>
    <w:rsid w:val="002A534D"/>
    <w:rsid w:val="002A5391"/>
    <w:rsid w:val="002A59C6"/>
    <w:rsid w:val="002A5B41"/>
    <w:rsid w:val="002A5F75"/>
    <w:rsid w:val="002A5F9F"/>
    <w:rsid w:val="002A62AA"/>
    <w:rsid w:val="002A6517"/>
    <w:rsid w:val="002A67E5"/>
    <w:rsid w:val="002A6B4D"/>
    <w:rsid w:val="002A6BFF"/>
    <w:rsid w:val="002A70FC"/>
    <w:rsid w:val="002A7720"/>
    <w:rsid w:val="002A794E"/>
    <w:rsid w:val="002A7B0D"/>
    <w:rsid w:val="002A7CC8"/>
    <w:rsid w:val="002A7E16"/>
    <w:rsid w:val="002B00A2"/>
    <w:rsid w:val="002B06A0"/>
    <w:rsid w:val="002B06AD"/>
    <w:rsid w:val="002B09F7"/>
    <w:rsid w:val="002B1110"/>
    <w:rsid w:val="002B120F"/>
    <w:rsid w:val="002B1501"/>
    <w:rsid w:val="002B154E"/>
    <w:rsid w:val="002B15EF"/>
    <w:rsid w:val="002B17A7"/>
    <w:rsid w:val="002B1890"/>
    <w:rsid w:val="002B19BA"/>
    <w:rsid w:val="002B2022"/>
    <w:rsid w:val="002B25A0"/>
    <w:rsid w:val="002B26CE"/>
    <w:rsid w:val="002B2EEF"/>
    <w:rsid w:val="002B322A"/>
    <w:rsid w:val="002B41C1"/>
    <w:rsid w:val="002B4474"/>
    <w:rsid w:val="002B46F8"/>
    <w:rsid w:val="002B52FE"/>
    <w:rsid w:val="002B5388"/>
    <w:rsid w:val="002B5692"/>
    <w:rsid w:val="002B5E3D"/>
    <w:rsid w:val="002B5EF7"/>
    <w:rsid w:val="002B61E5"/>
    <w:rsid w:val="002B6D27"/>
    <w:rsid w:val="002B78D3"/>
    <w:rsid w:val="002C0042"/>
    <w:rsid w:val="002C074E"/>
    <w:rsid w:val="002C091E"/>
    <w:rsid w:val="002C0FFB"/>
    <w:rsid w:val="002C10BF"/>
    <w:rsid w:val="002C1897"/>
    <w:rsid w:val="002C1F8C"/>
    <w:rsid w:val="002C2094"/>
    <w:rsid w:val="002C2898"/>
    <w:rsid w:val="002C296B"/>
    <w:rsid w:val="002C2FE5"/>
    <w:rsid w:val="002C3087"/>
    <w:rsid w:val="002C408D"/>
    <w:rsid w:val="002C41A1"/>
    <w:rsid w:val="002C4B1C"/>
    <w:rsid w:val="002C5170"/>
    <w:rsid w:val="002C51C1"/>
    <w:rsid w:val="002C6009"/>
    <w:rsid w:val="002C60AF"/>
    <w:rsid w:val="002C639D"/>
    <w:rsid w:val="002C658F"/>
    <w:rsid w:val="002C662E"/>
    <w:rsid w:val="002C68BF"/>
    <w:rsid w:val="002C6A78"/>
    <w:rsid w:val="002C6E14"/>
    <w:rsid w:val="002C734E"/>
    <w:rsid w:val="002C75DB"/>
    <w:rsid w:val="002C7823"/>
    <w:rsid w:val="002C78CD"/>
    <w:rsid w:val="002D0155"/>
    <w:rsid w:val="002D0625"/>
    <w:rsid w:val="002D0765"/>
    <w:rsid w:val="002D0925"/>
    <w:rsid w:val="002D0C21"/>
    <w:rsid w:val="002D0E88"/>
    <w:rsid w:val="002D0FBC"/>
    <w:rsid w:val="002D1829"/>
    <w:rsid w:val="002D1FF8"/>
    <w:rsid w:val="002D289B"/>
    <w:rsid w:val="002D2A2C"/>
    <w:rsid w:val="002D2F2B"/>
    <w:rsid w:val="002D30B9"/>
    <w:rsid w:val="002D3170"/>
    <w:rsid w:val="002D32B7"/>
    <w:rsid w:val="002D34BF"/>
    <w:rsid w:val="002D34CD"/>
    <w:rsid w:val="002D356D"/>
    <w:rsid w:val="002D38A7"/>
    <w:rsid w:val="002D3BC9"/>
    <w:rsid w:val="002D3E2C"/>
    <w:rsid w:val="002D3F71"/>
    <w:rsid w:val="002D405D"/>
    <w:rsid w:val="002D4494"/>
    <w:rsid w:val="002D4F56"/>
    <w:rsid w:val="002D502E"/>
    <w:rsid w:val="002D52F1"/>
    <w:rsid w:val="002D541F"/>
    <w:rsid w:val="002D5494"/>
    <w:rsid w:val="002D55BB"/>
    <w:rsid w:val="002D58FC"/>
    <w:rsid w:val="002D5FA1"/>
    <w:rsid w:val="002D622F"/>
    <w:rsid w:val="002D66A7"/>
    <w:rsid w:val="002D6A66"/>
    <w:rsid w:val="002D787D"/>
    <w:rsid w:val="002D7E5F"/>
    <w:rsid w:val="002E04D8"/>
    <w:rsid w:val="002E09B4"/>
    <w:rsid w:val="002E0B89"/>
    <w:rsid w:val="002E0F5C"/>
    <w:rsid w:val="002E18C3"/>
    <w:rsid w:val="002E1FEB"/>
    <w:rsid w:val="002E2273"/>
    <w:rsid w:val="002E283B"/>
    <w:rsid w:val="002E2E7B"/>
    <w:rsid w:val="002E31A3"/>
    <w:rsid w:val="002E3767"/>
    <w:rsid w:val="002E393B"/>
    <w:rsid w:val="002E40FA"/>
    <w:rsid w:val="002E478C"/>
    <w:rsid w:val="002E48C1"/>
    <w:rsid w:val="002E4A31"/>
    <w:rsid w:val="002E4DB0"/>
    <w:rsid w:val="002E4F74"/>
    <w:rsid w:val="002E501F"/>
    <w:rsid w:val="002E5079"/>
    <w:rsid w:val="002E53C6"/>
    <w:rsid w:val="002E5494"/>
    <w:rsid w:val="002E5F9F"/>
    <w:rsid w:val="002E6115"/>
    <w:rsid w:val="002E6149"/>
    <w:rsid w:val="002E63E6"/>
    <w:rsid w:val="002E6A53"/>
    <w:rsid w:val="002E6DA5"/>
    <w:rsid w:val="002E6E9C"/>
    <w:rsid w:val="002E74F0"/>
    <w:rsid w:val="002E7991"/>
    <w:rsid w:val="002E7A17"/>
    <w:rsid w:val="002E7C9F"/>
    <w:rsid w:val="002E7D9A"/>
    <w:rsid w:val="002F007A"/>
    <w:rsid w:val="002F05F7"/>
    <w:rsid w:val="002F0740"/>
    <w:rsid w:val="002F07F9"/>
    <w:rsid w:val="002F08C6"/>
    <w:rsid w:val="002F0A0E"/>
    <w:rsid w:val="002F0A21"/>
    <w:rsid w:val="002F0B7F"/>
    <w:rsid w:val="002F1791"/>
    <w:rsid w:val="002F19D6"/>
    <w:rsid w:val="002F2717"/>
    <w:rsid w:val="002F27DB"/>
    <w:rsid w:val="002F2972"/>
    <w:rsid w:val="002F2BB3"/>
    <w:rsid w:val="002F3040"/>
    <w:rsid w:val="002F305A"/>
    <w:rsid w:val="002F3537"/>
    <w:rsid w:val="002F36DF"/>
    <w:rsid w:val="002F3798"/>
    <w:rsid w:val="002F3B83"/>
    <w:rsid w:val="002F3B97"/>
    <w:rsid w:val="002F4C12"/>
    <w:rsid w:val="002F5219"/>
    <w:rsid w:val="002F53CE"/>
    <w:rsid w:val="002F6F98"/>
    <w:rsid w:val="002F717E"/>
    <w:rsid w:val="002F7A51"/>
    <w:rsid w:val="002F7FE8"/>
    <w:rsid w:val="00300119"/>
    <w:rsid w:val="003002EC"/>
    <w:rsid w:val="0030061E"/>
    <w:rsid w:val="0030092E"/>
    <w:rsid w:val="00300941"/>
    <w:rsid w:val="00301075"/>
    <w:rsid w:val="0030113F"/>
    <w:rsid w:val="00301661"/>
    <w:rsid w:val="00301722"/>
    <w:rsid w:val="003018F7"/>
    <w:rsid w:val="00301D5C"/>
    <w:rsid w:val="00301EDC"/>
    <w:rsid w:val="00302AF6"/>
    <w:rsid w:val="00302F0E"/>
    <w:rsid w:val="00303164"/>
    <w:rsid w:val="003038CC"/>
    <w:rsid w:val="00304088"/>
    <w:rsid w:val="00304508"/>
    <w:rsid w:val="00304562"/>
    <w:rsid w:val="0030520B"/>
    <w:rsid w:val="003053D9"/>
    <w:rsid w:val="00305749"/>
    <w:rsid w:val="00305C58"/>
    <w:rsid w:val="00305CBE"/>
    <w:rsid w:val="00305E7E"/>
    <w:rsid w:val="00306294"/>
    <w:rsid w:val="0030658F"/>
    <w:rsid w:val="003069AE"/>
    <w:rsid w:val="00306A7B"/>
    <w:rsid w:val="00306BF1"/>
    <w:rsid w:val="003070CE"/>
    <w:rsid w:val="003071CE"/>
    <w:rsid w:val="003076E0"/>
    <w:rsid w:val="00307846"/>
    <w:rsid w:val="00307883"/>
    <w:rsid w:val="00307A2F"/>
    <w:rsid w:val="0031026E"/>
    <w:rsid w:val="0031067B"/>
    <w:rsid w:val="0031068E"/>
    <w:rsid w:val="003106DD"/>
    <w:rsid w:val="00310F27"/>
    <w:rsid w:val="003110B4"/>
    <w:rsid w:val="00311199"/>
    <w:rsid w:val="00311A89"/>
    <w:rsid w:val="00311ADF"/>
    <w:rsid w:val="00312461"/>
    <w:rsid w:val="00312D02"/>
    <w:rsid w:val="0031304E"/>
    <w:rsid w:val="003135B4"/>
    <w:rsid w:val="00313918"/>
    <w:rsid w:val="00313977"/>
    <w:rsid w:val="00313AD5"/>
    <w:rsid w:val="003146FE"/>
    <w:rsid w:val="00314C4E"/>
    <w:rsid w:val="00315335"/>
    <w:rsid w:val="00315778"/>
    <w:rsid w:val="003157B4"/>
    <w:rsid w:val="00315BE8"/>
    <w:rsid w:val="00315C69"/>
    <w:rsid w:val="00316521"/>
    <w:rsid w:val="003165E6"/>
    <w:rsid w:val="00316C51"/>
    <w:rsid w:val="00316D1F"/>
    <w:rsid w:val="00316E85"/>
    <w:rsid w:val="00317428"/>
    <w:rsid w:val="00317BE8"/>
    <w:rsid w:val="00320018"/>
    <w:rsid w:val="0032064E"/>
    <w:rsid w:val="003207B4"/>
    <w:rsid w:val="00320C7F"/>
    <w:rsid w:val="00320D88"/>
    <w:rsid w:val="00320F03"/>
    <w:rsid w:val="00320F5C"/>
    <w:rsid w:val="00321237"/>
    <w:rsid w:val="00321434"/>
    <w:rsid w:val="00321AAF"/>
    <w:rsid w:val="00321B40"/>
    <w:rsid w:val="00321E19"/>
    <w:rsid w:val="00322117"/>
    <w:rsid w:val="00322169"/>
    <w:rsid w:val="003223AA"/>
    <w:rsid w:val="00322D2F"/>
    <w:rsid w:val="0032376B"/>
    <w:rsid w:val="00324415"/>
    <w:rsid w:val="00324880"/>
    <w:rsid w:val="003249CE"/>
    <w:rsid w:val="00325149"/>
    <w:rsid w:val="0032601A"/>
    <w:rsid w:val="003261DC"/>
    <w:rsid w:val="00326CB9"/>
    <w:rsid w:val="00326D32"/>
    <w:rsid w:val="00326E66"/>
    <w:rsid w:val="003271D8"/>
    <w:rsid w:val="0032740D"/>
    <w:rsid w:val="003276E0"/>
    <w:rsid w:val="003276F9"/>
    <w:rsid w:val="00327934"/>
    <w:rsid w:val="00327F12"/>
    <w:rsid w:val="00330755"/>
    <w:rsid w:val="00330C2A"/>
    <w:rsid w:val="00330D14"/>
    <w:rsid w:val="003312E4"/>
    <w:rsid w:val="00331AE9"/>
    <w:rsid w:val="003323C3"/>
    <w:rsid w:val="00332A81"/>
    <w:rsid w:val="00332CE7"/>
    <w:rsid w:val="0033335D"/>
    <w:rsid w:val="00333483"/>
    <w:rsid w:val="003334CE"/>
    <w:rsid w:val="00333D19"/>
    <w:rsid w:val="00333F34"/>
    <w:rsid w:val="00333FD7"/>
    <w:rsid w:val="003345BE"/>
    <w:rsid w:val="00334747"/>
    <w:rsid w:val="0033592E"/>
    <w:rsid w:val="00336083"/>
    <w:rsid w:val="00336164"/>
    <w:rsid w:val="003365D7"/>
    <w:rsid w:val="003368D7"/>
    <w:rsid w:val="00336CCF"/>
    <w:rsid w:val="003373AA"/>
    <w:rsid w:val="00337696"/>
    <w:rsid w:val="0033786D"/>
    <w:rsid w:val="00337A09"/>
    <w:rsid w:val="00337AA4"/>
    <w:rsid w:val="00337B1F"/>
    <w:rsid w:val="00340181"/>
    <w:rsid w:val="003405DE"/>
    <w:rsid w:val="00341E88"/>
    <w:rsid w:val="00342433"/>
    <w:rsid w:val="00342660"/>
    <w:rsid w:val="00342A98"/>
    <w:rsid w:val="003431A7"/>
    <w:rsid w:val="003437AD"/>
    <w:rsid w:val="00343BF2"/>
    <w:rsid w:val="00343EED"/>
    <w:rsid w:val="0034545A"/>
    <w:rsid w:val="003458F2"/>
    <w:rsid w:val="00345A03"/>
    <w:rsid w:val="00345FED"/>
    <w:rsid w:val="00346196"/>
    <w:rsid w:val="00346242"/>
    <w:rsid w:val="003462F6"/>
    <w:rsid w:val="0034695E"/>
    <w:rsid w:val="003469D9"/>
    <w:rsid w:val="00347500"/>
    <w:rsid w:val="0034788B"/>
    <w:rsid w:val="00347C86"/>
    <w:rsid w:val="00347E83"/>
    <w:rsid w:val="00347E8E"/>
    <w:rsid w:val="003504E7"/>
    <w:rsid w:val="003504FF"/>
    <w:rsid w:val="00350E64"/>
    <w:rsid w:val="003515C9"/>
    <w:rsid w:val="00351E70"/>
    <w:rsid w:val="003524C6"/>
    <w:rsid w:val="003525D1"/>
    <w:rsid w:val="003529BD"/>
    <w:rsid w:val="00352A5C"/>
    <w:rsid w:val="00352BD9"/>
    <w:rsid w:val="00352C80"/>
    <w:rsid w:val="00352E0B"/>
    <w:rsid w:val="003535F7"/>
    <w:rsid w:val="00353691"/>
    <w:rsid w:val="003538AF"/>
    <w:rsid w:val="00353953"/>
    <w:rsid w:val="00353CB8"/>
    <w:rsid w:val="003540E9"/>
    <w:rsid w:val="003542F2"/>
    <w:rsid w:val="00354497"/>
    <w:rsid w:val="0035474A"/>
    <w:rsid w:val="003547AC"/>
    <w:rsid w:val="00355446"/>
    <w:rsid w:val="003558CB"/>
    <w:rsid w:val="00355AD8"/>
    <w:rsid w:val="0035630F"/>
    <w:rsid w:val="0035637D"/>
    <w:rsid w:val="003566D6"/>
    <w:rsid w:val="003572E5"/>
    <w:rsid w:val="003573C3"/>
    <w:rsid w:val="003575CA"/>
    <w:rsid w:val="00357DC3"/>
    <w:rsid w:val="003605C4"/>
    <w:rsid w:val="003608DD"/>
    <w:rsid w:val="00360C02"/>
    <w:rsid w:val="00361A65"/>
    <w:rsid w:val="00362049"/>
    <w:rsid w:val="00362568"/>
    <w:rsid w:val="00362E95"/>
    <w:rsid w:val="003633A0"/>
    <w:rsid w:val="003641ED"/>
    <w:rsid w:val="003644EB"/>
    <w:rsid w:val="0036456B"/>
    <w:rsid w:val="00364AD3"/>
    <w:rsid w:val="00366179"/>
    <w:rsid w:val="00366EA9"/>
    <w:rsid w:val="003671E7"/>
    <w:rsid w:val="0036778F"/>
    <w:rsid w:val="00367F81"/>
    <w:rsid w:val="00370275"/>
    <w:rsid w:val="003704C1"/>
    <w:rsid w:val="00370A44"/>
    <w:rsid w:val="00371637"/>
    <w:rsid w:val="00371C38"/>
    <w:rsid w:val="00371D8F"/>
    <w:rsid w:val="00371E16"/>
    <w:rsid w:val="003724FB"/>
    <w:rsid w:val="003725E3"/>
    <w:rsid w:val="00372600"/>
    <w:rsid w:val="0037284D"/>
    <w:rsid w:val="00372B2C"/>
    <w:rsid w:val="00373017"/>
    <w:rsid w:val="00373037"/>
    <w:rsid w:val="003733E5"/>
    <w:rsid w:val="003734AE"/>
    <w:rsid w:val="00373C2C"/>
    <w:rsid w:val="00373F5B"/>
    <w:rsid w:val="003740E2"/>
    <w:rsid w:val="003744DD"/>
    <w:rsid w:val="003745CE"/>
    <w:rsid w:val="003746EA"/>
    <w:rsid w:val="003747CF"/>
    <w:rsid w:val="00374E61"/>
    <w:rsid w:val="00374ECD"/>
    <w:rsid w:val="003758E4"/>
    <w:rsid w:val="00375CF2"/>
    <w:rsid w:val="0037633C"/>
    <w:rsid w:val="00376908"/>
    <w:rsid w:val="00376A12"/>
    <w:rsid w:val="0037715B"/>
    <w:rsid w:val="00377563"/>
    <w:rsid w:val="003776D4"/>
    <w:rsid w:val="003776EF"/>
    <w:rsid w:val="00377728"/>
    <w:rsid w:val="0037780F"/>
    <w:rsid w:val="00377886"/>
    <w:rsid w:val="00377BDB"/>
    <w:rsid w:val="00377E1F"/>
    <w:rsid w:val="00380381"/>
    <w:rsid w:val="003807EF"/>
    <w:rsid w:val="00380E2C"/>
    <w:rsid w:val="00381357"/>
    <w:rsid w:val="00381797"/>
    <w:rsid w:val="00381A7F"/>
    <w:rsid w:val="00381B11"/>
    <w:rsid w:val="00381D3E"/>
    <w:rsid w:val="003821C1"/>
    <w:rsid w:val="00382450"/>
    <w:rsid w:val="00382454"/>
    <w:rsid w:val="003825B2"/>
    <w:rsid w:val="0038272B"/>
    <w:rsid w:val="003835A8"/>
    <w:rsid w:val="00383661"/>
    <w:rsid w:val="0038401E"/>
    <w:rsid w:val="00384073"/>
    <w:rsid w:val="00384118"/>
    <w:rsid w:val="00384741"/>
    <w:rsid w:val="0038482D"/>
    <w:rsid w:val="003848DF"/>
    <w:rsid w:val="00384A96"/>
    <w:rsid w:val="00384BF3"/>
    <w:rsid w:val="00384FEC"/>
    <w:rsid w:val="003850E5"/>
    <w:rsid w:val="003851BE"/>
    <w:rsid w:val="00385252"/>
    <w:rsid w:val="003853EB"/>
    <w:rsid w:val="00386093"/>
    <w:rsid w:val="00386167"/>
    <w:rsid w:val="003864C1"/>
    <w:rsid w:val="003867D7"/>
    <w:rsid w:val="00386A5A"/>
    <w:rsid w:val="003875F7"/>
    <w:rsid w:val="00387626"/>
    <w:rsid w:val="00387C02"/>
    <w:rsid w:val="00387E1B"/>
    <w:rsid w:val="00390215"/>
    <w:rsid w:val="003903AB"/>
    <w:rsid w:val="0039050A"/>
    <w:rsid w:val="00390A12"/>
    <w:rsid w:val="00390A70"/>
    <w:rsid w:val="00390B01"/>
    <w:rsid w:val="00390BEE"/>
    <w:rsid w:val="00390EB2"/>
    <w:rsid w:val="00391DE7"/>
    <w:rsid w:val="00391EE6"/>
    <w:rsid w:val="00392E85"/>
    <w:rsid w:val="0039307C"/>
    <w:rsid w:val="0039345E"/>
    <w:rsid w:val="00393B8B"/>
    <w:rsid w:val="00393C47"/>
    <w:rsid w:val="00393F6C"/>
    <w:rsid w:val="00393F9B"/>
    <w:rsid w:val="00394517"/>
    <w:rsid w:val="003949B5"/>
    <w:rsid w:val="00394C1A"/>
    <w:rsid w:val="00394D56"/>
    <w:rsid w:val="00394EE3"/>
    <w:rsid w:val="00395896"/>
    <w:rsid w:val="00395C5D"/>
    <w:rsid w:val="00396132"/>
    <w:rsid w:val="00396230"/>
    <w:rsid w:val="0039624A"/>
    <w:rsid w:val="00396447"/>
    <w:rsid w:val="00396B93"/>
    <w:rsid w:val="00396D5A"/>
    <w:rsid w:val="00396F8C"/>
    <w:rsid w:val="00397205"/>
    <w:rsid w:val="00397F82"/>
    <w:rsid w:val="003A07AC"/>
    <w:rsid w:val="003A0C33"/>
    <w:rsid w:val="003A12EC"/>
    <w:rsid w:val="003A19C7"/>
    <w:rsid w:val="003A1BBC"/>
    <w:rsid w:val="003A1CB3"/>
    <w:rsid w:val="003A1D4E"/>
    <w:rsid w:val="003A265D"/>
    <w:rsid w:val="003A26AF"/>
    <w:rsid w:val="003A27A7"/>
    <w:rsid w:val="003A2DF0"/>
    <w:rsid w:val="003A2E75"/>
    <w:rsid w:val="003A3252"/>
    <w:rsid w:val="003A3752"/>
    <w:rsid w:val="003A4AF6"/>
    <w:rsid w:val="003A4B15"/>
    <w:rsid w:val="003A56DF"/>
    <w:rsid w:val="003A5E50"/>
    <w:rsid w:val="003A6597"/>
    <w:rsid w:val="003A7421"/>
    <w:rsid w:val="003A7605"/>
    <w:rsid w:val="003B03AB"/>
    <w:rsid w:val="003B093B"/>
    <w:rsid w:val="003B0B89"/>
    <w:rsid w:val="003B0C22"/>
    <w:rsid w:val="003B1906"/>
    <w:rsid w:val="003B1F0E"/>
    <w:rsid w:val="003B2371"/>
    <w:rsid w:val="003B24D0"/>
    <w:rsid w:val="003B2544"/>
    <w:rsid w:val="003B29A0"/>
    <w:rsid w:val="003B2EBE"/>
    <w:rsid w:val="003B2EC6"/>
    <w:rsid w:val="003B339A"/>
    <w:rsid w:val="003B34F7"/>
    <w:rsid w:val="003B3C15"/>
    <w:rsid w:val="003B3F6C"/>
    <w:rsid w:val="003B3FEC"/>
    <w:rsid w:val="003B41D0"/>
    <w:rsid w:val="003B4490"/>
    <w:rsid w:val="003B4492"/>
    <w:rsid w:val="003B483D"/>
    <w:rsid w:val="003B4FB6"/>
    <w:rsid w:val="003B5683"/>
    <w:rsid w:val="003B56A6"/>
    <w:rsid w:val="003B5FAF"/>
    <w:rsid w:val="003B5FCE"/>
    <w:rsid w:val="003B61C3"/>
    <w:rsid w:val="003B61F7"/>
    <w:rsid w:val="003B6890"/>
    <w:rsid w:val="003B6A3A"/>
    <w:rsid w:val="003B6E5B"/>
    <w:rsid w:val="003B6F3B"/>
    <w:rsid w:val="003B7290"/>
    <w:rsid w:val="003B7545"/>
    <w:rsid w:val="003B7AD3"/>
    <w:rsid w:val="003C03FF"/>
    <w:rsid w:val="003C0501"/>
    <w:rsid w:val="003C0AD7"/>
    <w:rsid w:val="003C134A"/>
    <w:rsid w:val="003C1483"/>
    <w:rsid w:val="003C1B5C"/>
    <w:rsid w:val="003C23FB"/>
    <w:rsid w:val="003C24CC"/>
    <w:rsid w:val="003C2514"/>
    <w:rsid w:val="003C26C4"/>
    <w:rsid w:val="003C2AAE"/>
    <w:rsid w:val="003C2B87"/>
    <w:rsid w:val="003C2C7D"/>
    <w:rsid w:val="003C3496"/>
    <w:rsid w:val="003C3C97"/>
    <w:rsid w:val="003C48A6"/>
    <w:rsid w:val="003C49EE"/>
    <w:rsid w:val="003C49F4"/>
    <w:rsid w:val="003C4ABB"/>
    <w:rsid w:val="003C5763"/>
    <w:rsid w:val="003C5B2D"/>
    <w:rsid w:val="003C6603"/>
    <w:rsid w:val="003C67AE"/>
    <w:rsid w:val="003C6A2C"/>
    <w:rsid w:val="003C6C3D"/>
    <w:rsid w:val="003C7070"/>
    <w:rsid w:val="003C7422"/>
    <w:rsid w:val="003C7435"/>
    <w:rsid w:val="003C76C7"/>
    <w:rsid w:val="003C7CA2"/>
    <w:rsid w:val="003C7F23"/>
    <w:rsid w:val="003D0C72"/>
    <w:rsid w:val="003D146B"/>
    <w:rsid w:val="003D19E8"/>
    <w:rsid w:val="003D1BB4"/>
    <w:rsid w:val="003D1C02"/>
    <w:rsid w:val="003D212F"/>
    <w:rsid w:val="003D283A"/>
    <w:rsid w:val="003D2843"/>
    <w:rsid w:val="003D2BB2"/>
    <w:rsid w:val="003D2E37"/>
    <w:rsid w:val="003D2F38"/>
    <w:rsid w:val="003D3385"/>
    <w:rsid w:val="003D3649"/>
    <w:rsid w:val="003D4183"/>
    <w:rsid w:val="003D42FF"/>
    <w:rsid w:val="003D5931"/>
    <w:rsid w:val="003D5C06"/>
    <w:rsid w:val="003D5C15"/>
    <w:rsid w:val="003D5E82"/>
    <w:rsid w:val="003D610F"/>
    <w:rsid w:val="003D6304"/>
    <w:rsid w:val="003D64AB"/>
    <w:rsid w:val="003D65B1"/>
    <w:rsid w:val="003D665A"/>
    <w:rsid w:val="003D6DFF"/>
    <w:rsid w:val="003D74A3"/>
    <w:rsid w:val="003D7737"/>
    <w:rsid w:val="003D77CA"/>
    <w:rsid w:val="003D7DCA"/>
    <w:rsid w:val="003D7DD2"/>
    <w:rsid w:val="003D7DDA"/>
    <w:rsid w:val="003E043A"/>
    <w:rsid w:val="003E05D2"/>
    <w:rsid w:val="003E05D4"/>
    <w:rsid w:val="003E0719"/>
    <w:rsid w:val="003E089D"/>
    <w:rsid w:val="003E1365"/>
    <w:rsid w:val="003E15AA"/>
    <w:rsid w:val="003E1AB9"/>
    <w:rsid w:val="003E2043"/>
    <w:rsid w:val="003E2B3A"/>
    <w:rsid w:val="003E30A5"/>
    <w:rsid w:val="003E360A"/>
    <w:rsid w:val="003E3817"/>
    <w:rsid w:val="003E3883"/>
    <w:rsid w:val="003E3DC6"/>
    <w:rsid w:val="003E42A8"/>
    <w:rsid w:val="003E44CA"/>
    <w:rsid w:val="003E4A21"/>
    <w:rsid w:val="003E4D19"/>
    <w:rsid w:val="003E4F6F"/>
    <w:rsid w:val="003E516A"/>
    <w:rsid w:val="003E5B50"/>
    <w:rsid w:val="003E5BB6"/>
    <w:rsid w:val="003E6ADE"/>
    <w:rsid w:val="003E6B43"/>
    <w:rsid w:val="003E76F3"/>
    <w:rsid w:val="003E77C5"/>
    <w:rsid w:val="003E7AD1"/>
    <w:rsid w:val="003E7F58"/>
    <w:rsid w:val="003F0172"/>
    <w:rsid w:val="003F0346"/>
    <w:rsid w:val="003F07A6"/>
    <w:rsid w:val="003F08B9"/>
    <w:rsid w:val="003F0A2E"/>
    <w:rsid w:val="003F0B75"/>
    <w:rsid w:val="003F0FE3"/>
    <w:rsid w:val="003F176C"/>
    <w:rsid w:val="003F177A"/>
    <w:rsid w:val="003F19F7"/>
    <w:rsid w:val="003F1BFD"/>
    <w:rsid w:val="003F24F9"/>
    <w:rsid w:val="003F2D2E"/>
    <w:rsid w:val="003F370F"/>
    <w:rsid w:val="003F3CAE"/>
    <w:rsid w:val="003F4AF6"/>
    <w:rsid w:val="003F4CCE"/>
    <w:rsid w:val="003F5819"/>
    <w:rsid w:val="003F5962"/>
    <w:rsid w:val="003F610C"/>
    <w:rsid w:val="003F64CB"/>
    <w:rsid w:val="003F6968"/>
    <w:rsid w:val="003F6AC2"/>
    <w:rsid w:val="003F6DE1"/>
    <w:rsid w:val="003F757B"/>
    <w:rsid w:val="003F75C1"/>
    <w:rsid w:val="003F7BCA"/>
    <w:rsid w:val="003F7F3F"/>
    <w:rsid w:val="003F7FB9"/>
    <w:rsid w:val="00400006"/>
    <w:rsid w:val="004000AB"/>
    <w:rsid w:val="00400711"/>
    <w:rsid w:val="00400812"/>
    <w:rsid w:val="00400C7B"/>
    <w:rsid w:val="00401230"/>
    <w:rsid w:val="004014EA"/>
    <w:rsid w:val="004018AB"/>
    <w:rsid w:val="00401A32"/>
    <w:rsid w:val="00401AA3"/>
    <w:rsid w:val="00401ADE"/>
    <w:rsid w:val="00402047"/>
    <w:rsid w:val="004022BC"/>
    <w:rsid w:val="0040279F"/>
    <w:rsid w:val="00402894"/>
    <w:rsid w:val="00402CB2"/>
    <w:rsid w:val="00402E1A"/>
    <w:rsid w:val="00402F20"/>
    <w:rsid w:val="00403023"/>
    <w:rsid w:val="004038D5"/>
    <w:rsid w:val="00404423"/>
    <w:rsid w:val="00404692"/>
    <w:rsid w:val="004046AC"/>
    <w:rsid w:val="00404EA2"/>
    <w:rsid w:val="00405B03"/>
    <w:rsid w:val="004068D8"/>
    <w:rsid w:val="004069EE"/>
    <w:rsid w:val="00406EAE"/>
    <w:rsid w:val="004071B7"/>
    <w:rsid w:val="00407455"/>
    <w:rsid w:val="00407A06"/>
    <w:rsid w:val="00410793"/>
    <w:rsid w:val="00410C11"/>
    <w:rsid w:val="00411CC3"/>
    <w:rsid w:val="004128B5"/>
    <w:rsid w:val="00412A12"/>
    <w:rsid w:val="00412D47"/>
    <w:rsid w:val="00412F24"/>
    <w:rsid w:val="00413530"/>
    <w:rsid w:val="004135BD"/>
    <w:rsid w:val="0041476E"/>
    <w:rsid w:val="004150B0"/>
    <w:rsid w:val="00416466"/>
    <w:rsid w:val="004165F4"/>
    <w:rsid w:val="00416EB7"/>
    <w:rsid w:val="00416ECB"/>
    <w:rsid w:val="0041707F"/>
    <w:rsid w:val="0041741F"/>
    <w:rsid w:val="004174A4"/>
    <w:rsid w:val="00417735"/>
    <w:rsid w:val="00417835"/>
    <w:rsid w:val="004178A4"/>
    <w:rsid w:val="00417A97"/>
    <w:rsid w:val="00417AC7"/>
    <w:rsid w:val="00417EBB"/>
    <w:rsid w:val="00417ED4"/>
    <w:rsid w:val="004200F3"/>
    <w:rsid w:val="00420149"/>
    <w:rsid w:val="00420536"/>
    <w:rsid w:val="00420ADE"/>
    <w:rsid w:val="00420B8F"/>
    <w:rsid w:val="00420DEC"/>
    <w:rsid w:val="00420F57"/>
    <w:rsid w:val="004213AB"/>
    <w:rsid w:val="0042140D"/>
    <w:rsid w:val="004215E3"/>
    <w:rsid w:val="00421A04"/>
    <w:rsid w:val="00422973"/>
    <w:rsid w:val="00422B4B"/>
    <w:rsid w:val="004234C2"/>
    <w:rsid w:val="004234ED"/>
    <w:rsid w:val="00423873"/>
    <w:rsid w:val="004238D3"/>
    <w:rsid w:val="00423A4E"/>
    <w:rsid w:val="004246EF"/>
    <w:rsid w:val="00424CB7"/>
    <w:rsid w:val="00424CE7"/>
    <w:rsid w:val="00424FA1"/>
    <w:rsid w:val="00424FC2"/>
    <w:rsid w:val="00425805"/>
    <w:rsid w:val="00425AF9"/>
    <w:rsid w:val="00425B15"/>
    <w:rsid w:val="00425CBE"/>
    <w:rsid w:val="004260BC"/>
    <w:rsid w:val="004263E0"/>
    <w:rsid w:val="004264B8"/>
    <w:rsid w:val="00426C50"/>
    <w:rsid w:val="00426CB8"/>
    <w:rsid w:val="004273BA"/>
    <w:rsid w:val="0042747E"/>
    <w:rsid w:val="00427532"/>
    <w:rsid w:val="00427FA7"/>
    <w:rsid w:val="00430807"/>
    <w:rsid w:val="00430856"/>
    <w:rsid w:val="00430AC6"/>
    <w:rsid w:val="00430CFE"/>
    <w:rsid w:val="00431700"/>
    <w:rsid w:val="00431801"/>
    <w:rsid w:val="004318D9"/>
    <w:rsid w:val="004319EE"/>
    <w:rsid w:val="00431F31"/>
    <w:rsid w:val="00432117"/>
    <w:rsid w:val="00432237"/>
    <w:rsid w:val="004326E4"/>
    <w:rsid w:val="0043299C"/>
    <w:rsid w:val="004335D6"/>
    <w:rsid w:val="00433686"/>
    <w:rsid w:val="004337CA"/>
    <w:rsid w:val="00433B7C"/>
    <w:rsid w:val="0043437C"/>
    <w:rsid w:val="004347B1"/>
    <w:rsid w:val="00434815"/>
    <w:rsid w:val="00434EDD"/>
    <w:rsid w:val="0043516C"/>
    <w:rsid w:val="00435284"/>
    <w:rsid w:val="00435CF9"/>
    <w:rsid w:val="00436254"/>
    <w:rsid w:val="00436A8F"/>
    <w:rsid w:val="00436B73"/>
    <w:rsid w:val="00436CEF"/>
    <w:rsid w:val="00437094"/>
    <w:rsid w:val="00437254"/>
    <w:rsid w:val="0043738B"/>
    <w:rsid w:val="004375CE"/>
    <w:rsid w:val="00437AE1"/>
    <w:rsid w:val="00437BF1"/>
    <w:rsid w:val="0044003A"/>
    <w:rsid w:val="004403E7"/>
    <w:rsid w:val="0044057B"/>
    <w:rsid w:val="0044085A"/>
    <w:rsid w:val="00440AF0"/>
    <w:rsid w:val="0044107E"/>
    <w:rsid w:val="00441588"/>
    <w:rsid w:val="00441DF1"/>
    <w:rsid w:val="00441E0B"/>
    <w:rsid w:val="004420FF"/>
    <w:rsid w:val="00443206"/>
    <w:rsid w:val="004432F3"/>
    <w:rsid w:val="004436C2"/>
    <w:rsid w:val="004439C2"/>
    <w:rsid w:val="00443A3C"/>
    <w:rsid w:val="00443D15"/>
    <w:rsid w:val="00443D37"/>
    <w:rsid w:val="00443FBE"/>
    <w:rsid w:val="004440B3"/>
    <w:rsid w:val="00444422"/>
    <w:rsid w:val="00444F56"/>
    <w:rsid w:val="00444F9A"/>
    <w:rsid w:val="00445873"/>
    <w:rsid w:val="00445928"/>
    <w:rsid w:val="00445AE1"/>
    <w:rsid w:val="0044644F"/>
    <w:rsid w:val="00446F83"/>
    <w:rsid w:val="00446FF1"/>
    <w:rsid w:val="004470E1"/>
    <w:rsid w:val="004476D2"/>
    <w:rsid w:val="0044788C"/>
    <w:rsid w:val="00447935"/>
    <w:rsid w:val="00447C93"/>
    <w:rsid w:val="00447F40"/>
    <w:rsid w:val="00450016"/>
    <w:rsid w:val="00450ABF"/>
    <w:rsid w:val="00450F25"/>
    <w:rsid w:val="00451480"/>
    <w:rsid w:val="00451867"/>
    <w:rsid w:val="004523BA"/>
    <w:rsid w:val="0045245D"/>
    <w:rsid w:val="00452573"/>
    <w:rsid w:val="004526EA"/>
    <w:rsid w:val="00452EC5"/>
    <w:rsid w:val="0045336E"/>
    <w:rsid w:val="004539DA"/>
    <w:rsid w:val="00453E43"/>
    <w:rsid w:val="00454013"/>
    <w:rsid w:val="00454054"/>
    <w:rsid w:val="00454B7D"/>
    <w:rsid w:val="00454C1A"/>
    <w:rsid w:val="00454F95"/>
    <w:rsid w:val="004557BC"/>
    <w:rsid w:val="00455F18"/>
    <w:rsid w:val="00455F2B"/>
    <w:rsid w:val="004564C1"/>
    <w:rsid w:val="00456C9C"/>
    <w:rsid w:val="00456F90"/>
    <w:rsid w:val="00457197"/>
    <w:rsid w:val="00457BA4"/>
    <w:rsid w:val="00457CD5"/>
    <w:rsid w:val="00457D17"/>
    <w:rsid w:val="00457D7C"/>
    <w:rsid w:val="00460AB5"/>
    <w:rsid w:val="00460ABB"/>
    <w:rsid w:val="004613CC"/>
    <w:rsid w:val="004619B0"/>
    <w:rsid w:val="00461BDA"/>
    <w:rsid w:val="00461DCF"/>
    <w:rsid w:val="004623C9"/>
    <w:rsid w:val="004624A0"/>
    <w:rsid w:val="0046280A"/>
    <w:rsid w:val="00462E0E"/>
    <w:rsid w:val="00462E26"/>
    <w:rsid w:val="00463C4D"/>
    <w:rsid w:val="0046475D"/>
    <w:rsid w:val="004648C8"/>
    <w:rsid w:val="00464A55"/>
    <w:rsid w:val="00464DA9"/>
    <w:rsid w:val="0046655E"/>
    <w:rsid w:val="00466A3C"/>
    <w:rsid w:val="004670CE"/>
    <w:rsid w:val="00467971"/>
    <w:rsid w:val="00467EB9"/>
    <w:rsid w:val="00467F2A"/>
    <w:rsid w:val="00470003"/>
    <w:rsid w:val="004707E9"/>
    <w:rsid w:val="00470E52"/>
    <w:rsid w:val="00471345"/>
    <w:rsid w:val="00471772"/>
    <w:rsid w:val="00471BC4"/>
    <w:rsid w:val="004720DC"/>
    <w:rsid w:val="00472C22"/>
    <w:rsid w:val="00472FF4"/>
    <w:rsid w:val="004732FC"/>
    <w:rsid w:val="00473364"/>
    <w:rsid w:val="00473757"/>
    <w:rsid w:val="00473AE5"/>
    <w:rsid w:val="00473F4A"/>
    <w:rsid w:val="00474027"/>
    <w:rsid w:val="004742B4"/>
    <w:rsid w:val="00474626"/>
    <w:rsid w:val="00474DC9"/>
    <w:rsid w:val="004750A2"/>
    <w:rsid w:val="004752C8"/>
    <w:rsid w:val="0047640D"/>
    <w:rsid w:val="004767B5"/>
    <w:rsid w:val="004768DF"/>
    <w:rsid w:val="0047747A"/>
    <w:rsid w:val="00477A19"/>
    <w:rsid w:val="00480116"/>
    <w:rsid w:val="0048051E"/>
    <w:rsid w:val="00480B4B"/>
    <w:rsid w:val="00480BA7"/>
    <w:rsid w:val="00480D1C"/>
    <w:rsid w:val="00481101"/>
    <w:rsid w:val="00481603"/>
    <w:rsid w:val="00481920"/>
    <w:rsid w:val="00481CC0"/>
    <w:rsid w:val="00481F05"/>
    <w:rsid w:val="00481F9B"/>
    <w:rsid w:val="004825D4"/>
    <w:rsid w:val="00482CF4"/>
    <w:rsid w:val="00482EC1"/>
    <w:rsid w:val="00482FA3"/>
    <w:rsid w:val="004839B9"/>
    <w:rsid w:val="00483C92"/>
    <w:rsid w:val="004841DC"/>
    <w:rsid w:val="004843CB"/>
    <w:rsid w:val="00484520"/>
    <w:rsid w:val="0048458C"/>
    <w:rsid w:val="004846AB"/>
    <w:rsid w:val="00484B7E"/>
    <w:rsid w:val="00484C74"/>
    <w:rsid w:val="00485097"/>
    <w:rsid w:val="00485123"/>
    <w:rsid w:val="004858D9"/>
    <w:rsid w:val="00486833"/>
    <w:rsid w:val="0048692F"/>
    <w:rsid w:val="00486CE8"/>
    <w:rsid w:val="004871EE"/>
    <w:rsid w:val="00487499"/>
    <w:rsid w:val="004877F8"/>
    <w:rsid w:val="00487B1A"/>
    <w:rsid w:val="00487EA8"/>
    <w:rsid w:val="00490481"/>
    <w:rsid w:val="004907A9"/>
    <w:rsid w:val="00490AAB"/>
    <w:rsid w:val="0049111A"/>
    <w:rsid w:val="00491B5C"/>
    <w:rsid w:val="00491BF4"/>
    <w:rsid w:val="00491CFE"/>
    <w:rsid w:val="00491D58"/>
    <w:rsid w:val="00491F09"/>
    <w:rsid w:val="00492374"/>
    <w:rsid w:val="00492563"/>
    <w:rsid w:val="00492D0E"/>
    <w:rsid w:val="00492E50"/>
    <w:rsid w:val="0049305C"/>
    <w:rsid w:val="00493A2A"/>
    <w:rsid w:val="00494791"/>
    <w:rsid w:val="00494C3B"/>
    <w:rsid w:val="004950AA"/>
    <w:rsid w:val="0049534C"/>
    <w:rsid w:val="004955C4"/>
    <w:rsid w:val="0049593B"/>
    <w:rsid w:val="00495E44"/>
    <w:rsid w:val="00496534"/>
    <w:rsid w:val="0049678F"/>
    <w:rsid w:val="00496A6C"/>
    <w:rsid w:val="00496AA2"/>
    <w:rsid w:val="00496E62"/>
    <w:rsid w:val="00496F78"/>
    <w:rsid w:val="00497078"/>
    <w:rsid w:val="00497D15"/>
    <w:rsid w:val="00497D56"/>
    <w:rsid w:val="004A01AE"/>
    <w:rsid w:val="004A076D"/>
    <w:rsid w:val="004A1151"/>
    <w:rsid w:val="004A137C"/>
    <w:rsid w:val="004A195B"/>
    <w:rsid w:val="004A1CEC"/>
    <w:rsid w:val="004A1E24"/>
    <w:rsid w:val="004A2074"/>
    <w:rsid w:val="004A28ED"/>
    <w:rsid w:val="004A28F9"/>
    <w:rsid w:val="004A2957"/>
    <w:rsid w:val="004A2B53"/>
    <w:rsid w:val="004A2B7F"/>
    <w:rsid w:val="004A2CFA"/>
    <w:rsid w:val="004A2E8F"/>
    <w:rsid w:val="004A34D9"/>
    <w:rsid w:val="004A353E"/>
    <w:rsid w:val="004A3751"/>
    <w:rsid w:val="004A3770"/>
    <w:rsid w:val="004A382B"/>
    <w:rsid w:val="004A3A8F"/>
    <w:rsid w:val="004A3E7C"/>
    <w:rsid w:val="004A400B"/>
    <w:rsid w:val="004A40FE"/>
    <w:rsid w:val="004A4B4A"/>
    <w:rsid w:val="004A4C74"/>
    <w:rsid w:val="004A4DB8"/>
    <w:rsid w:val="004A4F63"/>
    <w:rsid w:val="004A5343"/>
    <w:rsid w:val="004A5355"/>
    <w:rsid w:val="004A54A7"/>
    <w:rsid w:val="004A5535"/>
    <w:rsid w:val="004A57E6"/>
    <w:rsid w:val="004A5BDE"/>
    <w:rsid w:val="004A5CEB"/>
    <w:rsid w:val="004A70A9"/>
    <w:rsid w:val="004A7B1B"/>
    <w:rsid w:val="004A7DCE"/>
    <w:rsid w:val="004B00D9"/>
    <w:rsid w:val="004B0C1B"/>
    <w:rsid w:val="004B0C4B"/>
    <w:rsid w:val="004B0D85"/>
    <w:rsid w:val="004B0F22"/>
    <w:rsid w:val="004B15DD"/>
    <w:rsid w:val="004B188F"/>
    <w:rsid w:val="004B22EC"/>
    <w:rsid w:val="004B2E1E"/>
    <w:rsid w:val="004B2F7B"/>
    <w:rsid w:val="004B310F"/>
    <w:rsid w:val="004B34F6"/>
    <w:rsid w:val="004B371E"/>
    <w:rsid w:val="004B3987"/>
    <w:rsid w:val="004B3B11"/>
    <w:rsid w:val="004B3FD5"/>
    <w:rsid w:val="004B500B"/>
    <w:rsid w:val="004B55C2"/>
    <w:rsid w:val="004B68C0"/>
    <w:rsid w:val="004B692E"/>
    <w:rsid w:val="004B6D58"/>
    <w:rsid w:val="004B6E71"/>
    <w:rsid w:val="004B723C"/>
    <w:rsid w:val="004B747C"/>
    <w:rsid w:val="004B7C00"/>
    <w:rsid w:val="004B7C2F"/>
    <w:rsid w:val="004B7D90"/>
    <w:rsid w:val="004C003C"/>
    <w:rsid w:val="004C0305"/>
    <w:rsid w:val="004C0D12"/>
    <w:rsid w:val="004C1002"/>
    <w:rsid w:val="004C16E9"/>
    <w:rsid w:val="004C1AE1"/>
    <w:rsid w:val="004C2D7A"/>
    <w:rsid w:val="004C3096"/>
    <w:rsid w:val="004C32D5"/>
    <w:rsid w:val="004C3EEB"/>
    <w:rsid w:val="004C4124"/>
    <w:rsid w:val="004C4564"/>
    <w:rsid w:val="004C487C"/>
    <w:rsid w:val="004C4E19"/>
    <w:rsid w:val="004C4EFE"/>
    <w:rsid w:val="004C51BF"/>
    <w:rsid w:val="004C5419"/>
    <w:rsid w:val="004C5534"/>
    <w:rsid w:val="004C59C5"/>
    <w:rsid w:val="004C7172"/>
    <w:rsid w:val="004C7352"/>
    <w:rsid w:val="004C7460"/>
    <w:rsid w:val="004C7717"/>
    <w:rsid w:val="004C7895"/>
    <w:rsid w:val="004C7958"/>
    <w:rsid w:val="004C7D41"/>
    <w:rsid w:val="004D03C9"/>
    <w:rsid w:val="004D043D"/>
    <w:rsid w:val="004D08CF"/>
    <w:rsid w:val="004D08FB"/>
    <w:rsid w:val="004D0904"/>
    <w:rsid w:val="004D0C6C"/>
    <w:rsid w:val="004D1FD9"/>
    <w:rsid w:val="004D2004"/>
    <w:rsid w:val="004D250A"/>
    <w:rsid w:val="004D26A8"/>
    <w:rsid w:val="004D2A5B"/>
    <w:rsid w:val="004D3196"/>
    <w:rsid w:val="004D4ACB"/>
    <w:rsid w:val="004D5191"/>
    <w:rsid w:val="004D53DC"/>
    <w:rsid w:val="004D56BA"/>
    <w:rsid w:val="004D6516"/>
    <w:rsid w:val="004D65F9"/>
    <w:rsid w:val="004D687D"/>
    <w:rsid w:val="004D6AF2"/>
    <w:rsid w:val="004D7272"/>
    <w:rsid w:val="004D7279"/>
    <w:rsid w:val="004D73CB"/>
    <w:rsid w:val="004D7620"/>
    <w:rsid w:val="004D7976"/>
    <w:rsid w:val="004D7B0B"/>
    <w:rsid w:val="004D7B1D"/>
    <w:rsid w:val="004E0443"/>
    <w:rsid w:val="004E061A"/>
    <w:rsid w:val="004E09D4"/>
    <w:rsid w:val="004E0A8F"/>
    <w:rsid w:val="004E0AB0"/>
    <w:rsid w:val="004E13B0"/>
    <w:rsid w:val="004E160F"/>
    <w:rsid w:val="004E170B"/>
    <w:rsid w:val="004E185F"/>
    <w:rsid w:val="004E1AA1"/>
    <w:rsid w:val="004E1C8F"/>
    <w:rsid w:val="004E1D11"/>
    <w:rsid w:val="004E1E9B"/>
    <w:rsid w:val="004E2102"/>
    <w:rsid w:val="004E2319"/>
    <w:rsid w:val="004E250D"/>
    <w:rsid w:val="004E256D"/>
    <w:rsid w:val="004E2BA8"/>
    <w:rsid w:val="004E2F9C"/>
    <w:rsid w:val="004E3932"/>
    <w:rsid w:val="004E3A3F"/>
    <w:rsid w:val="004E3B51"/>
    <w:rsid w:val="004E3F2D"/>
    <w:rsid w:val="004E40D2"/>
    <w:rsid w:val="004E429E"/>
    <w:rsid w:val="004E4B20"/>
    <w:rsid w:val="004E5081"/>
    <w:rsid w:val="004E51DE"/>
    <w:rsid w:val="004E52A4"/>
    <w:rsid w:val="004E54B0"/>
    <w:rsid w:val="004E6405"/>
    <w:rsid w:val="004E645D"/>
    <w:rsid w:val="004E64F7"/>
    <w:rsid w:val="004E6942"/>
    <w:rsid w:val="004E6BAB"/>
    <w:rsid w:val="004E6C15"/>
    <w:rsid w:val="004E6EDF"/>
    <w:rsid w:val="004E6F13"/>
    <w:rsid w:val="004E6F80"/>
    <w:rsid w:val="004E7CAB"/>
    <w:rsid w:val="004E7DF5"/>
    <w:rsid w:val="004F0666"/>
    <w:rsid w:val="004F066C"/>
    <w:rsid w:val="004F077A"/>
    <w:rsid w:val="004F0D87"/>
    <w:rsid w:val="004F0EBC"/>
    <w:rsid w:val="004F0EED"/>
    <w:rsid w:val="004F126A"/>
    <w:rsid w:val="004F1419"/>
    <w:rsid w:val="004F2069"/>
    <w:rsid w:val="004F263D"/>
    <w:rsid w:val="004F3755"/>
    <w:rsid w:val="004F4308"/>
    <w:rsid w:val="004F49EB"/>
    <w:rsid w:val="004F4BB2"/>
    <w:rsid w:val="004F5026"/>
    <w:rsid w:val="004F555F"/>
    <w:rsid w:val="004F5D92"/>
    <w:rsid w:val="004F6582"/>
    <w:rsid w:val="004F66EE"/>
    <w:rsid w:val="004F69FF"/>
    <w:rsid w:val="004F6C72"/>
    <w:rsid w:val="004F6E55"/>
    <w:rsid w:val="004F706F"/>
    <w:rsid w:val="004F70E1"/>
    <w:rsid w:val="004F7116"/>
    <w:rsid w:val="004F74F1"/>
    <w:rsid w:val="004F788E"/>
    <w:rsid w:val="004F7A5A"/>
    <w:rsid w:val="004F7F53"/>
    <w:rsid w:val="00500514"/>
    <w:rsid w:val="0050071A"/>
    <w:rsid w:val="00501038"/>
    <w:rsid w:val="00501069"/>
    <w:rsid w:val="005011F1"/>
    <w:rsid w:val="0050155E"/>
    <w:rsid w:val="005015BF"/>
    <w:rsid w:val="0050173B"/>
    <w:rsid w:val="00501E96"/>
    <w:rsid w:val="00502D44"/>
    <w:rsid w:val="005030D4"/>
    <w:rsid w:val="00503109"/>
    <w:rsid w:val="0050337D"/>
    <w:rsid w:val="00503EEF"/>
    <w:rsid w:val="00504533"/>
    <w:rsid w:val="005053E1"/>
    <w:rsid w:val="005056E3"/>
    <w:rsid w:val="00505886"/>
    <w:rsid w:val="00505AE7"/>
    <w:rsid w:val="00505B5D"/>
    <w:rsid w:val="00506062"/>
    <w:rsid w:val="0050607E"/>
    <w:rsid w:val="00506284"/>
    <w:rsid w:val="00506566"/>
    <w:rsid w:val="005069FE"/>
    <w:rsid w:val="00506C71"/>
    <w:rsid w:val="00506F3D"/>
    <w:rsid w:val="00507085"/>
    <w:rsid w:val="00507427"/>
    <w:rsid w:val="0050788A"/>
    <w:rsid w:val="0050788D"/>
    <w:rsid w:val="00507AEF"/>
    <w:rsid w:val="00507D03"/>
    <w:rsid w:val="005104C3"/>
    <w:rsid w:val="005106D7"/>
    <w:rsid w:val="00510E7C"/>
    <w:rsid w:val="0051137C"/>
    <w:rsid w:val="00511756"/>
    <w:rsid w:val="00511922"/>
    <w:rsid w:val="00511A0B"/>
    <w:rsid w:val="0051202E"/>
    <w:rsid w:val="00512E2B"/>
    <w:rsid w:val="005131C9"/>
    <w:rsid w:val="005134DD"/>
    <w:rsid w:val="00514357"/>
    <w:rsid w:val="005144F4"/>
    <w:rsid w:val="00514E22"/>
    <w:rsid w:val="00515C36"/>
    <w:rsid w:val="0051652E"/>
    <w:rsid w:val="005166FF"/>
    <w:rsid w:val="0051681C"/>
    <w:rsid w:val="005169EE"/>
    <w:rsid w:val="00516CFA"/>
    <w:rsid w:val="005176C1"/>
    <w:rsid w:val="005205C9"/>
    <w:rsid w:val="005207B9"/>
    <w:rsid w:val="0052084D"/>
    <w:rsid w:val="00520F5A"/>
    <w:rsid w:val="005210FC"/>
    <w:rsid w:val="0052190C"/>
    <w:rsid w:val="00521983"/>
    <w:rsid w:val="00521A4C"/>
    <w:rsid w:val="00521A91"/>
    <w:rsid w:val="00521BD0"/>
    <w:rsid w:val="00521E86"/>
    <w:rsid w:val="00522407"/>
    <w:rsid w:val="00522637"/>
    <w:rsid w:val="00522ECA"/>
    <w:rsid w:val="00523E7F"/>
    <w:rsid w:val="005241A0"/>
    <w:rsid w:val="005241C5"/>
    <w:rsid w:val="005244E0"/>
    <w:rsid w:val="00524CC7"/>
    <w:rsid w:val="00524F75"/>
    <w:rsid w:val="005254E8"/>
    <w:rsid w:val="00525E37"/>
    <w:rsid w:val="00526981"/>
    <w:rsid w:val="005273C8"/>
    <w:rsid w:val="005276B6"/>
    <w:rsid w:val="00527A42"/>
    <w:rsid w:val="005305E0"/>
    <w:rsid w:val="00530A66"/>
    <w:rsid w:val="00531A17"/>
    <w:rsid w:val="00531F16"/>
    <w:rsid w:val="00532000"/>
    <w:rsid w:val="005327A1"/>
    <w:rsid w:val="0053280F"/>
    <w:rsid w:val="00532AA3"/>
    <w:rsid w:val="0053311A"/>
    <w:rsid w:val="005335DF"/>
    <w:rsid w:val="00533955"/>
    <w:rsid w:val="00533972"/>
    <w:rsid w:val="00533977"/>
    <w:rsid w:val="00533E4F"/>
    <w:rsid w:val="00533E75"/>
    <w:rsid w:val="00533F95"/>
    <w:rsid w:val="005345D3"/>
    <w:rsid w:val="005347D3"/>
    <w:rsid w:val="00534B80"/>
    <w:rsid w:val="00534D61"/>
    <w:rsid w:val="0053509A"/>
    <w:rsid w:val="00535DE0"/>
    <w:rsid w:val="00535ECF"/>
    <w:rsid w:val="00536625"/>
    <w:rsid w:val="00536E7F"/>
    <w:rsid w:val="00536F36"/>
    <w:rsid w:val="005371AC"/>
    <w:rsid w:val="0053748C"/>
    <w:rsid w:val="0053765E"/>
    <w:rsid w:val="00537AA4"/>
    <w:rsid w:val="00537C2C"/>
    <w:rsid w:val="00537D2B"/>
    <w:rsid w:val="00537D9D"/>
    <w:rsid w:val="005402F1"/>
    <w:rsid w:val="0054039B"/>
    <w:rsid w:val="00540627"/>
    <w:rsid w:val="0054089E"/>
    <w:rsid w:val="005418BF"/>
    <w:rsid w:val="005418C3"/>
    <w:rsid w:val="00542219"/>
    <w:rsid w:val="00542259"/>
    <w:rsid w:val="00542AA7"/>
    <w:rsid w:val="00542C94"/>
    <w:rsid w:val="00542FB5"/>
    <w:rsid w:val="0054375F"/>
    <w:rsid w:val="00543CE8"/>
    <w:rsid w:val="00544423"/>
    <w:rsid w:val="00544578"/>
    <w:rsid w:val="005446F1"/>
    <w:rsid w:val="005446F2"/>
    <w:rsid w:val="00545349"/>
    <w:rsid w:val="005455F8"/>
    <w:rsid w:val="00545AAD"/>
    <w:rsid w:val="00545E91"/>
    <w:rsid w:val="0054626D"/>
    <w:rsid w:val="00546A03"/>
    <w:rsid w:val="00546CF7"/>
    <w:rsid w:val="0054724A"/>
    <w:rsid w:val="00547E4C"/>
    <w:rsid w:val="005504B4"/>
    <w:rsid w:val="00550608"/>
    <w:rsid w:val="005507E8"/>
    <w:rsid w:val="00550C4C"/>
    <w:rsid w:val="00550EE4"/>
    <w:rsid w:val="00551169"/>
    <w:rsid w:val="00551655"/>
    <w:rsid w:val="005525D7"/>
    <w:rsid w:val="0055278D"/>
    <w:rsid w:val="00552B82"/>
    <w:rsid w:val="00552BED"/>
    <w:rsid w:val="005531A3"/>
    <w:rsid w:val="00553288"/>
    <w:rsid w:val="005533F1"/>
    <w:rsid w:val="0055344E"/>
    <w:rsid w:val="00553D7B"/>
    <w:rsid w:val="00553E12"/>
    <w:rsid w:val="005540FA"/>
    <w:rsid w:val="0055463E"/>
    <w:rsid w:val="00554A58"/>
    <w:rsid w:val="00554AFC"/>
    <w:rsid w:val="00554F18"/>
    <w:rsid w:val="005554BF"/>
    <w:rsid w:val="00555956"/>
    <w:rsid w:val="00555971"/>
    <w:rsid w:val="0055612E"/>
    <w:rsid w:val="00556219"/>
    <w:rsid w:val="00556274"/>
    <w:rsid w:val="005568BF"/>
    <w:rsid w:val="00556D8E"/>
    <w:rsid w:val="00556F42"/>
    <w:rsid w:val="00556FE1"/>
    <w:rsid w:val="00557287"/>
    <w:rsid w:val="0055790D"/>
    <w:rsid w:val="005600D0"/>
    <w:rsid w:val="0056015B"/>
    <w:rsid w:val="0056037F"/>
    <w:rsid w:val="005607BB"/>
    <w:rsid w:val="005609AF"/>
    <w:rsid w:val="00560D27"/>
    <w:rsid w:val="00560D7B"/>
    <w:rsid w:val="00560DD8"/>
    <w:rsid w:val="0056170C"/>
    <w:rsid w:val="00561811"/>
    <w:rsid w:val="005619F9"/>
    <w:rsid w:val="00561EA6"/>
    <w:rsid w:val="005621C0"/>
    <w:rsid w:val="00562540"/>
    <w:rsid w:val="0056271F"/>
    <w:rsid w:val="00562C5E"/>
    <w:rsid w:val="00563487"/>
    <w:rsid w:val="005637EB"/>
    <w:rsid w:val="0056385E"/>
    <w:rsid w:val="00563A0D"/>
    <w:rsid w:val="00563E73"/>
    <w:rsid w:val="00563E91"/>
    <w:rsid w:val="00563FD5"/>
    <w:rsid w:val="0056440E"/>
    <w:rsid w:val="0056444D"/>
    <w:rsid w:val="00564452"/>
    <w:rsid w:val="005646E8"/>
    <w:rsid w:val="00564D96"/>
    <w:rsid w:val="00564E8E"/>
    <w:rsid w:val="00564FA1"/>
    <w:rsid w:val="00565904"/>
    <w:rsid w:val="00565D82"/>
    <w:rsid w:val="005662C8"/>
    <w:rsid w:val="005668C9"/>
    <w:rsid w:val="00567266"/>
    <w:rsid w:val="00567F08"/>
    <w:rsid w:val="00567F8D"/>
    <w:rsid w:val="005702E7"/>
    <w:rsid w:val="00570662"/>
    <w:rsid w:val="00570666"/>
    <w:rsid w:val="005708A6"/>
    <w:rsid w:val="00570923"/>
    <w:rsid w:val="005711D8"/>
    <w:rsid w:val="00571250"/>
    <w:rsid w:val="0057180C"/>
    <w:rsid w:val="005721AA"/>
    <w:rsid w:val="00572471"/>
    <w:rsid w:val="0057279F"/>
    <w:rsid w:val="00572AE7"/>
    <w:rsid w:val="00572E60"/>
    <w:rsid w:val="005732B4"/>
    <w:rsid w:val="0057386D"/>
    <w:rsid w:val="00573CBE"/>
    <w:rsid w:val="00573E36"/>
    <w:rsid w:val="005741AC"/>
    <w:rsid w:val="0057423B"/>
    <w:rsid w:val="0057430C"/>
    <w:rsid w:val="005747CF"/>
    <w:rsid w:val="00574897"/>
    <w:rsid w:val="005749B0"/>
    <w:rsid w:val="00575034"/>
    <w:rsid w:val="005751D7"/>
    <w:rsid w:val="00575646"/>
    <w:rsid w:val="005756EB"/>
    <w:rsid w:val="00575921"/>
    <w:rsid w:val="00575BCA"/>
    <w:rsid w:val="00575C1E"/>
    <w:rsid w:val="0057648E"/>
    <w:rsid w:val="00576EE3"/>
    <w:rsid w:val="0057723E"/>
    <w:rsid w:val="005772F7"/>
    <w:rsid w:val="0057744C"/>
    <w:rsid w:val="00577D1F"/>
    <w:rsid w:val="005800B0"/>
    <w:rsid w:val="00580201"/>
    <w:rsid w:val="0058021A"/>
    <w:rsid w:val="0058116C"/>
    <w:rsid w:val="005811AB"/>
    <w:rsid w:val="00581C99"/>
    <w:rsid w:val="00581F46"/>
    <w:rsid w:val="00582216"/>
    <w:rsid w:val="005824BE"/>
    <w:rsid w:val="00582E10"/>
    <w:rsid w:val="00583398"/>
    <w:rsid w:val="0058343E"/>
    <w:rsid w:val="0058375D"/>
    <w:rsid w:val="00583BB0"/>
    <w:rsid w:val="00583D6E"/>
    <w:rsid w:val="00583F4A"/>
    <w:rsid w:val="00583FAD"/>
    <w:rsid w:val="00584A3B"/>
    <w:rsid w:val="00584DF8"/>
    <w:rsid w:val="00584E8E"/>
    <w:rsid w:val="005850DC"/>
    <w:rsid w:val="00585796"/>
    <w:rsid w:val="0058593B"/>
    <w:rsid w:val="00585992"/>
    <w:rsid w:val="00585E1E"/>
    <w:rsid w:val="00586335"/>
    <w:rsid w:val="00586458"/>
    <w:rsid w:val="0058654E"/>
    <w:rsid w:val="00586C6D"/>
    <w:rsid w:val="00586D20"/>
    <w:rsid w:val="0058759D"/>
    <w:rsid w:val="005875D5"/>
    <w:rsid w:val="005876EC"/>
    <w:rsid w:val="00590CBE"/>
    <w:rsid w:val="005912F6"/>
    <w:rsid w:val="00591446"/>
    <w:rsid w:val="005919CF"/>
    <w:rsid w:val="00591ACF"/>
    <w:rsid w:val="00591C63"/>
    <w:rsid w:val="0059224A"/>
    <w:rsid w:val="0059224D"/>
    <w:rsid w:val="005927B0"/>
    <w:rsid w:val="00592A19"/>
    <w:rsid w:val="00592ECB"/>
    <w:rsid w:val="005931F1"/>
    <w:rsid w:val="005932DE"/>
    <w:rsid w:val="005936A9"/>
    <w:rsid w:val="005942B0"/>
    <w:rsid w:val="005949CB"/>
    <w:rsid w:val="00594A06"/>
    <w:rsid w:val="00594F25"/>
    <w:rsid w:val="0059587E"/>
    <w:rsid w:val="005959D6"/>
    <w:rsid w:val="005968B2"/>
    <w:rsid w:val="00596B1E"/>
    <w:rsid w:val="00596E0B"/>
    <w:rsid w:val="00596E91"/>
    <w:rsid w:val="00597498"/>
    <w:rsid w:val="005974EA"/>
    <w:rsid w:val="00597551"/>
    <w:rsid w:val="005975C3"/>
    <w:rsid w:val="00597B8E"/>
    <w:rsid w:val="00597E86"/>
    <w:rsid w:val="005A09CE"/>
    <w:rsid w:val="005A0EF9"/>
    <w:rsid w:val="005A104D"/>
    <w:rsid w:val="005A168E"/>
    <w:rsid w:val="005A170A"/>
    <w:rsid w:val="005A1DA3"/>
    <w:rsid w:val="005A212B"/>
    <w:rsid w:val="005A2693"/>
    <w:rsid w:val="005A2B82"/>
    <w:rsid w:val="005A2F7B"/>
    <w:rsid w:val="005A3C5A"/>
    <w:rsid w:val="005A4153"/>
    <w:rsid w:val="005A41AC"/>
    <w:rsid w:val="005A48FE"/>
    <w:rsid w:val="005A491B"/>
    <w:rsid w:val="005A4981"/>
    <w:rsid w:val="005A4C40"/>
    <w:rsid w:val="005A53E6"/>
    <w:rsid w:val="005A5402"/>
    <w:rsid w:val="005A54CF"/>
    <w:rsid w:val="005A5757"/>
    <w:rsid w:val="005A5CFC"/>
    <w:rsid w:val="005A623A"/>
    <w:rsid w:val="005A6474"/>
    <w:rsid w:val="005A6764"/>
    <w:rsid w:val="005A6BE3"/>
    <w:rsid w:val="005A6F41"/>
    <w:rsid w:val="005A70EA"/>
    <w:rsid w:val="005A72A3"/>
    <w:rsid w:val="005A7425"/>
    <w:rsid w:val="005A7BF5"/>
    <w:rsid w:val="005A7C1B"/>
    <w:rsid w:val="005A7EAE"/>
    <w:rsid w:val="005A7EC6"/>
    <w:rsid w:val="005B0501"/>
    <w:rsid w:val="005B0B13"/>
    <w:rsid w:val="005B0CDC"/>
    <w:rsid w:val="005B0D48"/>
    <w:rsid w:val="005B0D86"/>
    <w:rsid w:val="005B10EE"/>
    <w:rsid w:val="005B1533"/>
    <w:rsid w:val="005B16B5"/>
    <w:rsid w:val="005B186D"/>
    <w:rsid w:val="005B1C14"/>
    <w:rsid w:val="005B1EDA"/>
    <w:rsid w:val="005B24D5"/>
    <w:rsid w:val="005B365D"/>
    <w:rsid w:val="005B36AA"/>
    <w:rsid w:val="005B3734"/>
    <w:rsid w:val="005B4095"/>
    <w:rsid w:val="005B4898"/>
    <w:rsid w:val="005B490C"/>
    <w:rsid w:val="005B4CBE"/>
    <w:rsid w:val="005B53C1"/>
    <w:rsid w:val="005B548E"/>
    <w:rsid w:val="005B586B"/>
    <w:rsid w:val="005B594B"/>
    <w:rsid w:val="005B595A"/>
    <w:rsid w:val="005B5C68"/>
    <w:rsid w:val="005B5D11"/>
    <w:rsid w:val="005B63BE"/>
    <w:rsid w:val="005B64ED"/>
    <w:rsid w:val="005B7091"/>
    <w:rsid w:val="005B73C9"/>
    <w:rsid w:val="005B79F7"/>
    <w:rsid w:val="005B7CEE"/>
    <w:rsid w:val="005C0375"/>
    <w:rsid w:val="005C03B7"/>
    <w:rsid w:val="005C0466"/>
    <w:rsid w:val="005C07F4"/>
    <w:rsid w:val="005C0C9B"/>
    <w:rsid w:val="005C0CE5"/>
    <w:rsid w:val="005C0E1F"/>
    <w:rsid w:val="005C109B"/>
    <w:rsid w:val="005C10AA"/>
    <w:rsid w:val="005C15B9"/>
    <w:rsid w:val="005C1728"/>
    <w:rsid w:val="005C1A8D"/>
    <w:rsid w:val="005C1ED7"/>
    <w:rsid w:val="005C21C4"/>
    <w:rsid w:val="005C22E6"/>
    <w:rsid w:val="005C29A6"/>
    <w:rsid w:val="005C3886"/>
    <w:rsid w:val="005C3BE6"/>
    <w:rsid w:val="005C4014"/>
    <w:rsid w:val="005C4478"/>
    <w:rsid w:val="005C4A6B"/>
    <w:rsid w:val="005C4E5A"/>
    <w:rsid w:val="005C55E6"/>
    <w:rsid w:val="005C667E"/>
    <w:rsid w:val="005C6685"/>
    <w:rsid w:val="005C6776"/>
    <w:rsid w:val="005C71BE"/>
    <w:rsid w:val="005C73FB"/>
    <w:rsid w:val="005C7463"/>
    <w:rsid w:val="005C7822"/>
    <w:rsid w:val="005C7C18"/>
    <w:rsid w:val="005C7E6A"/>
    <w:rsid w:val="005D029A"/>
    <w:rsid w:val="005D0DD8"/>
    <w:rsid w:val="005D0EE8"/>
    <w:rsid w:val="005D14A2"/>
    <w:rsid w:val="005D1586"/>
    <w:rsid w:val="005D177E"/>
    <w:rsid w:val="005D1966"/>
    <w:rsid w:val="005D1A5F"/>
    <w:rsid w:val="005D1B93"/>
    <w:rsid w:val="005D1CFC"/>
    <w:rsid w:val="005D2290"/>
    <w:rsid w:val="005D2687"/>
    <w:rsid w:val="005D2D9B"/>
    <w:rsid w:val="005D37E6"/>
    <w:rsid w:val="005D3A42"/>
    <w:rsid w:val="005D3CED"/>
    <w:rsid w:val="005D4228"/>
    <w:rsid w:val="005D50EC"/>
    <w:rsid w:val="005D5599"/>
    <w:rsid w:val="005D56E3"/>
    <w:rsid w:val="005D5C54"/>
    <w:rsid w:val="005D60AB"/>
    <w:rsid w:val="005D61B6"/>
    <w:rsid w:val="005D65A1"/>
    <w:rsid w:val="005D66F4"/>
    <w:rsid w:val="005D69A4"/>
    <w:rsid w:val="005D6FAF"/>
    <w:rsid w:val="005D7115"/>
    <w:rsid w:val="005D72B6"/>
    <w:rsid w:val="005D72FC"/>
    <w:rsid w:val="005D7465"/>
    <w:rsid w:val="005D7835"/>
    <w:rsid w:val="005E0063"/>
    <w:rsid w:val="005E018E"/>
    <w:rsid w:val="005E0206"/>
    <w:rsid w:val="005E047D"/>
    <w:rsid w:val="005E0A87"/>
    <w:rsid w:val="005E0C18"/>
    <w:rsid w:val="005E1D90"/>
    <w:rsid w:val="005E2624"/>
    <w:rsid w:val="005E2840"/>
    <w:rsid w:val="005E2B78"/>
    <w:rsid w:val="005E2BF2"/>
    <w:rsid w:val="005E2CB9"/>
    <w:rsid w:val="005E3805"/>
    <w:rsid w:val="005E3B9C"/>
    <w:rsid w:val="005E3BCB"/>
    <w:rsid w:val="005E3DFF"/>
    <w:rsid w:val="005E3FDD"/>
    <w:rsid w:val="005E4437"/>
    <w:rsid w:val="005E443B"/>
    <w:rsid w:val="005E45D9"/>
    <w:rsid w:val="005E4A56"/>
    <w:rsid w:val="005E4C1E"/>
    <w:rsid w:val="005E5294"/>
    <w:rsid w:val="005E5484"/>
    <w:rsid w:val="005E54D0"/>
    <w:rsid w:val="005E550A"/>
    <w:rsid w:val="005E5AA0"/>
    <w:rsid w:val="005E5D09"/>
    <w:rsid w:val="005E5E8F"/>
    <w:rsid w:val="005E6A72"/>
    <w:rsid w:val="005E7801"/>
    <w:rsid w:val="005E7812"/>
    <w:rsid w:val="005E7E3D"/>
    <w:rsid w:val="005E7EAC"/>
    <w:rsid w:val="005F000C"/>
    <w:rsid w:val="005F052A"/>
    <w:rsid w:val="005F095B"/>
    <w:rsid w:val="005F0C4B"/>
    <w:rsid w:val="005F0CF2"/>
    <w:rsid w:val="005F0FB6"/>
    <w:rsid w:val="005F103E"/>
    <w:rsid w:val="005F19C5"/>
    <w:rsid w:val="005F1A9A"/>
    <w:rsid w:val="005F1BCA"/>
    <w:rsid w:val="005F1C0C"/>
    <w:rsid w:val="005F1D07"/>
    <w:rsid w:val="005F22CE"/>
    <w:rsid w:val="005F2357"/>
    <w:rsid w:val="005F242B"/>
    <w:rsid w:val="005F2CDD"/>
    <w:rsid w:val="005F31E4"/>
    <w:rsid w:val="005F3572"/>
    <w:rsid w:val="005F3743"/>
    <w:rsid w:val="005F3ABD"/>
    <w:rsid w:val="005F3BBF"/>
    <w:rsid w:val="005F42EF"/>
    <w:rsid w:val="005F4EE6"/>
    <w:rsid w:val="005F543D"/>
    <w:rsid w:val="005F54A7"/>
    <w:rsid w:val="005F570F"/>
    <w:rsid w:val="005F5989"/>
    <w:rsid w:val="005F5D68"/>
    <w:rsid w:val="005F6660"/>
    <w:rsid w:val="005F6E51"/>
    <w:rsid w:val="005F7373"/>
    <w:rsid w:val="005F7B80"/>
    <w:rsid w:val="0060008A"/>
    <w:rsid w:val="00600EF2"/>
    <w:rsid w:val="0060123C"/>
    <w:rsid w:val="00601488"/>
    <w:rsid w:val="006019E3"/>
    <w:rsid w:val="00602165"/>
    <w:rsid w:val="00602709"/>
    <w:rsid w:val="00602BF9"/>
    <w:rsid w:val="00602E93"/>
    <w:rsid w:val="00603606"/>
    <w:rsid w:val="006037D4"/>
    <w:rsid w:val="00603B6E"/>
    <w:rsid w:val="0060415C"/>
    <w:rsid w:val="00604495"/>
    <w:rsid w:val="00604728"/>
    <w:rsid w:val="006051F5"/>
    <w:rsid w:val="006055C8"/>
    <w:rsid w:val="0060562B"/>
    <w:rsid w:val="006057C8"/>
    <w:rsid w:val="00605A2D"/>
    <w:rsid w:val="00605EE7"/>
    <w:rsid w:val="00605F28"/>
    <w:rsid w:val="006060C2"/>
    <w:rsid w:val="006066C7"/>
    <w:rsid w:val="00606794"/>
    <w:rsid w:val="006069CE"/>
    <w:rsid w:val="00606E88"/>
    <w:rsid w:val="00606E99"/>
    <w:rsid w:val="00606FC8"/>
    <w:rsid w:val="00606FD5"/>
    <w:rsid w:val="00607126"/>
    <w:rsid w:val="00607164"/>
    <w:rsid w:val="00607423"/>
    <w:rsid w:val="00607448"/>
    <w:rsid w:val="00607A23"/>
    <w:rsid w:val="00607B62"/>
    <w:rsid w:val="00607BBD"/>
    <w:rsid w:val="00607C19"/>
    <w:rsid w:val="00610B82"/>
    <w:rsid w:val="00610BC1"/>
    <w:rsid w:val="00610D3A"/>
    <w:rsid w:val="00610EE0"/>
    <w:rsid w:val="00610F7A"/>
    <w:rsid w:val="006112F2"/>
    <w:rsid w:val="00611558"/>
    <w:rsid w:val="0061172F"/>
    <w:rsid w:val="00611F6F"/>
    <w:rsid w:val="0061225A"/>
    <w:rsid w:val="0061293C"/>
    <w:rsid w:val="00612C67"/>
    <w:rsid w:val="00612EA5"/>
    <w:rsid w:val="00613011"/>
    <w:rsid w:val="00613A03"/>
    <w:rsid w:val="00613E3A"/>
    <w:rsid w:val="0061403B"/>
    <w:rsid w:val="0061414C"/>
    <w:rsid w:val="006149E8"/>
    <w:rsid w:val="006151EF"/>
    <w:rsid w:val="0061573B"/>
    <w:rsid w:val="006158AC"/>
    <w:rsid w:val="006158B7"/>
    <w:rsid w:val="00615996"/>
    <w:rsid w:val="00615AE2"/>
    <w:rsid w:val="00615CD9"/>
    <w:rsid w:val="00615F72"/>
    <w:rsid w:val="00616398"/>
    <w:rsid w:val="006164E4"/>
    <w:rsid w:val="00616596"/>
    <w:rsid w:val="0061723E"/>
    <w:rsid w:val="0061741E"/>
    <w:rsid w:val="006174C3"/>
    <w:rsid w:val="00617535"/>
    <w:rsid w:val="006175B2"/>
    <w:rsid w:val="00617ED4"/>
    <w:rsid w:val="006203E3"/>
    <w:rsid w:val="0062048C"/>
    <w:rsid w:val="006209BC"/>
    <w:rsid w:val="006209DE"/>
    <w:rsid w:val="00620BA8"/>
    <w:rsid w:val="00620D90"/>
    <w:rsid w:val="00621771"/>
    <w:rsid w:val="00621C59"/>
    <w:rsid w:val="006221FA"/>
    <w:rsid w:val="00622562"/>
    <w:rsid w:val="0062265F"/>
    <w:rsid w:val="00622B3A"/>
    <w:rsid w:val="00622B3F"/>
    <w:rsid w:val="0062366E"/>
    <w:rsid w:val="006249BB"/>
    <w:rsid w:val="0062623C"/>
    <w:rsid w:val="006264ED"/>
    <w:rsid w:val="0062667F"/>
    <w:rsid w:val="00626811"/>
    <w:rsid w:val="006269B7"/>
    <w:rsid w:val="00626AAB"/>
    <w:rsid w:val="00626B33"/>
    <w:rsid w:val="00627303"/>
    <w:rsid w:val="00627447"/>
    <w:rsid w:val="006274C5"/>
    <w:rsid w:val="006276E0"/>
    <w:rsid w:val="006278BC"/>
    <w:rsid w:val="00627F17"/>
    <w:rsid w:val="0063054C"/>
    <w:rsid w:val="00630551"/>
    <w:rsid w:val="0063055E"/>
    <w:rsid w:val="00630E42"/>
    <w:rsid w:val="00630FF2"/>
    <w:rsid w:val="0063173E"/>
    <w:rsid w:val="006318BB"/>
    <w:rsid w:val="00631CC2"/>
    <w:rsid w:val="00631F4E"/>
    <w:rsid w:val="00631F5B"/>
    <w:rsid w:val="006321FB"/>
    <w:rsid w:val="006324E0"/>
    <w:rsid w:val="0063266E"/>
    <w:rsid w:val="0063271A"/>
    <w:rsid w:val="00632E84"/>
    <w:rsid w:val="0063369D"/>
    <w:rsid w:val="00633A75"/>
    <w:rsid w:val="00633C0F"/>
    <w:rsid w:val="00634045"/>
    <w:rsid w:val="006342D3"/>
    <w:rsid w:val="006343B7"/>
    <w:rsid w:val="006343E6"/>
    <w:rsid w:val="00634528"/>
    <w:rsid w:val="00634DA5"/>
    <w:rsid w:val="00634DE0"/>
    <w:rsid w:val="00634E9D"/>
    <w:rsid w:val="006359DB"/>
    <w:rsid w:val="00635B63"/>
    <w:rsid w:val="00636064"/>
    <w:rsid w:val="0063629B"/>
    <w:rsid w:val="00636322"/>
    <w:rsid w:val="00636515"/>
    <w:rsid w:val="0063667E"/>
    <w:rsid w:val="006367EC"/>
    <w:rsid w:val="00636A90"/>
    <w:rsid w:val="0063700B"/>
    <w:rsid w:val="00637385"/>
    <w:rsid w:val="006373E4"/>
    <w:rsid w:val="006374D2"/>
    <w:rsid w:val="0063754C"/>
    <w:rsid w:val="006401F3"/>
    <w:rsid w:val="0064112C"/>
    <w:rsid w:val="0064120A"/>
    <w:rsid w:val="00641877"/>
    <w:rsid w:val="00641F0D"/>
    <w:rsid w:val="00641F78"/>
    <w:rsid w:val="00642C60"/>
    <w:rsid w:val="00642DFA"/>
    <w:rsid w:val="00643156"/>
    <w:rsid w:val="006435A5"/>
    <w:rsid w:val="006436B2"/>
    <w:rsid w:val="00643EAE"/>
    <w:rsid w:val="00644526"/>
    <w:rsid w:val="006445A4"/>
    <w:rsid w:val="006458EA"/>
    <w:rsid w:val="00645908"/>
    <w:rsid w:val="00645CA5"/>
    <w:rsid w:val="006463E1"/>
    <w:rsid w:val="00646520"/>
    <w:rsid w:val="0064659F"/>
    <w:rsid w:val="00646B2B"/>
    <w:rsid w:val="006470AD"/>
    <w:rsid w:val="006472BC"/>
    <w:rsid w:val="006472F5"/>
    <w:rsid w:val="006473B4"/>
    <w:rsid w:val="00647635"/>
    <w:rsid w:val="00647AFD"/>
    <w:rsid w:val="0065029E"/>
    <w:rsid w:val="00650810"/>
    <w:rsid w:val="00650CB4"/>
    <w:rsid w:val="00650CED"/>
    <w:rsid w:val="0065109B"/>
    <w:rsid w:val="00651821"/>
    <w:rsid w:val="00651843"/>
    <w:rsid w:val="00651DEF"/>
    <w:rsid w:val="00652916"/>
    <w:rsid w:val="00652953"/>
    <w:rsid w:val="00652D1D"/>
    <w:rsid w:val="0065306D"/>
    <w:rsid w:val="006532EE"/>
    <w:rsid w:val="0065371B"/>
    <w:rsid w:val="006537E5"/>
    <w:rsid w:val="0065449A"/>
    <w:rsid w:val="006546D3"/>
    <w:rsid w:val="0065475F"/>
    <w:rsid w:val="006547D3"/>
    <w:rsid w:val="00654E1B"/>
    <w:rsid w:val="006553DE"/>
    <w:rsid w:val="0065550F"/>
    <w:rsid w:val="00655937"/>
    <w:rsid w:val="00655DA0"/>
    <w:rsid w:val="00656A29"/>
    <w:rsid w:val="00656F11"/>
    <w:rsid w:val="00657348"/>
    <w:rsid w:val="00657E52"/>
    <w:rsid w:val="006602B0"/>
    <w:rsid w:val="006606E1"/>
    <w:rsid w:val="006609EA"/>
    <w:rsid w:val="00660E11"/>
    <w:rsid w:val="00660F65"/>
    <w:rsid w:val="006611D9"/>
    <w:rsid w:val="00661351"/>
    <w:rsid w:val="006613D1"/>
    <w:rsid w:val="00661749"/>
    <w:rsid w:val="00661A35"/>
    <w:rsid w:val="00661AE1"/>
    <w:rsid w:val="00661C0A"/>
    <w:rsid w:val="00662336"/>
    <w:rsid w:val="006635A2"/>
    <w:rsid w:val="00663634"/>
    <w:rsid w:val="00663687"/>
    <w:rsid w:val="006639BF"/>
    <w:rsid w:val="00663CA9"/>
    <w:rsid w:val="0066473B"/>
    <w:rsid w:val="00665673"/>
    <w:rsid w:val="00665970"/>
    <w:rsid w:val="006677B0"/>
    <w:rsid w:val="006678EC"/>
    <w:rsid w:val="00667D6E"/>
    <w:rsid w:val="0067082F"/>
    <w:rsid w:val="006708DC"/>
    <w:rsid w:val="00670906"/>
    <w:rsid w:val="00670B43"/>
    <w:rsid w:val="00670F41"/>
    <w:rsid w:val="006713C3"/>
    <w:rsid w:val="00672395"/>
    <w:rsid w:val="00672486"/>
    <w:rsid w:val="00672850"/>
    <w:rsid w:val="00672DBA"/>
    <w:rsid w:val="00672DEF"/>
    <w:rsid w:val="00672F32"/>
    <w:rsid w:val="00672F92"/>
    <w:rsid w:val="00673382"/>
    <w:rsid w:val="00673BF7"/>
    <w:rsid w:val="00673FF0"/>
    <w:rsid w:val="006748B2"/>
    <w:rsid w:val="006750A6"/>
    <w:rsid w:val="00676618"/>
    <w:rsid w:val="006768CC"/>
    <w:rsid w:val="006768E1"/>
    <w:rsid w:val="00676ADC"/>
    <w:rsid w:val="00676F4D"/>
    <w:rsid w:val="00676F65"/>
    <w:rsid w:val="006770DB"/>
    <w:rsid w:val="00677F4B"/>
    <w:rsid w:val="006803AA"/>
    <w:rsid w:val="0068052A"/>
    <w:rsid w:val="006805CF"/>
    <w:rsid w:val="006805ED"/>
    <w:rsid w:val="006809B8"/>
    <w:rsid w:val="0068178D"/>
    <w:rsid w:val="00681F73"/>
    <w:rsid w:val="00681F91"/>
    <w:rsid w:val="00682619"/>
    <w:rsid w:val="006828C4"/>
    <w:rsid w:val="00682F7F"/>
    <w:rsid w:val="006833D1"/>
    <w:rsid w:val="0068340A"/>
    <w:rsid w:val="006834BC"/>
    <w:rsid w:val="00683AA4"/>
    <w:rsid w:val="00683E04"/>
    <w:rsid w:val="00683E39"/>
    <w:rsid w:val="00683F03"/>
    <w:rsid w:val="00684184"/>
    <w:rsid w:val="00685ED2"/>
    <w:rsid w:val="006869B6"/>
    <w:rsid w:val="00686A65"/>
    <w:rsid w:val="00687275"/>
    <w:rsid w:val="00687804"/>
    <w:rsid w:val="00687D15"/>
    <w:rsid w:val="0069009B"/>
    <w:rsid w:val="00690501"/>
    <w:rsid w:val="0069207F"/>
    <w:rsid w:val="00692190"/>
    <w:rsid w:val="0069253D"/>
    <w:rsid w:val="006927C1"/>
    <w:rsid w:val="00692818"/>
    <w:rsid w:val="0069287C"/>
    <w:rsid w:val="00692993"/>
    <w:rsid w:val="006933D7"/>
    <w:rsid w:val="00693C51"/>
    <w:rsid w:val="00693EB1"/>
    <w:rsid w:val="006942E3"/>
    <w:rsid w:val="0069433C"/>
    <w:rsid w:val="00694418"/>
    <w:rsid w:val="00694A75"/>
    <w:rsid w:val="00694F42"/>
    <w:rsid w:val="006959A5"/>
    <w:rsid w:val="00695D76"/>
    <w:rsid w:val="006961A2"/>
    <w:rsid w:val="0069684F"/>
    <w:rsid w:val="00696931"/>
    <w:rsid w:val="00696ADC"/>
    <w:rsid w:val="00696C94"/>
    <w:rsid w:val="00696E44"/>
    <w:rsid w:val="00696EB1"/>
    <w:rsid w:val="006973EC"/>
    <w:rsid w:val="0069799B"/>
    <w:rsid w:val="00697B07"/>
    <w:rsid w:val="006A003B"/>
    <w:rsid w:val="006A06F6"/>
    <w:rsid w:val="006A0C1E"/>
    <w:rsid w:val="006A0FCC"/>
    <w:rsid w:val="006A193F"/>
    <w:rsid w:val="006A1C7B"/>
    <w:rsid w:val="006A2300"/>
    <w:rsid w:val="006A26E7"/>
    <w:rsid w:val="006A3036"/>
    <w:rsid w:val="006A3C9A"/>
    <w:rsid w:val="006A3E8A"/>
    <w:rsid w:val="006A4062"/>
    <w:rsid w:val="006A4B22"/>
    <w:rsid w:val="006A50A1"/>
    <w:rsid w:val="006A5307"/>
    <w:rsid w:val="006A553B"/>
    <w:rsid w:val="006A5FA8"/>
    <w:rsid w:val="006A63B7"/>
    <w:rsid w:val="006A6D3E"/>
    <w:rsid w:val="006A6F6C"/>
    <w:rsid w:val="006A755A"/>
    <w:rsid w:val="006A79DE"/>
    <w:rsid w:val="006A7B0E"/>
    <w:rsid w:val="006A7F39"/>
    <w:rsid w:val="006B046E"/>
    <w:rsid w:val="006B09A1"/>
    <w:rsid w:val="006B0EB5"/>
    <w:rsid w:val="006B12B1"/>
    <w:rsid w:val="006B15C5"/>
    <w:rsid w:val="006B22E4"/>
    <w:rsid w:val="006B247E"/>
    <w:rsid w:val="006B2677"/>
    <w:rsid w:val="006B3097"/>
    <w:rsid w:val="006B3D34"/>
    <w:rsid w:val="006B3FAF"/>
    <w:rsid w:val="006B4200"/>
    <w:rsid w:val="006B4207"/>
    <w:rsid w:val="006B42E6"/>
    <w:rsid w:val="006B43D7"/>
    <w:rsid w:val="006B52A9"/>
    <w:rsid w:val="006B5D11"/>
    <w:rsid w:val="006B632A"/>
    <w:rsid w:val="006B6488"/>
    <w:rsid w:val="006B6888"/>
    <w:rsid w:val="006B68F7"/>
    <w:rsid w:val="006B6A4D"/>
    <w:rsid w:val="006B6B15"/>
    <w:rsid w:val="006B6B9D"/>
    <w:rsid w:val="006B6FD7"/>
    <w:rsid w:val="006B7794"/>
    <w:rsid w:val="006B7928"/>
    <w:rsid w:val="006B7AB4"/>
    <w:rsid w:val="006B7B46"/>
    <w:rsid w:val="006B7C08"/>
    <w:rsid w:val="006C04DE"/>
    <w:rsid w:val="006C05A8"/>
    <w:rsid w:val="006C062D"/>
    <w:rsid w:val="006C06F8"/>
    <w:rsid w:val="006C0826"/>
    <w:rsid w:val="006C089C"/>
    <w:rsid w:val="006C0BFD"/>
    <w:rsid w:val="006C101D"/>
    <w:rsid w:val="006C15F5"/>
    <w:rsid w:val="006C16F4"/>
    <w:rsid w:val="006C1803"/>
    <w:rsid w:val="006C1858"/>
    <w:rsid w:val="006C1E72"/>
    <w:rsid w:val="006C250D"/>
    <w:rsid w:val="006C2B85"/>
    <w:rsid w:val="006C34B5"/>
    <w:rsid w:val="006C3AA2"/>
    <w:rsid w:val="006C3DDE"/>
    <w:rsid w:val="006C4432"/>
    <w:rsid w:val="006C4975"/>
    <w:rsid w:val="006C4A51"/>
    <w:rsid w:val="006C4BF6"/>
    <w:rsid w:val="006C4C4A"/>
    <w:rsid w:val="006C4E02"/>
    <w:rsid w:val="006C5823"/>
    <w:rsid w:val="006C5A06"/>
    <w:rsid w:val="006C5A64"/>
    <w:rsid w:val="006C5BC9"/>
    <w:rsid w:val="006C5F55"/>
    <w:rsid w:val="006C6172"/>
    <w:rsid w:val="006C6195"/>
    <w:rsid w:val="006C6476"/>
    <w:rsid w:val="006C6A3D"/>
    <w:rsid w:val="006C6F0C"/>
    <w:rsid w:val="006C7047"/>
    <w:rsid w:val="006C71B9"/>
    <w:rsid w:val="006D0267"/>
    <w:rsid w:val="006D02F6"/>
    <w:rsid w:val="006D05CB"/>
    <w:rsid w:val="006D0813"/>
    <w:rsid w:val="006D08B8"/>
    <w:rsid w:val="006D0ADF"/>
    <w:rsid w:val="006D0DEF"/>
    <w:rsid w:val="006D0E18"/>
    <w:rsid w:val="006D16FF"/>
    <w:rsid w:val="006D19C5"/>
    <w:rsid w:val="006D1C6F"/>
    <w:rsid w:val="006D20A5"/>
    <w:rsid w:val="006D2399"/>
    <w:rsid w:val="006D2487"/>
    <w:rsid w:val="006D2580"/>
    <w:rsid w:val="006D2677"/>
    <w:rsid w:val="006D28FD"/>
    <w:rsid w:val="006D2AAA"/>
    <w:rsid w:val="006D2FBB"/>
    <w:rsid w:val="006D31DC"/>
    <w:rsid w:val="006D39AE"/>
    <w:rsid w:val="006D4173"/>
    <w:rsid w:val="006D42BA"/>
    <w:rsid w:val="006D44DA"/>
    <w:rsid w:val="006D45DE"/>
    <w:rsid w:val="006D48BD"/>
    <w:rsid w:val="006D490B"/>
    <w:rsid w:val="006D4AA9"/>
    <w:rsid w:val="006D4E7E"/>
    <w:rsid w:val="006D4F48"/>
    <w:rsid w:val="006D520A"/>
    <w:rsid w:val="006D5823"/>
    <w:rsid w:val="006D58DE"/>
    <w:rsid w:val="006D59C2"/>
    <w:rsid w:val="006D5C54"/>
    <w:rsid w:val="006D5D9C"/>
    <w:rsid w:val="006D6454"/>
    <w:rsid w:val="006D671D"/>
    <w:rsid w:val="006D67EF"/>
    <w:rsid w:val="006D6D0F"/>
    <w:rsid w:val="006D6DEF"/>
    <w:rsid w:val="006D6E11"/>
    <w:rsid w:val="006D749F"/>
    <w:rsid w:val="006D79CD"/>
    <w:rsid w:val="006D79DF"/>
    <w:rsid w:val="006D7E06"/>
    <w:rsid w:val="006D7E1D"/>
    <w:rsid w:val="006E1329"/>
    <w:rsid w:val="006E134E"/>
    <w:rsid w:val="006E15CE"/>
    <w:rsid w:val="006E1D36"/>
    <w:rsid w:val="006E23A4"/>
    <w:rsid w:val="006E2B93"/>
    <w:rsid w:val="006E2BF7"/>
    <w:rsid w:val="006E2FDD"/>
    <w:rsid w:val="006E30F8"/>
    <w:rsid w:val="006E31CC"/>
    <w:rsid w:val="006E31CF"/>
    <w:rsid w:val="006E336E"/>
    <w:rsid w:val="006E357B"/>
    <w:rsid w:val="006E3C6B"/>
    <w:rsid w:val="006E3FDD"/>
    <w:rsid w:val="006E401C"/>
    <w:rsid w:val="006E4237"/>
    <w:rsid w:val="006E4FE7"/>
    <w:rsid w:val="006E5788"/>
    <w:rsid w:val="006E5CE4"/>
    <w:rsid w:val="006E6168"/>
    <w:rsid w:val="006E67B4"/>
    <w:rsid w:val="006E6977"/>
    <w:rsid w:val="006E69CA"/>
    <w:rsid w:val="006E6F63"/>
    <w:rsid w:val="006E7472"/>
    <w:rsid w:val="006E7728"/>
    <w:rsid w:val="006E7829"/>
    <w:rsid w:val="006E7A75"/>
    <w:rsid w:val="006E7C06"/>
    <w:rsid w:val="006F020D"/>
    <w:rsid w:val="006F0535"/>
    <w:rsid w:val="006F05D1"/>
    <w:rsid w:val="006F09F8"/>
    <w:rsid w:val="006F1123"/>
    <w:rsid w:val="006F19DC"/>
    <w:rsid w:val="006F1D4A"/>
    <w:rsid w:val="006F1F35"/>
    <w:rsid w:val="006F25A5"/>
    <w:rsid w:val="006F2721"/>
    <w:rsid w:val="006F2A06"/>
    <w:rsid w:val="006F2A46"/>
    <w:rsid w:val="006F2DE5"/>
    <w:rsid w:val="006F3375"/>
    <w:rsid w:val="006F33C7"/>
    <w:rsid w:val="006F34BA"/>
    <w:rsid w:val="006F39D5"/>
    <w:rsid w:val="006F3A88"/>
    <w:rsid w:val="006F3BA7"/>
    <w:rsid w:val="006F3CA3"/>
    <w:rsid w:val="006F3F3E"/>
    <w:rsid w:val="006F40D5"/>
    <w:rsid w:val="006F41AC"/>
    <w:rsid w:val="006F5115"/>
    <w:rsid w:val="006F52C9"/>
    <w:rsid w:val="006F596F"/>
    <w:rsid w:val="006F5C7D"/>
    <w:rsid w:val="006F5DC6"/>
    <w:rsid w:val="006F63F6"/>
    <w:rsid w:val="006F6D0E"/>
    <w:rsid w:val="006F785A"/>
    <w:rsid w:val="006F7ACE"/>
    <w:rsid w:val="006F7E5B"/>
    <w:rsid w:val="006F7F2C"/>
    <w:rsid w:val="007004D8"/>
    <w:rsid w:val="00700A08"/>
    <w:rsid w:val="0070101E"/>
    <w:rsid w:val="0070124F"/>
    <w:rsid w:val="00701969"/>
    <w:rsid w:val="007019AC"/>
    <w:rsid w:val="00701ADF"/>
    <w:rsid w:val="007021BB"/>
    <w:rsid w:val="00702857"/>
    <w:rsid w:val="007029D4"/>
    <w:rsid w:val="00702C09"/>
    <w:rsid w:val="00702C7B"/>
    <w:rsid w:val="00702C80"/>
    <w:rsid w:val="00702C9E"/>
    <w:rsid w:val="007032B8"/>
    <w:rsid w:val="00703353"/>
    <w:rsid w:val="00703D27"/>
    <w:rsid w:val="0070471C"/>
    <w:rsid w:val="007047D7"/>
    <w:rsid w:val="00704850"/>
    <w:rsid w:val="00704854"/>
    <w:rsid w:val="007049E1"/>
    <w:rsid w:val="007054BE"/>
    <w:rsid w:val="007058C2"/>
    <w:rsid w:val="007058C4"/>
    <w:rsid w:val="007059EA"/>
    <w:rsid w:val="00705C17"/>
    <w:rsid w:val="007065A6"/>
    <w:rsid w:val="00706A91"/>
    <w:rsid w:val="00707372"/>
    <w:rsid w:val="0070769B"/>
    <w:rsid w:val="00707DFC"/>
    <w:rsid w:val="00707EB8"/>
    <w:rsid w:val="00710007"/>
    <w:rsid w:val="0071129F"/>
    <w:rsid w:val="00711BF0"/>
    <w:rsid w:val="007121EA"/>
    <w:rsid w:val="00712328"/>
    <w:rsid w:val="007123DA"/>
    <w:rsid w:val="0071281A"/>
    <w:rsid w:val="00712DA0"/>
    <w:rsid w:val="007130F3"/>
    <w:rsid w:val="007141EC"/>
    <w:rsid w:val="0071428A"/>
    <w:rsid w:val="00714433"/>
    <w:rsid w:val="007144E5"/>
    <w:rsid w:val="007145ED"/>
    <w:rsid w:val="007148FF"/>
    <w:rsid w:val="00714F8D"/>
    <w:rsid w:val="00715238"/>
    <w:rsid w:val="00715479"/>
    <w:rsid w:val="00715FD7"/>
    <w:rsid w:val="00716333"/>
    <w:rsid w:val="007168DB"/>
    <w:rsid w:val="00716917"/>
    <w:rsid w:val="00716A3B"/>
    <w:rsid w:val="007173FE"/>
    <w:rsid w:val="007203C1"/>
    <w:rsid w:val="007205C3"/>
    <w:rsid w:val="007205D7"/>
    <w:rsid w:val="00720739"/>
    <w:rsid w:val="00720822"/>
    <w:rsid w:val="00720B49"/>
    <w:rsid w:val="00720D33"/>
    <w:rsid w:val="00721055"/>
    <w:rsid w:val="007216C6"/>
    <w:rsid w:val="00721BFC"/>
    <w:rsid w:val="00722149"/>
    <w:rsid w:val="007221F7"/>
    <w:rsid w:val="00722D2D"/>
    <w:rsid w:val="00723782"/>
    <w:rsid w:val="00723886"/>
    <w:rsid w:val="0072388C"/>
    <w:rsid w:val="0072399B"/>
    <w:rsid w:val="0072439C"/>
    <w:rsid w:val="0072466F"/>
    <w:rsid w:val="00724793"/>
    <w:rsid w:val="00725062"/>
    <w:rsid w:val="00725A84"/>
    <w:rsid w:val="00725D34"/>
    <w:rsid w:val="00725EF8"/>
    <w:rsid w:val="0072654E"/>
    <w:rsid w:val="007268C0"/>
    <w:rsid w:val="00726C11"/>
    <w:rsid w:val="00726E26"/>
    <w:rsid w:val="00726F9E"/>
    <w:rsid w:val="00727515"/>
    <w:rsid w:val="0073027E"/>
    <w:rsid w:val="00731330"/>
    <w:rsid w:val="00731635"/>
    <w:rsid w:val="0073207F"/>
    <w:rsid w:val="007326A0"/>
    <w:rsid w:val="007326FC"/>
    <w:rsid w:val="007329C7"/>
    <w:rsid w:val="00732B6E"/>
    <w:rsid w:val="00732FA1"/>
    <w:rsid w:val="00732FBC"/>
    <w:rsid w:val="00733463"/>
    <w:rsid w:val="007335E0"/>
    <w:rsid w:val="007336AA"/>
    <w:rsid w:val="00733BE2"/>
    <w:rsid w:val="00733F7A"/>
    <w:rsid w:val="0073435B"/>
    <w:rsid w:val="00734611"/>
    <w:rsid w:val="00734A55"/>
    <w:rsid w:val="00734B9E"/>
    <w:rsid w:val="00734C01"/>
    <w:rsid w:val="00734E56"/>
    <w:rsid w:val="00735540"/>
    <w:rsid w:val="00735BCF"/>
    <w:rsid w:val="00735BDD"/>
    <w:rsid w:val="00735E4F"/>
    <w:rsid w:val="00736E65"/>
    <w:rsid w:val="0073712B"/>
    <w:rsid w:val="00737A83"/>
    <w:rsid w:val="00737B03"/>
    <w:rsid w:val="00737DA7"/>
    <w:rsid w:val="00737FC9"/>
    <w:rsid w:val="00740654"/>
    <w:rsid w:val="00740AAB"/>
    <w:rsid w:val="00740DEA"/>
    <w:rsid w:val="007412C8"/>
    <w:rsid w:val="007413FF"/>
    <w:rsid w:val="00741453"/>
    <w:rsid w:val="00741551"/>
    <w:rsid w:val="007426D3"/>
    <w:rsid w:val="0074282D"/>
    <w:rsid w:val="00742BBB"/>
    <w:rsid w:val="00742D02"/>
    <w:rsid w:val="00742E12"/>
    <w:rsid w:val="00742ECA"/>
    <w:rsid w:val="00743302"/>
    <w:rsid w:val="00743350"/>
    <w:rsid w:val="0074341D"/>
    <w:rsid w:val="007438CB"/>
    <w:rsid w:val="00743D06"/>
    <w:rsid w:val="007441A9"/>
    <w:rsid w:val="0074462D"/>
    <w:rsid w:val="007447DD"/>
    <w:rsid w:val="00744BDF"/>
    <w:rsid w:val="00744FE0"/>
    <w:rsid w:val="0074537C"/>
    <w:rsid w:val="007455DE"/>
    <w:rsid w:val="00745C0E"/>
    <w:rsid w:val="007461EA"/>
    <w:rsid w:val="0074633F"/>
    <w:rsid w:val="00746441"/>
    <w:rsid w:val="0074648F"/>
    <w:rsid w:val="007465D1"/>
    <w:rsid w:val="0074690A"/>
    <w:rsid w:val="00747599"/>
    <w:rsid w:val="007478E0"/>
    <w:rsid w:val="00747FF2"/>
    <w:rsid w:val="00750190"/>
    <w:rsid w:val="00751570"/>
    <w:rsid w:val="00751CB3"/>
    <w:rsid w:val="00751DBC"/>
    <w:rsid w:val="00751F69"/>
    <w:rsid w:val="007523B5"/>
    <w:rsid w:val="007525F0"/>
    <w:rsid w:val="0075268A"/>
    <w:rsid w:val="00752AFD"/>
    <w:rsid w:val="007530E3"/>
    <w:rsid w:val="007537C5"/>
    <w:rsid w:val="00753853"/>
    <w:rsid w:val="00753B51"/>
    <w:rsid w:val="00753C41"/>
    <w:rsid w:val="00754187"/>
    <w:rsid w:val="00754D5C"/>
    <w:rsid w:val="00754E33"/>
    <w:rsid w:val="00754F17"/>
    <w:rsid w:val="0075577D"/>
    <w:rsid w:val="0075641F"/>
    <w:rsid w:val="00756C31"/>
    <w:rsid w:val="00756DB7"/>
    <w:rsid w:val="00756E61"/>
    <w:rsid w:val="00757049"/>
    <w:rsid w:val="0075719B"/>
    <w:rsid w:val="0075778F"/>
    <w:rsid w:val="00757907"/>
    <w:rsid w:val="00760041"/>
    <w:rsid w:val="00760207"/>
    <w:rsid w:val="00760CC7"/>
    <w:rsid w:val="00761401"/>
    <w:rsid w:val="00761752"/>
    <w:rsid w:val="00761CC6"/>
    <w:rsid w:val="00761F64"/>
    <w:rsid w:val="007621B8"/>
    <w:rsid w:val="007625C7"/>
    <w:rsid w:val="00762625"/>
    <w:rsid w:val="00762F6F"/>
    <w:rsid w:val="00763C01"/>
    <w:rsid w:val="00763C6D"/>
    <w:rsid w:val="00763E3F"/>
    <w:rsid w:val="0076438D"/>
    <w:rsid w:val="007643F6"/>
    <w:rsid w:val="00764A8A"/>
    <w:rsid w:val="00764DE0"/>
    <w:rsid w:val="00764E44"/>
    <w:rsid w:val="0076507A"/>
    <w:rsid w:val="00765417"/>
    <w:rsid w:val="0076576D"/>
    <w:rsid w:val="00765F77"/>
    <w:rsid w:val="00766113"/>
    <w:rsid w:val="00767516"/>
    <w:rsid w:val="007678A4"/>
    <w:rsid w:val="007703E2"/>
    <w:rsid w:val="0077069B"/>
    <w:rsid w:val="00770903"/>
    <w:rsid w:val="00770CE7"/>
    <w:rsid w:val="00770E48"/>
    <w:rsid w:val="00770E60"/>
    <w:rsid w:val="00770E71"/>
    <w:rsid w:val="00772536"/>
    <w:rsid w:val="007725D6"/>
    <w:rsid w:val="007729C2"/>
    <w:rsid w:val="00772F3D"/>
    <w:rsid w:val="00773843"/>
    <w:rsid w:val="00774C0C"/>
    <w:rsid w:val="00774EFE"/>
    <w:rsid w:val="00775384"/>
    <w:rsid w:val="00775A36"/>
    <w:rsid w:val="00775A5D"/>
    <w:rsid w:val="00775EDD"/>
    <w:rsid w:val="00776183"/>
    <w:rsid w:val="007761A3"/>
    <w:rsid w:val="0077673A"/>
    <w:rsid w:val="00777088"/>
    <w:rsid w:val="00777243"/>
    <w:rsid w:val="00777339"/>
    <w:rsid w:val="00777356"/>
    <w:rsid w:val="00777389"/>
    <w:rsid w:val="007774A4"/>
    <w:rsid w:val="00777970"/>
    <w:rsid w:val="00780A9B"/>
    <w:rsid w:val="00780C61"/>
    <w:rsid w:val="00780F9F"/>
    <w:rsid w:val="00780FAE"/>
    <w:rsid w:val="00781A49"/>
    <w:rsid w:val="00781FC7"/>
    <w:rsid w:val="00782063"/>
    <w:rsid w:val="00782DA9"/>
    <w:rsid w:val="007836A5"/>
    <w:rsid w:val="00783BDD"/>
    <w:rsid w:val="00783BDF"/>
    <w:rsid w:val="00783D05"/>
    <w:rsid w:val="007841FC"/>
    <w:rsid w:val="00784202"/>
    <w:rsid w:val="00784EFA"/>
    <w:rsid w:val="00785890"/>
    <w:rsid w:val="00786124"/>
    <w:rsid w:val="007861F5"/>
    <w:rsid w:val="0078651D"/>
    <w:rsid w:val="00786553"/>
    <w:rsid w:val="007868B3"/>
    <w:rsid w:val="00786A7D"/>
    <w:rsid w:val="007872E0"/>
    <w:rsid w:val="00787338"/>
    <w:rsid w:val="0078756F"/>
    <w:rsid w:val="007875D2"/>
    <w:rsid w:val="00787964"/>
    <w:rsid w:val="00787A7C"/>
    <w:rsid w:val="00787AE8"/>
    <w:rsid w:val="00787CA0"/>
    <w:rsid w:val="00787DD2"/>
    <w:rsid w:val="00787E31"/>
    <w:rsid w:val="007904ED"/>
    <w:rsid w:val="00790EF8"/>
    <w:rsid w:val="007914F6"/>
    <w:rsid w:val="00791685"/>
    <w:rsid w:val="007918E6"/>
    <w:rsid w:val="00792915"/>
    <w:rsid w:val="00792C18"/>
    <w:rsid w:val="007931E9"/>
    <w:rsid w:val="00793449"/>
    <w:rsid w:val="007934D3"/>
    <w:rsid w:val="007937B8"/>
    <w:rsid w:val="00793C2E"/>
    <w:rsid w:val="00794B0C"/>
    <w:rsid w:val="007958C6"/>
    <w:rsid w:val="00795981"/>
    <w:rsid w:val="00795A10"/>
    <w:rsid w:val="00795E10"/>
    <w:rsid w:val="00796101"/>
    <w:rsid w:val="007961F3"/>
    <w:rsid w:val="007962B5"/>
    <w:rsid w:val="00796762"/>
    <w:rsid w:val="00796925"/>
    <w:rsid w:val="00796CEA"/>
    <w:rsid w:val="00796D9C"/>
    <w:rsid w:val="0079796F"/>
    <w:rsid w:val="00797BEF"/>
    <w:rsid w:val="007A0020"/>
    <w:rsid w:val="007A02A6"/>
    <w:rsid w:val="007A0A69"/>
    <w:rsid w:val="007A0C1D"/>
    <w:rsid w:val="007A0F28"/>
    <w:rsid w:val="007A0F81"/>
    <w:rsid w:val="007A1974"/>
    <w:rsid w:val="007A1BF3"/>
    <w:rsid w:val="007A1EC0"/>
    <w:rsid w:val="007A278E"/>
    <w:rsid w:val="007A28D2"/>
    <w:rsid w:val="007A3351"/>
    <w:rsid w:val="007A3722"/>
    <w:rsid w:val="007A45B4"/>
    <w:rsid w:val="007A4608"/>
    <w:rsid w:val="007A48C8"/>
    <w:rsid w:val="007A4957"/>
    <w:rsid w:val="007A4BBE"/>
    <w:rsid w:val="007A4BFB"/>
    <w:rsid w:val="007A4FC7"/>
    <w:rsid w:val="007A58CB"/>
    <w:rsid w:val="007A5A38"/>
    <w:rsid w:val="007A5BA8"/>
    <w:rsid w:val="007A625B"/>
    <w:rsid w:val="007A64AA"/>
    <w:rsid w:val="007A684E"/>
    <w:rsid w:val="007A6D7E"/>
    <w:rsid w:val="007A7B96"/>
    <w:rsid w:val="007B01A7"/>
    <w:rsid w:val="007B0242"/>
    <w:rsid w:val="007B0C02"/>
    <w:rsid w:val="007B0D6E"/>
    <w:rsid w:val="007B0DA2"/>
    <w:rsid w:val="007B1164"/>
    <w:rsid w:val="007B1631"/>
    <w:rsid w:val="007B1A5E"/>
    <w:rsid w:val="007B1D54"/>
    <w:rsid w:val="007B229C"/>
    <w:rsid w:val="007B3010"/>
    <w:rsid w:val="007B3476"/>
    <w:rsid w:val="007B3875"/>
    <w:rsid w:val="007B399D"/>
    <w:rsid w:val="007B3B70"/>
    <w:rsid w:val="007B42FC"/>
    <w:rsid w:val="007B47A1"/>
    <w:rsid w:val="007B5193"/>
    <w:rsid w:val="007B5198"/>
    <w:rsid w:val="007B57E7"/>
    <w:rsid w:val="007B5A24"/>
    <w:rsid w:val="007B5CDA"/>
    <w:rsid w:val="007B5D6A"/>
    <w:rsid w:val="007B60F2"/>
    <w:rsid w:val="007B662C"/>
    <w:rsid w:val="007B6662"/>
    <w:rsid w:val="007B6720"/>
    <w:rsid w:val="007B6B7A"/>
    <w:rsid w:val="007B6B9A"/>
    <w:rsid w:val="007C093A"/>
    <w:rsid w:val="007C0AC4"/>
    <w:rsid w:val="007C0B53"/>
    <w:rsid w:val="007C0C10"/>
    <w:rsid w:val="007C15E8"/>
    <w:rsid w:val="007C1B52"/>
    <w:rsid w:val="007C1C7D"/>
    <w:rsid w:val="007C1CEB"/>
    <w:rsid w:val="007C1E7B"/>
    <w:rsid w:val="007C21DB"/>
    <w:rsid w:val="007C2E47"/>
    <w:rsid w:val="007C30B3"/>
    <w:rsid w:val="007C3807"/>
    <w:rsid w:val="007C3EF7"/>
    <w:rsid w:val="007C41EF"/>
    <w:rsid w:val="007C4212"/>
    <w:rsid w:val="007C43AA"/>
    <w:rsid w:val="007C465A"/>
    <w:rsid w:val="007C5028"/>
    <w:rsid w:val="007C549E"/>
    <w:rsid w:val="007C558C"/>
    <w:rsid w:val="007C59F2"/>
    <w:rsid w:val="007C5C1C"/>
    <w:rsid w:val="007C5E66"/>
    <w:rsid w:val="007C68A0"/>
    <w:rsid w:val="007C6D2F"/>
    <w:rsid w:val="007C6D81"/>
    <w:rsid w:val="007C70AD"/>
    <w:rsid w:val="007C72B1"/>
    <w:rsid w:val="007C733D"/>
    <w:rsid w:val="007C7778"/>
    <w:rsid w:val="007C7EE3"/>
    <w:rsid w:val="007D02CC"/>
    <w:rsid w:val="007D05FC"/>
    <w:rsid w:val="007D07E7"/>
    <w:rsid w:val="007D0955"/>
    <w:rsid w:val="007D0A06"/>
    <w:rsid w:val="007D0AFC"/>
    <w:rsid w:val="007D0E8E"/>
    <w:rsid w:val="007D13E1"/>
    <w:rsid w:val="007D2277"/>
    <w:rsid w:val="007D2D45"/>
    <w:rsid w:val="007D2E32"/>
    <w:rsid w:val="007D31F0"/>
    <w:rsid w:val="007D3901"/>
    <w:rsid w:val="007D3FBA"/>
    <w:rsid w:val="007D4001"/>
    <w:rsid w:val="007D44A6"/>
    <w:rsid w:val="007D48DC"/>
    <w:rsid w:val="007D4BD5"/>
    <w:rsid w:val="007D4FF3"/>
    <w:rsid w:val="007D52B8"/>
    <w:rsid w:val="007D5586"/>
    <w:rsid w:val="007D5726"/>
    <w:rsid w:val="007D5BC8"/>
    <w:rsid w:val="007D68AF"/>
    <w:rsid w:val="007D6B51"/>
    <w:rsid w:val="007D6B90"/>
    <w:rsid w:val="007D6CF1"/>
    <w:rsid w:val="007D761D"/>
    <w:rsid w:val="007D7A54"/>
    <w:rsid w:val="007D7D70"/>
    <w:rsid w:val="007E028F"/>
    <w:rsid w:val="007E08B2"/>
    <w:rsid w:val="007E0CB4"/>
    <w:rsid w:val="007E0D43"/>
    <w:rsid w:val="007E13B6"/>
    <w:rsid w:val="007E1491"/>
    <w:rsid w:val="007E20CF"/>
    <w:rsid w:val="007E2502"/>
    <w:rsid w:val="007E27B6"/>
    <w:rsid w:val="007E2B1F"/>
    <w:rsid w:val="007E2CE6"/>
    <w:rsid w:val="007E2F90"/>
    <w:rsid w:val="007E30B4"/>
    <w:rsid w:val="007E3256"/>
    <w:rsid w:val="007E33F1"/>
    <w:rsid w:val="007E368B"/>
    <w:rsid w:val="007E3721"/>
    <w:rsid w:val="007E3BB6"/>
    <w:rsid w:val="007E3C05"/>
    <w:rsid w:val="007E3D88"/>
    <w:rsid w:val="007E4322"/>
    <w:rsid w:val="007E4E40"/>
    <w:rsid w:val="007E565E"/>
    <w:rsid w:val="007E5733"/>
    <w:rsid w:val="007E5E5D"/>
    <w:rsid w:val="007E600F"/>
    <w:rsid w:val="007E655F"/>
    <w:rsid w:val="007E70E2"/>
    <w:rsid w:val="007E75B3"/>
    <w:rsid w:val="007E7865"/>
    <w:rsid w:val="007F0222"/>
    <w:rsid w:val="007F0C3D"/>
    <w:rsid w:val="007F0C65"/>
    <w:rsid w:val="007F0ECE"/>
    <w:rsid w:val="007F10C3"/>
    <w:rsid w:val="007F12E0"/>
    <w:rsid w:val="007F1FEA"/>
    <w:rsid w:val="007F2327"/>
    <w:rsid w:val="007F3AF5"/>
    <w:rsid w:val="007F40F3"/>
    <w:rsid w:val="007F48D6"/>
    <w:rsid w:val="007F496A"/>
    <w:rsid w:val="007F4CB7"/>
    <w:rsid w:val="007F4EF2"/>
    <w:rsid w:val="007F525F"/>
    <w:rsid w:val="007F5807"/>
    <w:rsid w:val="007F58CE"/>
    <w:rsid w:val="007F5E38"/>
    <w:rsid w:val="007F6AEA"/>
    <w:rsid w:val="007F7094"/>
    <w:rsid w:val="007F7459"/>
    <w:rsid w:val="007F75E8"/>
    <w:rsid w:val="007F7CB3"/>
    <w:rsid w:val="008001CA"/>
    <w:rsid w:val="0080020A"/>
    <w:rsid w:val="008006D6"/>
    <w:rsid w:val="00800CC7"/>
    <w:rsid w:val="00800E5B"/>
    <w:rsid w:val="00800E87"/>
    <w:rsid w:val="00801378"/>
    <w:rsid w:val="00801B00"/>
    <w:rsid w:val="00801B6C"/>
    <w:rsid w:val="00801BA9"/>
    <w:rsid w:val="00801EAC"/>
    <w:rsid w:val="00802B77"/>
    <w:rsid w:val="00802DAB"/>
    <w:rsid w:val="0080342F"/>
    <w:rsid w:val="0080354E"/>
    <w:rsid w:val="00803560"/>
    <w:rsid w:val="00803B40"/>
    <w:rsid w:val="00803BB6"/>
    <w:rsid w:val="00804660"/>
    <w:rsid w:val="00804859"/>
    <w:rsid w:val="008049BF"/>
    <w:rsid w:val="00804AC3"/>
    <w:rsid w:val="00804BD9"/>
    <w:rsid w:val="00804D03"/>
    <w:rsid w:val="00804EE3"/>
    <w:rsid w:val="008050AB"/>
    <w:rsid w:val="0080565C"/>
    <w:rsid w:val="00805F2D"/>
    <w:rsid w:val="00806039"/>
    <w:rsid w:val="0080627C"/>
    <w:rsid w:val="00806327"/>
    <w:rsid w:val="0080648A"/>
    <w:rsid w:val="00806508"/>
    <w:rsid w:val="008066B0"/>
    <w:rsid w:val="0080676C"/>
    <w:rsid w:val="008068F2"/>
    <w:rsid w:val="00806A22"/>
    <w:rsid w:val="00807DBB"/>
    <w:rsid w:val="00810299"/>
    <w:rsid w:val="008107A7"/>
    <w:rsid w:val="00810B30"/>
    <w:rsid w:val="00810B97"/>
    <w:rsid w:val="00810D42"/>
    <w:rsid w:val="00811820"/>
    <w:rsid w:val="008118D9"/>
    <w:rsid w:val="00811B46"/>
    <w:rsid w:val="00812218"/>
    <w:rsid w:val="00812238"/>
    <w:rsid w:val="00812502"/>
    <w:rsid w:val="00812B32"/>
    <w:rsid w:val="00812B9F"/>
    <w:rsid w:val="008133F8"/>
    <w:rsid w:val="0081341F"/>
    <w:rsid w:val="00813AB2"/>
    <w:rsid w:val="00814005"/>
    <w:rsid w:val="008144AA"/>
    <w:rsid w:val="00814974"/>
    <w:rsid w:val="00814B0B"/>
    <w:rsid w:val="0081535F"/>
    <w:rsid w:val="0081547F"/>
    <w:rsid w:val="0081553F"/>
    <w:rsid w:val="0081559E"/>
    <w:rsid w:val="0081595A"/>
    <w:rsid w:val="00815ABC"/>
    <w:rsid w:val="00815F1F"/>
    <w:rsid w:val="008162EB"/>
    <w:rsid w:val="00816333"/>
    <w:rsid w:val="00816889"/>
    <w:rsid w:val="00816A70"/>
    <w:rsid w:val="00817114"/>
    <w:rsid w:val="008173A6"/>
    <w:rsid w:val="00817AA0"/>
    <w:rsid w:val="00817B4C"/>
    <w:rsid w:val="00817F72"/>
    <w:rsid w:val="0082038B"/>
    <w:rsid w:val="00820536"/>
    <w:rsid w:val="0082090A"/>
    <w:rsid w:val="00820929"/>
    <w:rsid w:val="008209AE"/>
    <w:rsid w:val="00820DED"/>
    <w:rsid w:val="0082206E"/>
    <w:rsid w:val="008223DD"/>
    <w:rsid w:val="0082245F"/>
    <w:rsid w:val="00822725"/>
    <w:rsid w:val="0082287E"/>
    <w:rsid w:val="00823E18"/>
    <w:rsid w:val="00824852"/>
    <w:rsid w:val="00824BBB"/>
    <w:rsid w:val="00824D0E"/>
    <w:rsid w:val="00824D4C"/>
    <w:rsid w:val="0082555A"/>
    <w:rsid w:val="00825647"/>
    <w:rsid w:val="00825AC4"/>
    <w:rsid w:val="00825C3C"/>
    <w:rsid w:val="00825F6B"/>
    <w:rsid w:val="0082661B"/>
    <w:rsid w:val="00826767"/>
    <w:rsid w:val="00826992"/>
    <w:rsid w:val="00826E8F"/>
    <w:rsid w:val="00827024"/>
    <w:rsid w:val="0082718F"/>
    <w:rsid w:val="008272D7"/>
    <w:rsid w:val="00827302"/>
    <w:rsid w:val="0082738C"/>
    <w:rsid w:val="008274E8"/>
    <w:rsid w:val="00827C3C"/>
    <w:rsid w:val="008300F8"/>
    <w:rsid w:val="0083086A"/>
    <w:rsid w:val="00830B9B"/>
    <w:rsid w:val="008310EF"/>
    <w:rsid w:val="00831452"/>
    <w:rsid w:val="008318EC"/>
    <w:rsid w:val="0083191A"/>
    <w:rsid w:val="00832021"/>
    <w:rsid w:val="0083213E"/>
    <w:rsid w:val="00832157"/>
    <w:rsid w:val="00832209"/>
    <w:rsid w:val="008327A7"/>
    <w:rsid w:val="00832B43"/>
    <w:rsid w:val="0083307C"/>
    <w:rsid w:val="00833341"/>
    <w:rsid w:val="008338DF"/>
    <w:rsid w:val="0083392A"/>
    <w:rsid w:val="008340FC"/>
    <w:rsid w:val="008342CC"/>
    <w:rsid w:val="0083483D"/>
    <w:rsid w:val="0083499C"/>
    <w:rsid w:val="0083537A"/>
    <w:rsid w:val="00836415"/>
    <w:rsid w:val="00836F66"/>
    <w:rsid w:val="00837493"/>
    <w:rsid w:val="00840039"/>
    <w:rsid w:val="0084008E"/>
    <w:rsid w:val="0084015C"/>
    <w:rsid w:val="0084071A"/>
    <w:rsid w:val="0084085B"/>
    <w:rsid w:val="00840E49"/>
    <w:rsid w:val="0084104B"/>
    <w:rsid w:val="00841150"/>
    <w:rsid w:val="008412E8"/>
    <w:rsid w:val="008421B9"/>
    <w:rsid w:val="00842C69"/>
    <w:rsid w:val="00842F38"/>
    <w:rsid w:val="00843113"/>
    <w:rsid w:val="008434F0"/>
    <w:rsid w:val="00843A12"/>
    <w:rsid w:val="00844AA6"/>
    <w:rsid w:val="00844D77"/>
    <w:rsid w:val="00844DF7"/>
    <w:rsid w:val="00844EC2"/>
    <w:rsid w:val="00845087"/>
    <w:rsid w:val="008450D1"/>
    <w:rsid w:val="008453D2"/>
    <w:rsid w:val="0084568F"/>
    <w:rsid w:val="008459E7"/>
    <w:rsid w:val="00845C34"/>
    <w:rsid w:val="00845C9A"/>
    <w:rsid w:val="00845DA6"/>
    <w:rsid w:val="00845F26"/>
    <w:rsid w:val="008466B8"/>
    <w:rsid w:val="00846A8F"/>
    <w:rsid w:val="00846A98"/>
    <w:rsid w:val="00846FCD"/>
    <w:rsid w:val="00847616"/>
    <w:rsid w:val="008476BA"/>
    <w:rsid w:val="00847765"/>
    <w:rsid w:val="00847BAD"/>
    <w:rsid w:val="00847D4D"/>
    <w:rsid w:val="0085047E"/>
    <w:rsid w:val="00850B04"/>
    <w:rsid w:val="00850BA3"/>
    <w:rsid w:val="00850BCE"/>
    <w:rsid w:val="00850D63"/>
    <w:rsid w:val="00850DA7"/>
    <w:rsid w:val="0085175A"/>
    <w:rsid w:val="00851CAF"/>
    <w:rsid w:val="00852A10"/>
    <w:rsid w:val="00852E65"/>
    <w:rsid w:val="008530AA"/>
    <w:rsid w:val="00853372"/>
    <w:rsid w:val="0085405B"/>
    <w:rsid w:val="0085442F"/>
    <w:rsid w:val="00854492"/>
    <w:rsid w:val="008549D4"/>
    <w:rsid w:val="00854E2A"/>
    <w:rsid w:val="00854E9D"/>
    <w:rsid w:val="00854FCD"/>
    <w:rsid w:val="008554AE"/>
    <w:rsid w:val="00855929"/>
    <w:rsid w:val="008560A9"/>
    <w:rsid w:val="0085618D"/>
    <w:rsid w:val="00856485"/>
    <w:rsid w:val="00856CB5"/>
    <w:rsid w:val="00856CFB"/>
    <w:rsid w:val="00857487"/>
    <w:rsid w:val="0085756E"/>
    <w:rsid w:val="0085771D"/>
    <w:rsid w:val="00857999"/>
    <w:rsid w:val="00857A8E"/>
    <w:rsid w:val="00857A91"/>
    <w:rsid w:val="00860410"/>
    <w:rsid w:val="00860D86"/>
    <w:rsid w:val="00860F54"/>
    <w:rsid w:val="00860FA2"/>
    <w:rsid w:val="00860FEE"/>
    <w:rsid w:val="00861007"/>
    <w:rsid w:val="00861506"/>
    <w:rsid w:val="00861673"/>
    <w:rsid w:val="00861833"/>
    <w:rsid w:val="008618BD"/>
    <w:rsid w:val="00861CFA"/>
    <w:rsid w:val="00861D90"/>
    <w:rsid w:val="00862426"/>
    <w:rsid w:val="00862771"/>
    <w:rsid w:val="00862CE3"/>
    <w:rsid w:val="00862E80"/>
    <w:rsid w:val="008631FA"/>
    <w:rsid w:val="0086338A"/>
    <w:rsid w:val="00863904"/>
    <w:rsid w:val="008641C8"/>
    <w:rsid w:val="00864826"/>
    <w:rsid w:val="0086492E"/>
    <w:rsid w:val="008649CD"/>
    <w:rsid w:val="0086509F"/>
    <w:rsid w:val="0086594F"/>
    <w:rsid w:val="00865AC1"/>
    <w:rsid w:val="0086689A"/>
    <w:rsid w:val="00866C1F"/>
    <w:rsid w:val="00867C11"/>
    <w:rsid w:val="008703D9"/>
    <w:rsid w:val="008704C1"/>
    <w:rsid w:val="00870AA9"/>
    <w:rsid w:val="00870E1A"/>
    <w:rsid w:val="00870E92"/>
    <w:rsid w:val="00871247"/>
    <w:rsid w:val="00871AA8"/>
    <w:rsid w:val="008722FE"/>
    <w:rsid w:val="00872428"/>
    <w:rsid w:val="0087252B"/>
    <w:rsid w:val="008727BE"/>
    <w:rsid w:val="008729F8"/>
    <w:rsid w:val="00873084"/>
    <w:rsid w:val="008739FD"/>
    <w:rsid w:val="00873D9A"/>
    <w:rsid w:val="008745BD"/>
    <w:rsid w:val="00874B75"/>
    <w:rsid w:val="00874D19"/>
    <w:rsid w:val="008750DB"/>
    <w:rsid w:val="0087533F"/>
    <w:rsid w:val="0087567F"/>
    <w:rsid w:val="008756BA"/>
    <w:rsid w:val="00875AAF"/>
    <w:rsid w:val="00875D51"/>
    <w:rsid w:val="00875FE2"/>
    <w:rsid w:val="0087600C"/>
    <w:rsid w:val="0087664E"/>
    <w:rsid w:val="0087699F"/>
    <w:rsid w:val="008776F3"/>
    <w:rsid w:val="008801A5"/>
    <w:rsid w:val="008805C5"/>
    <w:rsid w:val="00880BA8"/>
    <w:rsid w:val="00881299"/>
    <w:rsid w:val="0088154D"/>
    <w:rsid w:val="00881C28"/>
    <w:rsid w:val="0088262B"/>
    <w:rsid w:val="00882C3C"/>
    <w:rsid w:val="00882F3E"/>
    <w:rsid w:val="00882FCE"/>
    <w:rsid w:val="008833B3"/>
    <w:rsid w:val="00883627"/>
    <w:rsid w:val="008836A9"/>
    <w:rsid w:val="00883900"/>
    <w:rsid w:val="00883EA6"/>
    <w:rsid w:val="00884A70"/>
    <w:rsid w:val="00884AED"/>
    <w:rsid w:val="00884E73"/>
    <w:rsid w:val="0088537B"/>
    <w:rsid w:val="0088566E"/>
    <w:rsid w:val="00885745"/>
    <w:rsid w:val="00885C7F"/>
    <w:rsid w:val="00885E59"/>
    <w:rsid w:val="00885FE2"/>
    <w:rsid w:val="008873E3"/>
    <w:rsid w:val="00887F4E"/>
    <w:rsid w:val="008900FC"/>
    <w:rsid w:val="00890AA6"/>
    <w:rsid w:val="00890D22"/>
    <w:rsid w:val="00890FA6"/>
    <w:rsid w:val="008916E5"/>
    <w:rsid w:val="008919A1"/>
    <w:rsid w:val="00891C0D"/>
    <w:rsid w:val="00891C64"/>
    <w:rsid w:val="0089323B"/>
    <w:rsid w:val="00893287"/>
    <w:rsid w:val="008937C8"/>
    <w:rsid w:val="008939B8"/>
    <w:rsid w:val="00893C94"/>
    <w:rsid w:val="00894005"/>
    <w:rsid w:val="00894816"/>
    <w:rsid w:val="00894EEA"/>
    <w:rsid w:val="00894FC0"/>
    <w:rsid w:val="0089501E"/>
    <w:rsid w:val="008952BC"/>
    <w:rsid w:val="0089553D"/>
    <w:rsid w:val="00895D82"/>
    <w:rsid w:val="00895EE9"/>
    <w:rsid w:val="00896049"/>
    <w:rsid w:val="00896AA0"/>
    <w:rsid w:val="00896C85"/>
    <w:rsid w:val="00896FCB"/>
    <w:rsid w:val="00897076"/>
    <w:rsid w:val="00897551"/>
    <w:rsid w:val="008975CC"/>
    <w:rsid w:val="00897791"/>
    <w:rsid w:val="00897A37"/>
    <w:rsid w:val="00897E15"/>
    <w:rsid w:val="00897EF6"/>
    <w:rsid w:val="008A0A1B"/>
    <w:rsid w:val="008A0DEF"/>
    <w:rsid w:val="008A12CD"/>
    <w:rsid w:val="008A2105"/>
    <w:rsid w:val="008A25EF"/>
    <w:rsid w:val="008A2BA3"/>
    <w:rsid w:val="008A304E"/>
    <w:rsid w:val="008A3152"/>
    <w:rsid w:val="008A434B"/>
    <w:rsid w:val="008A4769"/>
    <w:rsid w:val="008A520C"/>
    <w:rsid w:val="008A5216"/>
    <w:rsid w:val="008A52A8"/>
    <w:rsid w:val="008A5DE1"/>
    <w:rsid w:val="008A5FEF"/>
    <w:rsid w:val="008A65D9"/>
    <w:rsid w:val="008A6A2E"/>
    <w:rsid w:val="008A6A4A"/>
    <w:rsid w:val="008A6B6D"/>
    <w:rsid w:val="008A7056"/>
    <w:rsid w:val="008A750C"/>
    <w:rsid w:val="008B0228"/>
    <w:rsid w:val="008B04A2"/>
    <w:rsid w:val="008B0563"/>
    <w:rsid w:val="008B0575"/>
    <w:rsid w:val="008B099C"/>
    <w:rsid w:val="008B0CE8"/>
    <w:rsid w:val="008B0E08"/>
    <w:rsid w:val="008B0FA1"/>
    <w:rsid w:val="008B1086"/>
    <w:rsid w:val="008B12A8"/>
    <w:rsid w:val="008B1488"/>
    <w:rsid w:val="008B1A07"/>
    <w:rsid w:val="008B1CB1"/>
    <w:rsid w:val="008B2973"/>
    <w:rsid w:val="008B3213"/>
    <w:rsid w:val="008B324B"/>
    <w:rsid w:val="008B32B3"/>
    <w:rsid w:val="008B3330"/>
    <w:rsid w:val="008B37D4"/>
    <w:rsid w:val="008B3AA9"/>
    <w:rsid w:val="008B3B04"/>
    <w:rsid w:val="008B3BC7"/>
    <w:rsid w:val="008B3C06"/>
    <w:rsid w:val="008B5026"/>
    <w:rsid w:val="008B5073"/>
    <w:rsid w:val="008B5728"/>
    <w:rsid w:val="008B5BED"/>
    <w:rsid w:val="008B5C5A"/>
    <w:rsid w:val="008B5D3B"/>
    <w:rsid w:val="008B7818"/>
    <w:rsid w:val="008B7A23"/>
    <w:rsid w:val="008B7A85"/>
    <w:rsid w:val="008B7E39"/>
    <w:rsid w:val="008B7EE6"/>
    <w:rsid w:val="008C0880"/>
    <w:rsid w:val="008C0F76"/>
    <w:rsid w:val="008C1761"/>
    <w:rsid w:val="008C18B0"/>
    <w:rsid w:val="008C273F"/>
    <w:rsid w:val="008C2B55"/>
    <w:rsid w:val="008C2C31"/>
    <w:rsid w:val="008C2F26"/>
    <w:rsid w:val="008C3025"/>
    <w:rsid w:val="008C3181"/>
    <w:rsid w:val="008C34C2"/>
    <w:rsid w:val="008C39BA"/>
    <w:rsid w:val="008C3AED"/>
    <w:rsid w:val="008C4B7C"/>
    <w:rsid w:val="008C4E44"/>
    <w:rsid w:val="008C526F"/>
    <w:rsid w:val="008C546B"/>
    <w:rsid w:val="008C5A0A"/>
    <w:rsid w:val="008C5BBA"/>
    <w:rsid w:val="008C5E10"/>
    <w:rsid w:val="008C5E56"/>
    <w:rsid w:val="008C6213"/>
    <w:rsid w:val="008C6708"/>
    <w:rsid w:val="008C6A29"/>
    <w:rsid w:val="008C6B86"/>
    <w:rsid w:val="008C6E8B"/>
    <w:rsid w:val="008C7359"/>
    <w:rsid w:val="008C7790"/>
    <w:rsid w:val="008C7834"/>
    <w:rsid w:val="008C7947"/>
    <w:rsid w:val="008C7A79"/>
    <w:rsid w:val="008D038B"/>
    <w:rsid w:val="008D0B19"/>
    <w:rsid w:val="008D0C8B"/>
    <w:rsid w:val="008D0D98"/>
    <w:rsid w:val="008D0DE6"/>
    <w:rsid w:val="008D0E19"/>
    <w:rsid w:val="008D0F84"/>
    <w:rsid w:val="008D16F2"/>
    <w:rsid w:val="008D181E"/>
    <w:rsid w:val="008D1905"/>
    <w:rsid w:val="008D1A82"/>
    <w:rsid w:val="008D1BB1"/>
    <w:rsid w:val="008D1C8A"/>
    <w:rsid w:val="008D1CF0"/>
    <w:rsid w:val="008D261F"/>
    <w:rsid w:val="008D27CA"/>
    <w:rsid w:val="008D2B75"/>
    <w:rsid w:val="008D36B9"/>
    <w:rsid w:val="008D3942"/>
    <w:rsid w:val="008D3BA7"/>
    <w:rsid w:val="008D3C10"/>
    <w:rsid w:val="008D3DDD"/>
    <w:rsid w:val="008D4244"/>
    <w:rsid w:val="008D49FE"/>
    <w:rsid w:val="008D4A6A"/>
    <w:rsid w:val="008D4CCC"/>
    <w:rsid w:val="008D4DD3"/>
    <w:rsid w:val="008D4EF3"/>
    <w:rsid w:val="008D563E"/>
    <w:rsid w:val="008D5843"/>
    <w:rsid w:val="008D619E"/>
    <w:rsid w:val="008D62F8"/>
    <w:rsid w:val="008D6421"/>
    <w:rsid w:val="008D64B8"/>
    <w:rsid w:val="008D69BB"/>
    <w:rsid w:val="008D6E46"/>
    <w:rsid w:val="008D7652"/>
    <w:rsid w:val="008D76D8"/>
    <w:rsid w:val="008D7715"/>
    <w:rsid w:val="008D7AFA"/>
    <w:rsid w:val="008D7F5C"/>
    <w:rsid w:val="008E001A"/>
    <w:rsid w:val="008E01C6"/>
    <w:rsid w:val="008E0E67"/>
    <w:rsid w:val="008E0EDB"/>
    <w:rsid w:val="008E1188"/>
    <w:rsid w:val="008E121F"/>
    <w:rsid w:val="008E1295"/>
    <w:rsid w:val="008E130B"/>
    <w:rsid w:val="008E15E0"/>
    <w:rsid w:val="008E1B0B"/>
    <w:rsid w:val="008E1E41"/>
    <w:rsid w:val="008E2483"/>
    <w:rsid w:val="008E268F"/>
    <w:rsid w:val="008E2934"/>
    <w:rsid w:val="008E2B74"/>
    <w:rsid w:val="008E32B9"/>
    <w:rsid w:val="008E33F2"/>
    <w:rsid w:val="008E3428"/>
    <w:rsid w:val="008E3969"/>
    <w:rsid w:val="008E3DA2"/>
    <w:rsid w:val="008E3EBD"/>
    <w:rsid w:val="008E4107"/>
    <w:rsid w:val="008E440F"/>
    <w:rsid w:val="008E471B"/>
    <w:rsid w:val="008E512A"/>
    <w:rsid w:val="008E536E"/>
    <w:rsid w:val="008E53C8"/>
    <w:rsid w:val="008E5602"/>
    <w:rsid w:val="008E59DE"/>
    <w:rsid w:val="008E6444"/>
    <w:rsid w:val="008E64DF"/>
    <w:rsid w:val="008E6DDE"/>
    <w:rsid w:val="008E6F18"/>
    <w:rsid w:val="008E7448"/>
    <w:rsid w:val="008E7516"/>
    <w:rsid w:val="008F028A"/>
    <w:rsid w:val="008F08B3"/>
    <w:rsid w:val="008F1575"/>
    <w:rsid w:val="008F16DF"/>
    <w:rsid w:val="008F1716"/>
    <w:rsid w:val="008F1A4B"/>
    <w:rsid w:val="008F2113"/>
    <w:rsid w:val="008F2238"/>
    <w:rsid w:val="008F22A2"/>
    <w:rsid w:val="008F23BF"/>
    <w:rsid w:val="008F2854"/>
    <w:rsid w:val="008F29A9"/>
    <w:rsid w:val="008F2CF4"/>
    <w:rsid w:val="008F2F36"/>
    <w:rsid w:val="008F339E"/>
    <w:rsid w:val="008F34B8"/>
    <w:rsid w:val="008F34CE"/>
    <w:rsid w:val="008F3A6B"/>
    <w:rsid w:val="008F3C58"/>
    <w:rsid w:val="008F3D7F"/>
    <w:rsid w:val="008F3E4A"/>
    <w:rsid w:val="008F3E5F"/>
    <w:rsid w:val="008F4155"/>
    <w:rsid w:val="008F4227"/>
    <w:rsid w:val="008F430B"/>
    <w:rsid w:val="008F4327"/>
    <w:rsid w:val="008F444D"/>
    <w:rsid w:val="008F45EE"/>
    <w:rsid w:val="008F49AC"/>
    <w:rsid w:val="008F4AD5"/>
    <w:rsid w:val="008F4F08"/>
    <w:rsid w:val="008F5438"/>
    <w:rsid w:val="008F5487"/>
    <w:rsid w:val="008F5535"/>
    <w:rsid w:val="008F5AFD"/>
    <w:rsid w:val="008F5B2F"/>
    <w:rsid w:val="008F5C6C"/>
    <w:rsid w:val="008F5C74"/>
    <w:rsid w:val="008F5C88"/>
    <w:rsid w:val="008F6104"/>
    <w:rsid w:val="008F687E"/>
    <w:rsid w:val="008F7051"/>
    <w:rsid w:val="008F7DF6"/>
    <w:rsid w:val="00900058"/>
    <w:rsid w:val="009004B4"/>
    <w:rsid w:val="00900519"/>
    <w:rsid w:val="00900B9E"/>
    <w:rsid w:val="00901108"/>
    <w:rsid w:val="0090131E"/>
    <w:rsid w:val="00901354"/>
    <w:rsid w:val="009013FC"/>
    <w:rsid w:val="00901C74"/>
    <w:rsid w:val="00901D6C"/>
    <w:rsid w:val="00902190"/>
    <w:rsid w:val="00902453"/>
    <w:rsid w:val="00902606"/>
    <w:rsid w:val="00902A74"/>
    <w:rsid w:val="00902F96"/>
    <w:rsid w:val="0090323D"/>
    <w:rsid w:val="00903460"/>
    <w:rsid w:val="00903479"/>
    <w:rsid w:val="00903FBA"/>
    <w:rsid w:val="00904003"/>
    <w:rsid w:val="009046D8"/>
    <w:rsid w:val="00904716"/>
    <w:rsid w:val="00904BEE"/>
    <w:rsid w:val="00904CF1"/>
    <w:rsid w:val="0090578C"/>
    <w:rsid w:val="00905BE0"/>
    <w:rsid w:val="00905EC4"/>
    <w:rsid w:val="00906097"/>
    <w:rsid w:val="0090682F"/>
    <w:rsid w:val="00906C31"/>
    <w:rsid w:val="0090717E"/>
    <w:rsid w:val="00910727"/>
    <w:rsid w:val="00910F02"/>
    <w:rsid w:val="009114BE"/>
    <w:rsid w:val="0091153C"/>
    <w:rsid w:val="009116C8"/>
    <w:rsid w:val="009117F1"/>
    <w:rsid w:val="00911B84"/>
    <w:rsid w:val="00911BFC"/>
    <w:rsid w:val="00912047"/>
    <w:rsid w:val="009124B2"/>
    <w:rsid w:val="00912858"/>
    <w:rsid w:val="00913D43"/>
    <w:rsid w:val="00913FA5"/>
    <w:rsid w:val="00914306"/>
    <w:rsid w:val="009146E4"/>
    <w:rsid w:val="00914D9C"/>
    <w:rsid w:val="00915878"/>
    <w:rsid w:val="009161C9"/>
    <w:rsid w:val="00916745"/>
    <w:rsid w:val="009168A7"/>
    <w:rsid w:val="00916BD4"/>
    <w:rsid w:val="009170E7"/>
    <w:rsid w:val="00917239"/>
    <w:rsid w:val="0091742D"/>
    <w:rsid w:val="0091763A"/>
    <w:rsid w:val="00917735"/>
    <w:rsid w:val="009179BF"/>
    <w:rsid w:val="00917A81"/>
    <w:rsid w:val="0092042C"/>
    <w:rsid w:val="0092062B"/>
    <w:rsid w:val="00920A29"/>
    <w:rsid w:val="00920A92"/>
    <w:rsid w:val="009212C7"/>
    <w:rsid w:val="00921C04"/>
    <w:rsid w:val="00921F6E"/>
    <w:rsid w:val="00921FD8"/>
    <w:rsid w:val="0092221B"/>
    <w:rsid w:val="00922497"/>
    <w:rsid w:val="009226F2"/>
    <w:rsid w:val="00922837"/>
    <w:rsid w:val="0092285F"/>
    <w:rsid w:val="00922C3A"/>
    <w:rsid w:val="00923BEC"/>
    <w:rsid w:val="00923FDC"/>
    <w:rsid w:val="0092470A"/>
    <w:rsid w:val="0092471D"/>
    <w:rsid w:val="00924C39"/>
    <w:rsid w:val="00924D00"/>
    <w:rsid w:val="00924E93"/>
    <w:rsid w:val="00925053"/>
    <w:rsid w:val="009253C2"/>
    <w:rsid w:val="0092583B"/>
    <w:rsid w:val="0092591A"/>
    <w:rsid w:val="00925BF8"/>
    <w:rsid w:val="00925CCC"/>
    <w:rsid w:val="00925D94"/>
    <w:rsid w:val="009266F1"/>
    <w:rsid w:val="00926A0F"/>
    <w:rsid w:val="00926C03"/>
    <w:rsid w:val="00926D1E"/>
    <w:rsid w:val="009272E1"/>
    <w:rsid w:val="009274B4"/>
    <w:rsid w:val="00927E5B"/>
    <w:rsid w:val="00930437"/>
    <w:rsid w:val="00930591"/>
    <w:rsid w:val="00930F99"/>
    <w:rsid w:val="009311D5"/>
    <w:rsid w:val="00931E01"/>
    <w:rsid w:val="00932084"/>
    <w:rsid w:val="009325D5"/>
    <w:rsid w:val="0093288D"/>
    <w:rsid w:val="009328C0"/>
    <w:rsid w:val="00932BF3"/>
    <w:rsid w:val="00932F0E"/>
    <w:rsid w:val="0093307E"/>
    <w:rsid w:val="009331A0"/>
    <w:rsid w:val="00933553"/>
    <w:rsid w:val="009342BA"/>
    <w:rsid w:val="0093441C"/>
    <w:rsid w:val="00934D23"/>
    <w:rsid w:val="00934D56"/>
    <w:rsid w:val="00935033"/>
    <w:rsid w:val="00936512"/>
    <w:rsid w:val="009367C0"/>
    <w:rsid w:val="009367E3"/>
    <w:rsid w:val="00937175"/>
    <w:rsid w:val="00937561"/>
    <w:rsid w:val="0093776B"/>
    <w:rsid w:val="009377AF"/>
    <w:rsid w:val="009379AC"/>
    <w:rsid w:val="00937AB5"/>
    <w:rsid w:val="00940414"/>
    <w:rsid w:val="0094053E"/>
    <w:rsid w:val="009405E9"/>
    <w:rsid w:val="00940754"/>
    <w:rsid w:val="009407B1"/>
    <w:rsid w:val="009407D3"/>
    <w:rsid w:val="0094147B"/>
    <w:rsid w:val="009414D6"/>
    <w:rsid w:val="009419C1"/>
    <w:rsid w:val="009420EA"/>
    <w:rsid w:val="00942F99"/>
    <w:rsid w:val="009436ED"/>
    <w:rsid w:val="009439F8"/>
    <w:rsid w:val="00944775"/>
    <w:rsid w:val="00944A23"/>
    <w:rsid w:val="00944F70"/>
    <w:rsid w:val="00945038"/>
    <w:rsid w:val="009455D2"/>
    <w:rsid w:val="00945913"/>
    <w:rsid w:val="00945D1E"/>
    <w:rsid w:val="00945F0E"/>
    <w:rsid w:val="00946170"/>
    <w:rsid w:val="009462D8"/>
    <w:rsid w:val="009462EF"/>
    <w:rsid w:val="00946775"/>
    <w:rsid w:val="00946E41"/>
    <w:rsid w:val="009471BB"/>
    <w:rsid w:val="00947256"/>
    <w:rsid w:val="0094749C"/>
    <w:rsid w:val="00947732"/>
    <w:rsid w:val="00947A0C"/>
    <w:rsid w:val="00947C8B"/>
    <w:rsid w:val="009501DD"/>
    <w:rsid w:val="009502C3"/>
    <w:rsid w:val="00950701"/>
    <w:rsid w:val="00950736"/>
    <w:rsid w:val="00950C57"/>
    <w:rsid w:val="0095116B"/>
    <w:rsid w:val="00951256"/>
    <w:rsid w:val="009513BE"/>
    <w:rsid w:val="009516C0"/>
    <w:rsid w:val="00951849"/>
    <w:rsid w:val="00951AA3"/>
    <w:rsid w:val="00951B44"/>
    <w:rsid w:val="00951C21"/>
    <w:rsid w:val="00951DF5"/>
    <w:rsid w:val="00952327"/>
    <w:rsid w:val="00952AEE"/>
    <w:rsid w:val="00952D92"/>
    <w:rsid w:val="009532C4"/>
    <w:rsid w:val="009532F7"/>
    <w:rsid w:val="00953AFB"/>
    <w:rsid w:val="00953F0C"/>
    <w:rsid w:val="00953F3D"/>
    <w:rsid w:val="00954F4F"/>
    <w:rsid w:val="00955395"/>
    <w:rsid w:val="009556AD"/>
    <w:rsid w:val="009558B8"/>
    <w:rsid w:val="00955CFA"/>
    <w:rsid w:val="00956170"/>
    <w:rsid w:val="0095665B"/>
    <w:rsid w:val="00956AE0"/>
    <w:rsid w:val="00956D54"/>
    <w:rsid w:val="0095737B"/>
    <w:rsid w:val="0095773C"/>
    <w:rsid w:val="009604DA"/>
    <w:rsid w:val="00960956"/>
    <w:rsid w:val="00960B76"/>
    <w:rsid w:val="0096118E"/>
    <w:rsid w:val="00961567"/>
    <w:rsid w:val="00961D8A"/>
    <w:rsid w:val="009627CC"/>
    <w:rsid w:val="009628DA"/>
    <w:rsid w:val="00962EFA"/>
    <w:rsid w:val="00963269"/>
    <w:rsid w:val="009634F5"/>
    <w:rsid w:val="00963BD8"/>
    <w:rsid w:val="00963F5B"/>
    <w:rsid w:val="009640B5"/>
    <w:rsid w:val="009643CD"/>
    <w:rsid w:val="00964CED"/>
    <w:rsid w:val="00965190"/>
    <w:rsid w:val="00965238"/>
    <w:rsid w:val="00965391"/>
    <w:rsid w:val="009653D8"/>
    <w:rsid w:val="0096543A"/>
    <w:rsid w:val="0096569C"/>
    <w:rsid w:val="00966329"/>
    <w:rsid w:val="00966474"/>
    <w:rsid w:val="00966650"/>
    <w:rsid w:val="00966777"/>
    <w:rsid w:val="0096709F"/>
    <w:rsid w:val="0096720F"/>
    <w:rsid w:val="009672E9"/>
    <w:rsid w:val="00967497"/>
    <w:rsid w:val="0097037E"/>
    <w:rsid w:val="00970423"/>
    <w:rsid w:val="009708C5"/>
    <w:rsid w:val="0097109B"/>
    <w:rsid w:val="00971C4C"/>
    <w:rsid w:val="00971FF6"/>
    <w:rsid w:val="009728A8"/>
    <w:rsid w:val="00972C34"/>
    <w:rsid w:val="00973106"/>
    <w:rsid w:val="00973209"/>
    <w:rsid w:val="00973564"/>
    <w:rsid w:val="00973925"/>
    <w:rsid w:val="009739B3"/>
    <w:rsid w:val="00973AD4"/>
    <w:rsid w:val="00973B07"/>
    <w:rsid w:val="00973D0E"/>
    <w:rsid w:val="00974A5F"/>
    <w:rsid w:val="00974D5B"/>
    <w:rsid w:val="009753AA"/>
    <w:rsid w:val="009756F4"/>
    <w:rsid w:val="00976206"/>
    <w:rsid w:val="0097623A"/>
    <w:rsid w:val="009762BD"/>
    <w:rsid w:val="00976A41"/>
    <w:rsid w:val="009801AE"/>
    <w:rsid w:val="00980555"/>
    <w:rsid w:val="009807BF"/>
    <w:rsid w:val="00980930"/>
    <w:rsid w:val="00980F01"/>
    <w:rsid w:val="00981490"/>
    <w:rsid w:val="00981AC8"/>
    <w:rsid w:val="00981BFA"/>
    <w:rsid w:val="00981C90"/>
    <w:rsid w:val="0098231B"/>
    <w:rsid w:val="0098236C"/>
    <w:rsid w:val="00982652"/>
    <w:rsid w:val="00982851"/>
    <w:rsid w:val="00983094"/>
    <w:rsid w:val="009830AF"/>
    <w:rsid w:val="0098321B"/>
    <w:rsid w:val="0098331E"/>
    <w:rsid w:val="00983A5F"/>
    <w:rsid w:val="00983CDA"/>
    <w:rsid w:val="00983F6D"/>
    <w:rsid w:val="0098461D"/>
    <w:rsid w:val="00984892"/>
    <w:rsid w:val="009851BC"/>
    <w:rsid w:val="009853A7"/>
    <w:rsid w:val="00985549"/>
    <w:rsid w:val="009857EE"/>
    <w:rsid w:val="00985E59"/>
    <w:rsid w:val="00986319"/>
    <w:rsid w:val="00986624"/>
    <w:rsid w:val="0098664C"/>
    <w:rsid w:val="00986836"/>
    <w:rsid w:val="00986DAB"/>
    <w:rsid w:val="0098708D"/>
    <w:rsid w:val="0098797E"/>
    <w:rsid w:val="00987EFC"/>
    <w:rsid w:val="0099004E"/>
    <w:rsid w:val="009907BD"/>
    <w:rsid w:val="00990B1D"/>
    <w:rsid w:val="00990B8E"/>
    <w:rsid w:val="00990D02"/>
    <w:rsid w:val="00990D14"/>
    <w:rsid w:val="009917D4"/>
    <w:rsid w:val="009919B6"/>
    <w:rsid w:val="00991B21"/>
    <w:rsid w:val="00991B5E"/>
    <w:rsid w:val="00991E76"/>
    <w:rsid w:val="009922DF"/>
    <w:rsid w:val="00992585"/>
    <w:rsid w:val="00992E9B"/>
    <w:rsid w:val="00992FB2"/>
    <w:rsid w:val="009939EF"/>
    <w:rsid w:val="00993C69"/>
    <w:rsid w:val="00993D25"/>
    <w:rsid w:val="00994033"/>
    <w:rsid w:val="009940D0"/>
    <w:rsid w:val="0099421E"/>
    <w:rsid w:val="0099435F"/>
    <w:rsid w:val="00994668"/>
    <w:rsid w:val="00995271"/>
    <w:rsid w:val="00995503"/>
    <w:rsid w:val="00996037"/>
    <w:rsid w:val="009961C6"/>
    <w:rsid w:val="00996253"/>
    <w:rsid w:val="00996328"/>
    <w:rsid w:val="009967B7"/>
    <w:rsid w:val="009968DD"/>
    <w:rsid w:val="00996EF3"/>
    <w:rsid w:val="00997188"/>
    <w:rsid w:val="00997E25"/>
    <w:rsid w:val="009A004A"/>
    <w:rsid w:val="009A0A5C"/>
    <w:rsid w:val="009A114B"/>
    <w:rsid w:val="009A1A9F"/>
    <w:rsid w:val="009A2171"/>
    <w:rsid w:val="009A2475"/>
    <w:rsid w:val="009A24DD"/>
    <w:rsid w:val="009A2608"/>
    <w:rsid w:val="009A27BB"/>
    <w:rsid w:val="009A3115"/>
    <w:rsid w:val="009A33E7"/>
    <w:rsid w:val="009A3466"/>
    <w:rsid w:val="009A3492"/>
    <w:rsid w:val="009A3E8A"/>
    <w:rsid w:val="009A4009"/>
    <w:rsid w:val="009A47F9"/>
    <w:rsid w:val="009A49A1"/>
    <w:rsid w:val="009A4C68"/>
    <w:rsid w:val="009A53E6"/>
    <w:rsid w:val="009A5490"/>
    <w:rsid w:val="009A590F"/>
    <w:rsid w:val="009A5C44"/>
    <w:rsid w:val="009A5EB2"/>
    <w:rsid w:val="009A655F"/>
    <w:rsid w:val="009A693A"/>
    <w:rsid w:val="009A6A63"/>
    <w:rsid w:val="009A6B99"/>
    <w:rsid w:val="009A72FD"/>
    <w:rsid w:val="009A7411"/>
    <w:rsid w:val="009A75AD"/>
    <w:rsid w:val="009A7951"/>
    <w:rsid w:val="009A7E79"/>
    <w:rsid w:val="009A7FE7"/>
    <w:rsid w:val="009B0420"/>
    <w:rsid w:val="009B0A15"/>
    <w:rsid w:val="009B0C5D"/>
    <w:rsid w:val="009B0D05"/>
    <w:rsid w:val="009B117C"/>
    <w:rsid w:val="009B148C"/>
    <w:rsid w:val="009B1496"/>
    <w:rsid w:val="009B14A8"/>
    <w:rsid w:val="009B1537"/>
    <w:rsid w:val="009B1578"/>
    <w:rsid w:val="009B17E6"/>
    <w:rsid w:val="009B1B0D"/>
    <w:rsid w:val="009B1B7A"/>
    <w:rsid w:val="009B1F6D"/>
    <w:rsid w:val="009B241D"/>
    <w:rsid w:val="009B2775"/>
    <w:rsid w:val="009B2A1A"/>
    <w:rsid w:val="009B316B"/>
    <w:rsid w:val="009B3534"/>
    <w:rsid w:val="009B41AC"/>
    <w:rsid w:val="009B4F74"/>
    <w:rsid w:val="009B59F2"/>
    <w:rsid w:val="009B5B47"/>
    <w:rsid w:val="009B5BC5"/>
    <w:rsid w:val="009B5DE5"/>
    <w:rsid w:val="009B5E70"/>
    <w:rsid w:val="009B6059"/>
    <w:rsid w:val="009B60AE"/>
    <w:rsid w:val="009B6447"/>
    <w:rsid w:val="009B661F"/>
    <w:rsid w:val="009B6E0F"/>
    <w:rsid w:val="009B70C1"/>
    <w:rsid w:val="009B7576"/>
    <w:rsid w:val="009B7625"/>
    <w:rsid w:val="009B77B9"/>
    <w:rsid w:val="009B78FE"/>
    <w:rsid w:val="009B799A"/>
    <w:rsid w:val="009B79FE"/>
    <w:rsid w:val="009B7C34"/>
    <w:rsid w:val="009C07E8"/>
    <w:rsid w:val="009C0997"/>
    <w:rsid w:val="009C1084"/>
    <w:rsid w:val="009C1244"/>
    <w:rsid w:val="009C14D6"/>
    <w:rsid w:val="009C150A"/>
    <w:rsid w:val="009C1F00"/>
    <w:rsid w:val="009C2B4D"/>
    <w:rsid w:val="009C3378"/>
    <w:rsid w:val="009C348D"/>
    <w:rsid w:val="009C3519"/>
    <w:rsid w:val="009C3B5F"/>
    <w:rsid w:val="009C3EFB"/>
    <w:rsid w:val="009C4BA5"/>
    <w:rsid w:val="009C5BEE"/>
    <w:rsid w:val="009C5EC5"/>
    <w:rsid w:val="009C6055"/>
    <w:rsid w:val="009C62B1"/>
    <w:rsid w:val="009C6B58"/>
    <w:rsid w:val="009C6C21"/>
    <w:rsid w:val="009C6E2F"/>
    <w:rsid w:val="009C717E"/>
    <w:rsid w:val="009C7684"/>
    <w:rsid w:val="009C7751"/>
    <w:rsid w:val="009D06A6"/>
    <w:rsid w:val="009D0938"/>
    <w:rsid w:val="009D0D42"/>
    <w:rsid w:val="009D0DBD"/>
    <w:rsid w:val="009D1D4D"/>
    <w:rsid w:val="009D23E7"/>
    <w:rsid w:val="009D2D87"/>
    <w:rsid w:val="009D30BF"/>
    <w:rsid w:val="009D335F"/>
    <w:rsid w:val="009D35FD"/>
    <w:rsid w:val="009D369A"/>
    <w:rsid w:val="009D3837"/>
    <w:rsid w:val="009D4663"/>
    <w:rsid w:val="009D51B4"/>
    <w:rsid w:val="009D5367"/>
    <w:rsid w:val="009D5C3D"/>
    <w:rsid w:val="009D5E9C"/>
    <w:rsid w:val="009D6219"/>
    <w:rsid w:val="009D62F7"/>
    <w:rsid w:val="009D684E"/>
    <w:rsid w:val="009D6B9A"/>
    <w:rsid w:val="009D7339"/>
    <w:rsid w:val="009D74D9"/>
    <w:rsid w:val="009D7714"/>
    <w:rsid w:val="009D7AA1"/>
    <w:rsid w:val="009D7B72"/>
    <w:rsid w:val="009D7C8D"/>
    <w:rsid w:val="009E0021"/>
    <w:rsid w:val="009E01CC"/>
    <w:rsid w:val="009E0397"/>
    <w:rsid w:val="009E07A4"/>
    <w:rsid w:val="009E0C7F"/>
    <w:rsid w:val="009E0CF7"/>
    <w:rsid w:val="009E1297"/>
    <w:rsid w:val="009E1368"/>
    <w:rsid w:val="009E1879"/>
    <w:rsid w:val="009E196F"/>
    <w:rsid w:val="009E2197"/>
    <w:rsid w:val="009E2754"/>
    <w:rsid w:val="009E36EC"/>
    <w:rsid w:val="009E3888"/>
    <w:rsid w:val="009E3FA4"/>
    <w:rsid w:val="009E416E"/>
    <w:rsid w:val="009E438E"/>
    <w:rsid w:val="009E5229"/>
    <w:rsid w:val="009E5CFD"/>
    <w:rsid w:val="009E5F93"/>
    <w:rsid w:val="009E60A4"/>
    <w:rsid w:val="009E6EAE"/>
    <w:rsid w:val="009E6EF9"/>
    <w:rsid w:val="009E70F2"/>
    <w:rsid w:val="009E7E45"/>
    <w:rsid w:val="009E7EF7"/>
    <w:rsid w:val="009F05F0"/>
    <w:rsid w:val="009F0A84"/>
    <w:rsid w:val="009F0AEB"/>
    <w:rsid w:val="009F0B73"/>
    <w:rsid w:val="009F0BB4"/>
    <w:rsid w:val="009F0C17"/>
    <w:rsid w:val="009F0C43"/>
    <w:rsid w:val="009F0CD1"/>
    <w:rsid w:val="009F0EA6"/>
    <w:rsid w:val="009F0F50"/>
    <w:rsid w:val="009F1790"/>
    <w:rsid w:val="009F1C74"/>
    <w:rsid w:val="009F2298"/>
    <w:rsid w:val="009F2412"/>
    <w:rsid w:val="009F2463"/>
    <w:rsid w:val="009F24ED"/>
    <w:rsid w:val="009F2704"/>
    <w:rsid w:val="009F2772"/>
    <w:rsid w:val="009F2A5F"/>
    <w:rsid w:val="009F2C76"/>
    <w:rsid w:val="009F2CC0"/>
    <w:rsid w:val="009F2E15"/>
    <w:rsid w:val="009F2F89"/>
    <w:rsid w:val="009F3044"/>
    <w:rsid w:val="009F31FF"/>
    <w:rsid w:val="009F35B7"/>
    <w:rsid w:val="009F37F2"/>
    <w:rsid w:val="009F4222"/>
    <w:rsid w:val="009F43FD"/>
    <w:rsid w:val="009F44C3"/>
    <w:rsid w:val="009F4B50"/>
    <w:rsid w:val="009F5269"/>
    <w:rsid w:val="009F5AD8"/>
    <w:rsid w:val="009F5D21"/>
    <w:rsid w:val="009F61B0"/>
    <w:rsid w:val="009F640E"/>
    <w:rsid w:val="009F647E"/>
    <w:rsid w:val="009F6773"/>
    <w:rsid w:val="009F6816"/>
    <w:rsid w:val="009F6B6E"/>
    <w:rsid w:val="009F6CEF"/>
    <w:rsid w:val="009F71B6"/>
    <w:rsid w:val="009F7762"/>
    <w:rsid w:val="009F77F6"/>
    <w:rsid w:val="009F7B6C"/>
    <w:rsid w:val="009F7E6C"/>
    <w:rsid w:val="00A00141"/>
    <w:rsid w:val="00A0070D"/>
    <w:rsid w:val="00A00C5F"/>
    <w:rsid w:val="00A00ED7"/>
    <w:rsid w:val="00A0100E"/>
    <w:rsid w:val="00A012B5"/>
    <w:rsid w:val="00A0132D"/>
    <w:rsid w:val="00A0177E"/>
    <w:rsid w:val="00A0180A"/>
    <w:rsid w:val="00A0184E"/>
    <w:rsid w:val="00A01AFE"/>
    <w:rsid w:val="00A01D8E"/>
    <w:rsid w:val="00A022B6"/>
    <w:rsid w:val="00A02534"/>
    <w:rsid w:val="00A02B12"/>
    <w:rsid w:val="00A02E46"/>
    <w:rsid w:val="00A03224"/>
    <w:rsid w:val="00A0340D"/>
    <w:rsid w:val="00A03676"/>
    <w:rsid w:val="00A03705"/>
    <w:rsid w:val="00A03802"/>
    <w:rsid w:val="00A03954"/>
    <w:rsid w:val="00A03A95"/>
    <w:rsid w:val="00A049CF"/>
    <w:rsid w:val="00A04BDB"/>
    <w:rsid w:val="00A04E1F"/>
    <w:rsid w:val="00A0534F"/>
    <w:rsid w:val="00A05785"/>
    <w:rsid w:val="00A05E50"/>
    <w:rsid w:val="00A05E62"/>
    <w:rsid w:val="00A0654F"/>
    <w:rsid w:val="00A065D2"/>
    <w:rsid w:val="00A06964"/>
    <w:rsid w:val="00A06DB7"/>
    <w:rsid w:val="00A06DB8"/>
    <w:rsid w:val="00A0776F"/>
    <w:rsid w:val="00A077D3"/>
    <w:rsid w:val="00A07D27"/>
    <w:rsid w:val="00A10A6A"/>
    <w:rsid w:val="00A10F40"/>
    <w:rsid w:val="00A115E6"/>
    <w:rsid w:val="00A1182D"/>
    <w:rsid w:val="00A11BA2"/>
    <w:rsid w:val="00A11E3E"/>
    <w:rsid w:val="00A1212F"/>
    <w:rsid w:val="00A1218D"/>
    <w:rsid w:val="00A12994"/>
    <w:rsid w:val="00A12B34"/>
    <w:rsid w:val="00A1454F"/>
    <w:rsid w:val="00A14F9B"/>
    <w:rsid w:val="00A165E3"/>
    <w:rsid w:val="00A1700D"/>
    <w:rsid w:val="00A17B05"/>
    <w:rsid w:val="00A17E3E"/>
    <w:rsid w:val="00A207D2"/>
    <w:rsid w:val="00A208D9"/>
    <w:rsid w:val="00A21FBD"/>
    <w:rsid w:val="00A2258A"/>
    <w:rsid w:val="00A2302A"/>
    <w:rsid w:val="00A2309A"/>
    <w:rsid w:val="00A23404"/>
    <w:rsid w:val="00A23727"/>
    <w:rsid w:val="00A23985"/>
    <w:rsid w:val="00A23C55"/>
    <w:rsid w:val="00A23DD5"/>
    <w:rsid w:val="00A23E2C"/>
    <w:rsid w:val="00A2423E"/>
    <w:rsid w:val="00A24781"/>
    <w:rsid w:val="00A24AD5"/>
    <w:rsid w:val="00A24C31"/>
    <w:rsid w:val="00A24C62"/>
    <w:rsid w:val="00A24F64"/>
    <w:rsid w:val="00A250DC"/>
    <w:rsid w:val="00A2535A"/>
    <w:rsid w:val="00A25377"/>
    <w:rsid w:val="00A255A3"/>
    <w:rsid w:val="00A25C5B"/>
    <w:rsid w:val="00A26281"/>
    <w:rsid w:val="00A26294"/>
    <w:rsid w:val="00A26396"/>
    <w:rsid w:val="00A266F1"/>
    <w:rsid w:val="00A267E7"/>
    <w:rsid w:val="00A26C17"/>
    <w:rsid w:val="00A26E5D"/>
    <w:rsid w:val="00A26EB7"/>
    <w:rsid w:val="00A27462"/>
    <w:rsid w:val="00A27592"/>
    <w:rsid w:val="00A27FE8"/>
    <w:rsid w:val="00A30086"/>
    <w:rsid w:val="00A30233"/>
    <w:rsid w:val="00A305A1"/>
    <w:rsid w:val="00A314A8"/>
    <w:rsid w:val="00A3161E"/>
    <w:rsid w:val="00A316AD"/>
    <w:rsid w:val="00A3174C"/>
    <w:rsid w:val="00A319B3"/>
    <w:rsid w:val="00A31C89"/>
    <w:rsid w:val="00A32EBC"/>
    <w:rsid w:val="00A336B2"/>
    <w:rsid w:val="00A33B79"/>
    <w:rsid w:val="00A33C7D"/>
    <w:rsid w:val="00A34070"/>
    <w:rsid w:val="00A341CD"/>
    <w:rsid w:val="00A3431C"/>
    <w:rsid w:val="00A34757"/>
    <w:rsid w:val="00A348CE"/>
    <w:rsid w:val="00A349DD"/>
    <w:rsid w:val="00A34B43"/>
    <w:rsid w:val="00A34BD3"/>
    <w:rsid w:val="00A34E13"/>
    <w:rsid w:val="00A34EDE"/>
    <w:rsid w:val="00A34F2A"/>
    <w:rsid w:val="00A3505B"/>
    <w:rsid w:val="00A35114"/>
    <w:rsid w:val="00A35462"/>
    <w:rsid w:val="00A358F1"/>
    <w:rsid w:val="00A35B39"/>
    <w:rsid w:val="00A367F6"/>
    <w:rsid w:val="00A36A57"/>
    <w:rsid w:val="00A37932"/>
    <w:rsid w:val="00A4020E"/>
    <w:rsid w:val="00A404F9"/>
    <w:rsid w:val="00A40714"/>
    <w:rsid w:val="00A4090A"/>
    <w:rsid w:val="00A41022"/>
    <w:rsid w:val="00A4119F"/>
    <w:rsid w:val="00A41684"/>
    <w:rsid w:val="00A41816"/>
    <w:rsid w:val="00A41CF2"/>
    <w:rsid w:val="00A4203B"/>
    <w:rsid w:val="00A42319"/>
    <w:rsid w:val="00A42934"/>
    <w:rsid w:val="00A42A0D"/>
    <w:rsid w:val="00A42A2C"/>
    <w:rsid w:val="00A42B34"/>
    <w:rsid w:val="00A42F63"/>
    <w:rsid w:val="00A431E7"/>
    <w:rsid w:val="00A4336C"/>
    <w:rsid w:val="00A433E2"/>
    <w:rsid w:val="00A43491"/>
    <w:rsid w:val="00A43851"/>
    <w:rsid w:val="00A43AB2"/>
    <w:rsid w:val="00A43F2A"/>
    <w:rsid w:val="00A4422E"/>
    <w:rsid w:val="00A4476B"/>
    <w:rsid w:val="00A44C79"/>
    <w:rsid w:val="00A44E9E"/>
    <w:rsid w:val="00A459DE"/>
    <w:rsid w:val="00A460B7"/>
    <w:rsid w:val="00A46156"/>
    <w:rsid w:val="00A4643C"/>
    <w:rsid w:val="00A46ADA"/>
    <w:rsid w:val="00A46F88"/>
    <w:rsid w:val="00A47202"/>
    <w:rsid w:val="00A47729"/>
    <w:rsid w:val="00A4794C"/>
    <w:rsid w:val="00A50050"/>
    <w:rsid w:val="00A501D5"/>
    <w:rsid w:val="00A502DC"/>
    <w:rsid w:val="00A502E2"/>
    <w:rsid w:val="00A507E1"/>
    <w:rsid w:val="00A508D1"/>
    <w:rsid w:val="00A511E5"/>
    <w:rsid w:val="00A511FE"/>
    <w:rsid w:val="00A51373"/>
    <w:rsid w:val="00A51CAF"/>
    <w:rsid w:val="00A51DCF"/>
    <w:rsid w:val="00A51EF6"/>
    <w:rsid w:val="00A52658"/>
    <w:rsid w:val="00A52A63"/>
    <w:rsid w:val="00A52C4D"/>
    <w:rsid w:val="00A52DFA"/>
    <w:rsid w:val="00A53120"/>
    <w:rsid w:val="00A53957"/>
    <w:rsid w:val="00A53BEC"/>
    <w:rsid w:val="00A53C4B"/>
    <w:rsid w:val="00A542CA"/>
    <w:rsid w:val="00A54637"/>
    <w:rsid w:val="00A54AD5"/>
    <w:rsid w:val="00A55276"/>
    <w:rsid w:val="00A55351"/>
    <w:rsid w:val="00A55DF8"/>
    <w:rsid w:val="00A55FB0"/>
    <w:rsid w:val="00A5603E"/>
    <w:rsid w:val="00A56B10"/>
    <w:rsid w:val="00A56E4C"/>
    <w:rsid w:val="00A57000"/>
    <w:rsid w:val="00A574CA"/>
    <w:rsid w:val="00A57534"/>
    <w:rsid w:val="00A57823"/>
    <w:rsid w:val="00A57898"/>
    <w:rsid w:val="00A57B0A"/>
    <w:rsid w:val="00A6082B"/>
    <w:rsid w:val="00A60B39"/>
    <w:rsid w:val="00A60B78"/>
    <w:rsid w:val="00A60F8F"/>
    <w:rsid w:val="00A611FE"/>
    <w:rsid w:val="00A6160E"/>
    <w:rsid w:val="00A616A8"/>
    <w:rsid w:val="00A61935"/>
    <w:rsid w:val="00A619C9"/>
    <w:rsid w:val="00A62045"/>
    <w:rsid w:val="00A62AF5"/>
    <w:rsid w:val="00A631AE"/>
    <w:rsid w:val="00A632F3"/>
    <w:rsid w:val="00A637DA"/>
    <w:rsid w:val="00A64B9C"/>
    <w:rsid w:val="00A64BB4"/>
    <w:rsid w:val="00A655B1"/>
    <w:rsid w:val="00A65C5B"/>
    <w:rsid w:val="00A6681B"/>
    <w:rsid w:val="00A669AF"/>
    <w:rsid w:val="00A670AA"/>
    <w:rsid w:val="00A670C2"/>
    <w:rsid w:val="00A67296"/>
    <w:rsid w:val="00A673D9"/>
    <w:rsid w:val="00A67AA5"/>
    <w:rsid w:val="00A67BBD"/>
    <w:rsid w:val="00A70130"/>
    <w:rsid w:val="00A703F1"/>
    <w:rsid w:val="00A705F0"/>
    <w:rsid w:val="00A705FE"/>
    <w:rsid w:val="00A70AA2"/>
    <w:rsid w:val="00A70D33"/>
    <w:rsid w:val="00A70DB2"/>
    <w:rsid w:val="00A70E64"/>
    <w:rsid w:val="00A7154E"/>
    <w:rsid w:val="00A715D7"/>
    <w:rsid w:val="00A7168B"/>
    <w:rsid w:val="00A716CE"/>
    <w:rsid w:val="00A716F5"/>
    <w:rsid w:val="00A71CB9"/>
    <w:rsid w:val="00A71EFE"/>
    <w:rsid w:val="00A72076"/>
    <w:rsid w:val="00A721A8"/>
    <w:rsid w:val="00A73041"/>
    <w:rsid w:val="00A7371F"/>
    <w:rsid w:val="00A73B51"/>
    <w:rsid w:val="00A73EA7"/>
    <w:rsid w:val="00A74184"/>
    <w:rsid w:val="00A741A1"/>
    <w:rsid w:val="00A74A68"/>
    <w:rsid w:val="00A74FE5"/>
    <w:rsid w:val="00A76158"/>
    <w:rsid w:val="00A775AF"/>
    <w:rsid w:val="00A77A51"/>
    <w:rsid w:val="00A77EDC"/>
    <w:rsid w:val="00A80859"/>
    <w:rsid w:val="00A80873"/>
    <w:rsid w:val="00A80962"/>
    <w:rsid w:val="00A80E71"/>
    <w:rsid w:val="00A80F6B"/>
    <w:rsid w:val="00A81533"/>
    <w:rsid w:val="00A82286"/>
    <w:rsid w:val="00A829B9"/>
    <w:rsid w:val="00A82A99"/>
    <w:rsid w:val="00A82B5D"/>
    <w:rsid w:val="00A82BA4"/>
    <w:rsid w:val="00A82D63"/>
    <w:rsid w:val="00A834B1"/>
    <w:rsid w:val="00A834F8"/>
    <w:rsid w:val="00A8384E"/>
    <w:rsid w:val="00A846AA"/>
    <w:rsid w:val="00A846B4"/>
    <w:rsid w:val="00A847FA"/>
    <w:rsid w:val="00A84BA7"/>
    <w:rsid w:val="00A84F25"/>
    <w:rsid w:val="00A8513F"/>
    <w:rsid w:val="00A8546A"/>
    <w:rsid w:val="00A8560B"/>
    <w:rsid w:val="00A85A1B"/>
    <w:rsid w:val="00A85E3E"/>
    <w:rsid w:val="00A86164"/>
    <w:rsid w:val="00A8628C"/>
    <w:rsid w:val="00A86523"/>
    <w:rsid w:val="00A868B0"/>
    <w:rsid w:val="00A86960"/>
    <w:rsid w:val="00A86BA9"/>
    <w:rsid w:val="00A86BF1"/>
    <w:rsid w:val="00A8709D"/>
    <w:rsid w:val="00A870F0"/>
    <w:rsid w:val="00A872AA"/>
    <w:rsid w:val="00A87439"/>
    <w:rsid w:val="00A8757C"/>
    <w:rsid w:val="00A87911"/>
    <w:rsid w:val="00A87B9D"/>
    <w:rsid w:val="00A90AA5"/>
    <w:rsid w:val="00A90C18"/>
    <w:rsid w:val="00A911F5"/>
    <w:rsid w:val="00A917D3"/>
    <w:rsid w:val="00A918AF"/>
    <w:rsid w:val="00A91AF9"/>
    <w:rsid w:val="00A92297"/>
    <w:rsid w:val="00A926F5"/>
    <w:rsid w:val="00A92A7C"/>
    <w:rsid w:val="00A93382"/>
    <w:rsid w:val="00A933BE"/>
    <w:rsid w:val="00A9350F"/>
    <w:rsid w:val="00A93732"/>
    <w:rsid w:val="00A941CD"/>
    <w:rsid w:val="00A94707"/>
    <w:rsid w:val="00A9492B"/>
    <w:rsid w:val="00A94A62"/>
    <w:rsid w:val="00A95066"/>
    <w:rsid w:val="00A95165"/>
    <w:rsid w:val="00A952AE"/>
    <w:rsid w:val="00A952BD"/>
    <w:rsid w:val="00A95336"/>
    <w:rsid w:val="00A95856"/>
    <w:rsid w:val="00A95B33"/>
    <w:rsid w:val="00A95C1D"/>
    <w:rsid w:val="00A95F1B"/>
    <w:rsid w:val="00A961C4"/>
    <w:rsid w:val="00A966B2"/>
    <w:rsid w:val="00A96860"/>
    <w:rsid w:val="00A96F5A"/>
    <w:rsid w:val="00A9747F"/>
    <w:rsid w:val="00A97530"/>
    <w:rsid w:val="00A97728"/>
    <w:rsid w:val="00A97A86"/>
    <w:rsid w:val="00A97B84"/>
    <w:rsid w:val="00A97F99"/>
    <w:rsid w:val="00AA001A"/>
    <w:rsid w:val="00AA0A39"/>
    <w:rsid w:val="00AA142A"/>
    <w:rsid w:val="00AA14BF"/>
    <w:rsid w:val="00AA17C8"/>
    <w:rsid w:val="00AA1EA4"/>
    <w:rsid w:val="00AA4375"/>
    <w:rsid w:val="00AA467E"/>
    <w:rsid w:val="00AA47C5"/>
    <w:rsid w:val="00AA48F4"/>
    <w:rsid w:val="00AA4DE4"/>
    <w:rsid w:val="00AA517C"/>
    <w:rsid w:val="00AA565F"/>
    <w:rsid w:val="00AA59B4"/>
    <w:rsid w:val="00AA5B09"/>
    <w:rsid w:val="00AA5DCA"/>
    <w:rsid w:val="00AA6982"/>
    <w:rsid w:val="00AA6D46"/>
    <w:rsid w:val="00AA73B9"/>
    <w:rsid w:val="00AA798D"/>
    <w:rsid w:val="00AB071F"/>
    <w:rsid w:val="00AB0AD3"/>
    <w:rsid w:val="00AB0B06"/>
    <w:rsid w:val="00AB0C59"/>
    <w:rsid w:val="00AB0D66"/>
    <w:rsid w:val="00AB0ED2"/>
    <w:rsid w:val="00AB1094"/>
    <w:rsid w:val="00AB11DF"/>
    <w:rsid w:val="00AB239D"/>
    <w:rsid w:val="00AB25A2"/>
    <w:rsid w:val="00AB2CA2"/>
    <w:rsid w:val="00AB2F72"/>
    <w:rsid w:val="00AB36D3"/>
    <w:rsid w:val="00AB3AE3"/>
    <w:rsid w:val="00AB3F8B"/>
    <w:rsid w:val="00AB46C1"/>
    <w:rsid w:val="00AB46CC"/>
    <w:rsid w:val="00AB4B48"/>
    <w:rsid w:val="00AB5092"/>
    <w:rsid w:val="00AB51C1"/>
    <w:rsid w:val="00AB5E0A"/>
    <w:rsid w:val="00AB6120"/>
    <w:rsid w:val="00AB6482"/>
    <w:rsid w:val="00AB67AC"/>
    <w:rsid w:val="00AB732A"/>
    <w:rsid w:val="00AB7510"/>
    <w:rsid w:val="00AC089E"/>
    <w:rsid w:val="00AC194D"/>
    <w:rsid w:val="00AC19D0"/>
    <w:rsid w:val="00AC1BA8"/>
    <w:rsid w:val="00AC1F37"/>
    <w:rsid w:val="00AC2111"/>
    <w:rsid w:val="00AC2395"/>
    <w:rsid w:val="00AC26DC"/>
    <w:rsid w:val="00AC29A9"/>
    <w:rsid w:val="00AC2E2B"/>
    <w:rsid w:val="00AC315D"/>
    <w:rsid w:val="00AC34AA"/>
    <w:rsid w:val="00AC3552"/>
    <w:rsid w:val="00AC3709"/>
    <w:rsid w:val="00AC3EC0"/>
    <w:rsid w:val="00AC3F74"/>
    <w:rsid w:val="00AC40E0"/>
    <w:rsid w:val="00AC46BF"/>
    <w:rsid w:val="00AC4AA8"/>
    <w:rsid w:val="00AC4BC0"/>
    <w:rsid w:val="00AC4C7E"/>
    <w:rsid w:val="00AC5465"/>
    <w:rsid w:val="00AC54CF"/>
    <w:rsid w:val="00AC5596"/>
    <w:rsid w:val="00AC6068"/>
    <w:rsid w:val="00AC664F"/>
    <w:rsid w:val="00AC6E76"/>
    <w:rsid w:val="00AC77B3"/>
    <w:rsid w:val="00AC798F"/>
    <w:rsid w:val="00AD01AB"/>
    <w:rsid w:val="00AD0EDC"/>
    <w:rsid w:val="00AD1392"/>
    <w:rsid w:val="00AD1941"/>
    <w:rsid w:val="00AD1ADE"/>
    <w:rsid w:val="00AD1F75"/>
    <w:rsid w:val="00AD1FC1"/>
    <w:rsid w:val="00AD2083"/>
    <w:rsid w:val="00AD20AB"/>
    <w:rsid w:val="00AD2185"/>
    <w:rsid w:val="00AD291A"/>
    <w:rsid w:val="00AD2C8B"/>
    <w:rsid w:val="00AD2D3D"/>
    <w:rsid w:val="00AD320D"/>
    <w:rsid w:val="00AD3299"/>
    <w:rsid w:val="00AD32BF"/>
    <w:rsid w:val="00AD33BC"/>
    <w:rsid w:val="00AD38BF"/>
    <w:rsid w:val="00AD3A3F"/>
    <w:rsid w:val="00AD3C56"/>
    <w:rsid w:val="00AD42D6"/>
    <w:rsid w:val="00AD43CB"/>
    <w:rsid w:val="00AD45B0"/>
    <w:rsid w:val="00AD4646"/>
    <w:rsid w:val="00AD49C4"/>
    <w:rsid w:val="00AD4F1C"/>
    <w:rsid w:val="00AD4F64"/>
    <w:rsid w:val="00AD5115"/>
    <w:rsid w:val="00AD5AA5"/>
    <w:rsid w:val="00AD5ECB"/>
    <w:rsid w:val="00AD60D9"/>
    <w:rsid w:val="00AD67BF"/>
    <w:rsid w:val="00AD67C8"/>
    <w:rsid w:val="00AD6957"/>
    <w:rsid w:val="00AD76D3"/>
    <w:rsid w:val="00AD77A5"/>
    <w:rsid w:val="00AE0052"/>
    <w:rsid w:val="00AE06DD"/>
    <w:rsid w:val="00AE13B5"/>
    <w:rsid w:val="00AE1710"/>
    <w:rsid w:val="00AE17A2"/>
    <w:rsid w:val="00AE188F"/>
    <w:rsid w:val="00AE1913"/>
    <w:rsid w:val="00AE266E"/>
    <w:rsid w:val="00AE28B2"/>
    <w:rsid w:val="00AE28E9"/>
    <w:rsid w:val="00AE2AEA"/>
    <w:rsid w:val="00AE2CCC"/>
    <w:rsid w:val="00AE2EEA"/>
    <w:rsid w:val="00AE2FB8"/>
    <w:rsid w:val="00AE30B9"/>
    <w:rsid w:val="00AE3144"/>
    <w:rsid w:val="00AE3321"/>
    <w:rsid w:val="00AE33C4"/>
    <w:rsid w:val="00AE36E4"/>
    <w:rsid w:val="00AE45AA"/>
    <w:rsid w:val="00AE48F8"/>
    <w:rsid w:val="00AE4CF0"/>
    <w:rsid w:val="00AE5198"/>
    <w:rsid w:val="00AE5458"/>
    <w:rsid w:val="00AE5593"/>
    <w:rsid w:val="00AE67E4"/>
    <w:rsid w:val="00AE6A65"/>
    <w:rsid w:val="00AE6A70"/>
    <w:rsid w:val="00AE6BC0"/>
    <w:rsid w:val="00AE6FE3"/>
    <w:rsid w:val="00AE7129"/>
    <w:rsid w:val="00AE7EA8"/>
    <w:rsid w:val="00AE7F80"/>
    <w:rsid w:val="00AF02BB"/>
    <w:rsid w:val="00AF052D"/>
    <w:rsid w:val="00AF0F2C"/>
    <w:rsid w:val="00AF0F72"/>
    <w:rsid w:val="00AF111B"/>
    <w:rsid w:val="00AF19C4"/>
    <w:rsid w:val="00AF1B13"/>
    <w:rsid w:val="00AF1D05"/>
    <w:rsid w:val="00AF1EA4"/>
    <w:rsid w:val="00AF2812"/>
    <w:rsid w:val="00AF29EA"/>
    <w:rsid w:val="00AF2AB0"/>
    <w:rsid w:val="00AF2BD7"/>
    <w:rsid w:val="00AF2C90"/>
    <w:rsid w:val="00AF2FF6"/>
    <w:rsid w:val="00AF3475"/>
    <w:rsid w:val="00AF3762"/>
    <w:rsid w:val="00AF397F"/>
    <w:rsid w:val="00AF3A78"/>
    <w:rsid w:val="00AF3AA1"/>
    <w:rsid w:val="00AF3F08"/>
    <w:rsid w:val="00AF405F"/>
    <w:rsid w:val="00AF426E"/>
    <w:rsid w:val="00AF46FA"/>
    <w:rsid w:val="00AF479D"/>
    <w:rsid w:val="00AF4DA2"/>
    <w:rsid w:val="00AF5644"/>
    <w:rsid w:val="00AF5921"/>
    <w:rsid w:val="00AF646E"/>
    <w:rsid w:val="00AF64D4"/>
    <w:rsid w:val="00AF652E"/>
    <w:rsid w:val="00AF6D63"/>
    <w:rsid w:val="00AF7018"/>
    <w:rsid w:val="00AF7E42"/>
    <w:rsid w:val="00AF7EC8"/>
    <w:rsid w:val="00AF7F4C"/>
    <w:rsid w:val="00B00557"/>
    <w:rsid w:val="00B005E6"/>
    <w:rsid w:val="00B00884"/>
    <w:rsid w:val="00B00EAE"/>
    <w:rsid w:val="00B0124E"/>
    <w:rsid w:val="00B012D2"/>
    <w:rsid w:val="00B01456"/>
    <w:rsid w:val="00B01CE6"/>
    <w:rsid w:val="00B02260"/>
    <w:rsid w:val="00B02450"/>
    <w:rsid w:val="00B0270B"/>
    <w:rsid w:val="00B02A7D"/>
    <w:rsid w:val="00B02B17"/>
    <w:rsid w:val="00B02B59"/>
    <w:rsid w:val="00B02DF8"/>
    <w:rsid w:val="00B02F8E"/>
    <w:rsid w:val="00B0338C"/>
    <w:rsid w:val="00B03730"/>
    <w:rsid w:val="00B03AAF"/>
    <w:rsid w:val="00B04EAB"/>
    <w:rsid w:val="00B0538E"/>
    <w:rsid w:val="00B05417"/>
    <w:rsid w:val="00B05503"/>
    <w:rsid w:val="00B05628"/>
    <w:rsid w:val="00B056C6"/>
    <w:rsid w:val="00B056EB"/>
    <w:rsid w:val="00B05CBA"/>
    <w:rsid w:val="00B061CA"/>
    <w:rsid w:val="00B0632C"/>
    <w:rsid w:val="00B06688"/>
    <w:rsid w:val="00B06759"/>
    <w:rsid w:val="00B06810"/>
    <w:rsid w:val="00B0683D"/>
    <w:rsid w:val="00B07489"/>
    <w:rsid w:val="00B07C35"/>
    <w:rsid w:val="00B07DD4"/>
    <w:rsid w:val="00B07FAE"/>
    <w:rsid w:val="00B10032"/>
    <w:rsid w:val="00B107DD"/>
    <w:rsid w:val="00B10BA8"/>
    <w:rsid w:val="00B10BE2"/>
    <w:rsid w:val="00B10D11"/>
    <w:rsid w:val="00B10F79"/>
    <w:rsid w:val="00B1196D"/>
    <w:rsid w:val="00B126CD"/>
    <w:rsid w:val="00B1332C"/>
    <w:rsid w:val="00B13687"/>
    <w:rsid w:val="00B138BA"/>
    <w:rsid w:val="00B13E4B"/>
    <w:rsid w:val="00B13FC5"/>
    <w:rsid w:val="00B14419"/>
    <w:rsid w:val="00B14AA6"/>
    <w:rsid w:val="00B14B0A"/>
    <w:rsid w:val="00B150D6"/>
    <w:rsid w:val="00B150F8"/>
    <w:rsid w:val="00B15898"/>
    <w:rsid w:val="00B158A2"/>
    <w:rsid w:val="00B15B4A"/>
    <w:rsid w:val="00B15C55"/>
    <w:rsid w:val="00B15E39"/>
    <w:rsid w:val="00B16CB5"/>
    <w:rsid w:val="00B16CD0"/>
    <w:rsid w:val="00B17302"/>
    <w:rsid w:val="00B174BA"/>
    <w:rsid w:val="00B200CE"/>
    <w:rsid w:val="00B200E0"/>
    <w:rsid w:val="00B204CD"/>
    <w:rsid w:val="00B216F3"/>
    <w:rsid w:val="00B21742"/>
    <w:rsid w:val="00B21758"/>
    <w:rsid w:val="00B21AF4"/>
    <w:rsid w:val="00B21B9C"/>
    <w:rsid w:val="00B21C98"/>
    <w:rsid w:val="00B21D1C"/>
    <w:rsid w:val="00B21DD7"/>
    <w:rsid w:val="00B221C4"/>
    <w:rsid w:val="00B2221E"/>
    <w:rsid w:val="00B223A3"/>
    <w:rsid w:val="00B22A84"/>
    <w:rsid w:val="00B22C84"/>
    <w:rsid w:val="00B22D06"/>
    <w:rsid w:val="00B23096"/>
    <w:rsid w:val="00B235B0"/>
    <w:rsid w:val="00B2412E"/>
    <w:rsid w:val="00B24449"/>
    <w:rsid w:val="00B2457A"/>
    <w:rsid w:val="00B24613"/>
    <w:rsid w:val="00B249F7"/>
    <w:rsid w:val="00B24AF8"/>
    <w:rsid w:val="00B24EFE"/>
    <w:rsid w:val="00B24F05"/>
    <w:rsid w:val="00B253E2"/>
    <w:rsid w:val="00B25787"/>
    <w:rsid w:val="00B25B0C"/>
    <w:rsid w:val="00B25B3D"/>
    <w:rsid w:val="00B25DCD"/>
    <w:rsid w:val="00B25EBD"/>
    <w:rsid w:val="00B26515"/>
    <w:rsid w:val="00B2653F"/>
    <w:rsid w:val="00B26BF9"/>
    <w:rsid w:val="00B26DD8"/>
    <w:rsid w:val="00B26E2F"/>
    <w:rsid w:val="00B3036B"/>
    <w:rsid w:val="00B3046F"/>
    <w:rsid w:val="00B30993"/>
    <w:rsid w:val="00B30E05"/>
    <w:rsid w:val="00B31082"/>
    <w:rsid w:val="00B31D2B"/>
    <w:rsid w:val="00B3200F"/>
    <w:rsid w:val="00B32175"/>
    <w:rsid w:val="00B3284D"/>
    <w:rsid w:val="00B32FB1"/>
    <w:rsid w:val="00B33009"/>
    <w:rsid w:val="00B33345"/>
    <w:rsid w:val="00B334FC"/>
    <w:rsid w:val="00B33ACC"/>
    <w:rsid w:val="00B33D9F"/>
    <w:rsid w:val="00B33E11"/>
    <w:rsid w:val="00B34074"/>
    <w:rsid w:val="00B34489"/>
    <w:rsid w:val="00B34718"/>
    <w:rsid w:val="00B348D2"/>
    <w:rsid w:val="00B34B2D"/>
    <w:rsid w:val="00B34CC7"/>
    <w:rsid w:val="00B34D5D"/>
    <w:rsid w:val="00B34DEE"/>
    <w:rsid w:val="00B357A0"/>
    <w:rsid w:val="00B365AB"/>
    <w:rsid w:val="00B36684"/>
    <w:rsid w:val="00B36B77"/>
    <w:rsid w:val="00B3725B"/>
    <w:rsid w:val="00B373C1"/>
    <w:rsid w:val="00B373FE"/>
    <w:rsid w:val="00B37432"/>
    <w:rsid w:val="00B376F4"/>
    <w:rsid w:val="00B377AE"/>
    <w:rsid w:val="00B377CD"/>
    <w:rsid w:val="00B37B64"/>
    <w:rsid w:val="00B4011C"/>
    <w:rsid w:val="00B40221"/>
    <w:rsid w:val="00B40C42"/>
    <w:rsid w:val="00B410D7"/>
    <w:rsid w:val="00B415C2"/>
    <w:rsid w:val="00B41770"/>
    <w:rsid w:val="00B419D5"/>
    <w:rsid w:val="00B41D81"/>
    <w:rsid w:val="00B421FE"/>
    <w:rsid w:val="00B429F7"/>
    <w:rsid w:val="00B42D80"/>
    <w:rsid w:val="00B433D2"/>
    <w:rsid w:val="00B43661"/>
    <w:rsid w:val="00B43CF6"/>
    <w:rsid w:val="00B44961"/>
    <w:rsid w:val="00B45494"/>
    <w:rsid w:val="00B45F65"/>
    <w:rsid w:val="00B46069"/>
    <w:rsid w:val="00B460CE"/>
    <w:rsid w:val="00B46B56"/>
    <w:rsid w:val="00B47194"/>
    <w:rsid w:val="00B47206"/>
    <w:rsid w:val="00B4774C"/>
    <w:rsid w:val="00B477C2"/>
    <w:rsid w:val="00B478D3"/>
    <w:rsid w:val="00B47ED6"/>
    <w:rsid w:val="00B50AF0"/>
    <w:rsid w:val="00B50D4D"/>
    <w:rsid w:val="00B50E1A"/>
    <w:rsid w:val="00B51097"/>
    <w:rsid w:val="00B51368"/>
    <w:rsid w:val="00B514BB"/>
    <w:rsid w:val="00B5168D"/>
    <w:rsid w:val="00B51A0E"/>
    <w:rsid w:val="00B51D5F"/>
    <w:rsid w:val="00B51E72"/>
    <w:rsid w:val="00B521E4"/>
    <w:rsid w:val="00B52908"/>
    <w:rsid w:val="00B52BC7"/>
    <w:rsid w:val="00B5316E"/>
    <w:rsid w:val="00B535DD"/>
    <w:rsid w:val="00B5375A"/>
    <w:rsid w:val="00B53C66"/>
    <w:rsid w:val="00B54BCA"/>
    <w:rsid w:val="00B54C0F"/>
    <w:rsid w:val="00B55E64"/>
    <w:rsid w:val="00B5601C"/>
    <w:rsid w:val="00B5609D"/>
    <w:rsid w:val="00B563A6"/>
    <w:rsid w:val="00B56F02"/>
    <w:rsid w:val="00B56F84"/>
    <w:rsid w:val="00B570A1"/>
    <w:rsid w:val="00B572C1"/>
    <w:rsid w:val="00B57310"/>
    <w:rsid w:val="00B574C1"/>
    <w:rsid w:val="00B5754F"/>
    <w:rsid w:val="00B5762C"/>
    <w:rsid w:val="00B57E49"/>
    <w:rsid w:val="00B57E4E"/>
    <w:rsid w:val="00B57F03"/>
    <w:rsid w:val="00B60223"/>
    <w:rsid w:val="00B602F0"/>
    <w:rsid w:val="00B608E2"/>
    <w:rsid w:val="00B609D2"/>
    <w:rsid w:val="00B609E3"/>
    <w:rsid w:val="00B60EFE"/>
    <w:rsid w:val="00B61443"/>
    <w:rsid w:val="00B6184B"/>
    <w:rsid w:val="00B61F22"/>
    <w:rsid w:val="00B61F29"/>
    <w:rsid w:val="00B620CF"/>
    <w:rsid w:val="00B621F2"/>
    <w:rsid w:val="00B62B25"/>
    <w:rsid w:val="00B63016"/>
    <w:rsid w:val="00B6357E"/>
    <w:rsid w:val="00B63642"/>
    <w:rsid w:val="00B63E3B"/>
    <w:rsid w:val="00B646C0"/>
    <w:rsid w:val="00B64A91"/>
    <w:rsid w:val="00B657C7"/>
    <w:rsid w:val="00B65A7E"/>
    <w:rsid w:val="00B65B2F"/>
    <w:rsid w:val="00B65FA9"/>
    <w:rsid w:val="00B66AF1"/>
    <w:rsid w:val="00B66EBC"/>
    <w:rsid w:val="00B67603"/>
    <w:rsid w:val="00B67A8E"/>
    <w:rsid w:val="00B7002B"/>
    <w:rsid w:val="00B704DD"/>
    <w:rsid w:val="00B70906"/>
    <w:rsid w:val="00B70E12"/>
    <w:rsid w:val="00B71023"/>
    <w:rsid w:val="00B7121C"/>
    <w:rsid w:val="00B714D6"/>
    <w:rsid w:val="00B71C18"/>
    <w:rsid w:val="00B72741"/>
    <w:rsid w:val="00B72A7F"/>
    <w:rsid w:val="00B730D0"/>
    <w:rsid w:val="00B731FC"/>
    <w:rsid w:val="00B73999"/>
    <w:rsid w:val="00B73C7A"/>
    <w:rsid w:val="00B741EB"/>
    <w:rsid w:val="00B745FD"/>
    <w:rsid w:val="00B749D0"/>
    <w:rsid w:val="00B74CBB"/>
    <w:rsid w:val="00B74E3E"/>
    <w:rsid w:val="00B7518A"/>
    <w:rsid w:val="00B75F8A"/>
    <w:rsid w:val="00B768FF"/>
    <w:rsid w:val="00B76CE8"/>
    <w:rsid w:val="00B772D0"/>
    <w:rsid w:val="00B776C5"/>
    <w:rsid w:val="00B77B7C"/>
    <w:rsid w:val="00B8016F"/>
    <w:rsid w:val="00B8131F"/>
    <w:rsid w:val="00B8173D"/>
    <w:rsid w:val="00B817B0"/>
    <w:rsid w:val="00B82093"/>
    <w:rsid w:val="00B822AD"/>
    <w:rsid w:val="00B82700"/>
    <w:rsid w:val="00B82EAE"/>
    <w:rsid w:val="00B83955"/>
    <w:rsid w:val="00B839DF"/>
    <w:rsid w:val="00B83A01"/>
    <w:rsid w:val="00B83CE4"/>
    <w:rsid w:val="00B83E56"/>
    <w:rsid w:val="00B83ED7"/>
    <w:rsid w:val="00B84B34"/>
    <w:rsid w:val="00B8500B"/>
    <w:rsid w:val="00B85097"/>
    <w:rsid w:val="00B855EC"/>
    <w:rsid w:val="00B85EC8"/>
    <w:rsid w:val="00B86093"/>
    <w:rsid w:val="00B865C4"/>
    <w:rsid w:val="00B86761"/>
    <w:rsid w:val="00B86D1F"/>
    <w:rsid w:val="00B86E18"/>
    <w:rsid w:val="00B86F54"/>
    <w:rsid w:val="00B871C8"/>
    <w:rsid w:val="00B8755C"/>
    <w:rsid w:val="00B87851"/>
    <w:rsid w:val="00B8792A"/>
    <w:rsid w:val="00B87EEA"/>
    <w:rsid w:val="00B90DFA"/>
    <w:rsid w:val="00B914FF"/>
    <w:rsid w:val="00B916BE"/>
    <w:rsid w:val="00B91DDA"/>
    <w:rsid w:val="00B9212C"/>
    <w:rsid w:val="00B92D61"/>
    <w:rsid w:val="00B93379"/>
    <w:rsid w:val="00B9390F"/>
    <w:rsid w:val="00B94375"/>
    <w:rsid w:val="00B94481"/>
    <w:rsid w:val="00B94867"/>
    <w:rsid w:val="00B94958"/>
    <w:rsid w:val="00B95802"/>
    <w:rsid w:val="00B959DD"/>
    <w:rsid w:val="00B95B1B"/>
    <w:rsid w:val="00B9607E"/>
    <w:rsid w:val="00B9677A"/>
    <w:rsid w:val="00B96957"/>
    <w:rsid w:val="00B96974"/>
    <w:rsid w:val="00B97521"/>
    <w:rsid w:val="00B97895"/>
    <w:rsid w:val="00B97B2A"/>
    <w:rsid w:val="00B97BD9"/>
    <w:rsid w:val="00BA0059"/>
    <w:rsid w:val="00BA006C"/>
    <w:rsid w:val="00BA03A5"/>
    <w:rsid w:val="00BA03C3"/>
    <w:rsid w:val="00BA0991"/>
    <w:rsid w:val="00BA09BF"/>
    <w:rsid w:val="00BA13FE"/>
    <w:rsid w:val="00BA15DB"/>
    <w:rsid w:val="00BA1620"/>
    <w:rsid w:val="00BA1CB1"/>
    <w:rsid w:val="00BA1DE7"/>
    <w:rsid w:val="00BA2748"/>
    <w:rsid w:val="00BA2EED"/>
    <w:rsid w:val="00BA2FCA"/>
    <w:rsid w:val="00BA3576"/>
    <w:rsid w:val="00BA386E"/>
    <w:rsid w:val="00BA3A09"/>
    <w:rsid w:val="00BA3A5D"/>
    <w:rsid w:val="00BA4238"/>
    <w:rsid w:val="00BA43CD"/>
    <w:rsid w:val="00BA46CD"/>
    <w:rsid w:val="00BA5059"/>
    <w:rsid w:val="00BA53D5"/>
    <w:rsid w:val="00BA5787"/>
    <w:rsid w:val="00BA58F6"/>
    <w:rsid w:val="00BA6C2F"/>
    <w:rsid w:val="00BB023B"/>
    <w:rsid w:val="00BB061F"/>
    <w:rsid w:val="00BB1B00"/>
    <w:rsid w:val="00BB1EC6"/>
    <w:rsid w:val="00BB1F68"/>
    <w:rsid w:val="00BB2501"/>
    <w:rsid w:val="00BB2540"/>
    <w:rsid w:val="00BB27ED"/>
    <w:rsid w:val="00BB2A38"/>
    <w:rsid w:val="00BB2B38"/>
    <w:rsid w:val="00BB2C44"/>
    <w:rsid w:val="00BB34E5"/>
    <w:rsid w:val="00BB3B0C"/>
    <w:rsid w:val="00BB3CB1"/>
    <w:rsid w:val="00BB3CCD"/>
    <w:rsid w:val="00BB40F4"/>
    <w:rsid w:val="00BB4186"/>
    <w:rsid w:val="00BB4242"/>
    <w:rsid w:val="00BB4753"/>
    <w:rsid w:val="00BB4A2D"/>
    <w:rsid w:val="00BB4DB7"/>
    <w:rsid w:val="00BB5189"/>
    <w:rsid w:val="00BB5B41"/>
    <w:rsid w:val="00BB5EE2"/>
    <w:rsid w:val="00BB6322"/>
    <w:rsid w:val="00BB637C"/>
    <w:rsid w:val="00BB6B5C"/>
    <w:rsid w:val="00BB6D05"/>
    <w:rsid w:val="00BB71CD"/>
    <w:rsid w:val="00BB7391"/>
    <w:rsid w:val="00BC01CF"/>
    <w:rsid w:val="00BC034F"/>
    <w:rsid w:val="00BC0F4F"/>
    <w:rsid w:val="00BC14E8"/>
    <w:rsid w:val="00BC154D"/>
    <w:rsid w:val="00BC2F02"/>
    <w:rsid w:val="00BC325A"/>
    <w:rsid w:val="00BC3C5D"/>
    <w:rsid w:val="00BC44C9"/>
    <w:rsid w:val="00BC463C"/>
    <w:rsid w:val="00BC4991"/>
    <w:rsid w:val="00BC4DD9"/>
    <w:rsid w:val="00BC56F1"/>
    <w:rsid w:val="00BC5803"/>
    <w:rsid w:val="00BC605C"/>
    <w:rsid w:val="00BC6166"/>
    <w:rsid w:val="00BC633F"/>
    <w:rsid w:val="00BC66DE"/>
    <w:rsid w:val="00BC66F2"/>
    <w:rsid w:val="00BC6A07"/>
    <w:rsid w:val="00BC73F3"/>
    <w:rsid w:val="00BC7C18"/>
    <w:rsid w:val="00BD0017"/>
    <w:rsid w:val="00BD0073"/>
    <w:rsid w:val="00BD00B5"/>
    <w:rsid w:val="00BD0F19"/>
    <w:rsid w:val="00BD1AEC"/>
    <w:rsid w:val="00BD1D79"/>
    <w:rsid w:val="00BD20C7"/>
    <w:rsid w:val="00BD273A"/>
    <w:rsid w:val="00BD27DC"/>
    <w:rsid w:val="00BD2B46"/>
    <w:rsid w:val="00BD2BAB"/>
    <w:rsid w:val="00BD2D04"/>
    <w:rsid w:val="00BD3374"/>
    <w:rsid w:val="00BD33E2"/>
    <w:rsid w:val="00BD3720"/>
    <w:rsid w:val="00BD375E"/>
    <w:rsid w:val="00BD3B5F"/>
    <w:rsid w:val="00BD405A"/>
    <w:rsid w:val="00BD4BC8"/>
    <w:rsid w:val="00BD4EF8"/>
    <w:rsid w:val="00BD508A"/>
    <w:rsid w:val="00BD53DF"/>
    <w:rsid w:val="00BD55FA"/>
    <w:rsid w:val="00BD578D"/>
    <w:rsid w:val="00BD5832"/>
    <w:rsid w:val="00BD5A42"/>
    <w:rsid w:val="00BD5B4D"/>
    <w:rsid w:val="00BD5E80"/>
    <w:rsid w:val="00BD6607"/>
    <w:rsid w:val="00BD69E5"/>
    <w:rsid w:val="00BD6A5A"/>
    <w:rsid w:val="00BD6C1D"/>
    <w:rsid w:val="00BD7002"/>
    <w:rsid w:val="00BD75FF"/>
    <w:rsid w:val="00BD789E"/>
    <w:rsid w:val="00BD7C2B"/>
    <w:rsid w:val="00BD7EAB"/>
    <w:rsid w:val="00BE03F1"/>
    <w:rsid w:val="00BE0A1D"/>
    <w:rsid w:val="00BE0B9C"/>
    <w:rsid w:val="00BE0F72"/>
    <w:rsid w:val="00BE123F"/>
    <w:rsid w:val="00BE1CA9"/>
    <w:rsid w:val="00BE2468"/>
    <w:rsid w:val="00BE2490"/>
    <w:rsid w:val="00BE290F"/>
    <w:rsid w:val="00BE3EEC"/>
    <w:rsid w:val="00BE3F0D"/>
    <w:rsid w:val="00BE44A5"/>
    <w:rsid w:val="00BE4D42"/>
    <w:rsid w:val="00BE5537"/>
    <w:rsid w:val="00BE5AC6"/>
    <w:rsid w:val="00BE6369"/>
    <w:rsid w:val="00BE68F9"/>
    <w:rsid w:val="00BE7982"/>
    <w:rsid w:val="00BF087C"/>
    <w:rsid w:val="00BF09F9"/>
    <w:rsid w:val="00BF1468"/>
    <w:rsid w:val="00BF1D14"/>
    <w:rsid w:val="00BF1DD1"/>
    <w:rsid w:val="00BF284E"/>
    <w:rsid w:val="00BF2D27"/>
    <w:rsid w:val="00BF364D"/>
    <w:rsid w:val="00BF37A9"/>
    <w:rsid w:val="00BF3B2A"/>
    <w:rsid w:val="00BF3FA7"/>
    <w:rsid w:val="00BF4E0F"/>
    <w:rsid w:val="00BF5123"/>
    <w:rsid w:val="00BF5549"/>
    <w:rsid w:val="00BF69BC"/>
    <w:rsid w:val="00BF6E1F"/>
    <w:rsid w:val="00BF75C5"/>
    <w:rsid w:val="00BF7760"/>
    <w:rsid w:val="00BF7EB9"/>
    <w:rsid w:val="00C00905"/>
    <w:rsid w:val="00C00AE1"/>
    <w:rsid w:val="00C00DD5"/>
    <w:rsid w:val="00C01135"/>
    <w:rsid w:val="00C01281"/>
    <w:rsid w:val="00C014E6"/>
    <w:rsid w:val="00C01FF1"/>
    <w:rsid w:val="00C022F2"/>
    <w:rsid w:val="00C02495"/>
    <w:rsid w:val="00C02FBC"/>
    <w:rsid w:val="00C03105"/>
    <w:rsid w:val="00C036FA"/>
    <w:rsid w:val="00C03A99"/>
    <w:rsid w:val="00C046F3"/>
    <w:rsid w:val="00C049A4"/>
    <w:rsid w:val="00C04C0A"/>
    <w:rsid w:val="00C04E86"/>
    <w:rsid w:val="00C04F54"/>
    <w:rsid w:val="00C053CA"/>
    <w:rsid w:val="00C05776"/>
    <w:rsid w:val="00C058A2"/>
    <w:rsid w:val="00C0633D"/>
    <w:rsid w:val="00C06920"/>
    <w:rsid w:val="00C0693F"/>
    <w:rsid w:val="00C06B9D"/>
    <w:rsid w:val="00C06F57"/>
    <w:rsid w:val="00C06F6B"/>
    <w:rsid w:val="00C06F99"/>
    <w:rsid w:val="00C079DF"/>
    <w:rsid w:val="00C07C87"/>
    <w:rsid w:val="00C104E2"/>
    <w:rsid w:val="00C109EF"/>
    <w:rsid w:val="00C10DB8"/>
    <w:rsid w:val="00C110C2"/>
    <w:rsid w:val="00C11333"/>
    <w:rsid w:val="00C1155C"/>
    <w:rsid w:val="00C11AF6"/>
    <w:rsid w:val="00C12E55"/>
    <w:rsid w:val="00C1371C"/>
    <w:rsid w:val="00C13BC1"/>
    <w:rsid w:val="00C13D51"/>
    <w:rsid w:val="00C14188"/>
    <w:rsid w:val="00C14703"/>
    <w:rsid w:val="00C1484C"/>
    <w:rsid w:val="00C149D5"/>
    <w:rsid w:val="00C14C00"/>
    <w:rsid w:val="00C14E12"/>
    <w:rsid w:val="00C14ED7"/>
    <w:rsid w:val="00C152F0"/>
    <w:rsid w:val="00C15AB4"/>
    <w:rsid w:val="00C15BCF"/>
    <w:rsid w:val="00C16031"/>
    <w:rsid w:val="00C1608D"/>
    <w:rsid w:val="00C16772"/>
    <w:rsid w:val="00C16970"/>
    <w:rsid w:val="00C16A31"/>
    <w:rsid w:val="00C16D42"/>
    <w:rsid w:val="00C16D71"/>
    <w:rsid w:val="00C16DA2"/>
    <w:rsid w:val="00C172EA"/>
    <w:rsid w:val="00C175EA"/>
    <w:rsid w:val="00C17D41"/>
    <w:rsid w:val="00C204C2"/>
    <w:rsid w:val="00C2083A"/>
    <w:rsid w:val="00C21154"/>
    <w:rsid w:val="00C212E3"/>
    <w:rsid w:val="00C221A2"/>
    <w:rsid w:val="00C22821"/>
    <w:rsid w:val="00C229DB"/>
    <w:rsid w:val="00C239E7"/>
    <w:rsid w:val="00C241DA"/>
    <w:rsid w:val="00C246FB"/>
    <w:rsid w:val="00C24A85"/>
    <w:rsid w:val="00C24F19"/>
    <w:rsid w:val="00C24F42"/>
    <w:rsid w:val="00C253FD"/>
    <w:rsid w:val="00C254BE"/>
    <w:rsid w:val="00C25747"/>
    <w:rsid w:val="00C25AD3"/>
    <w:rsid w:val="00C25E7B"/>
    <w:rsid w:val="00C2668D"/>
    <w:rsid w:val="00C2735C"/>
    <w:rsid w:val="00C276DD"/>
    <w:rsid w:val="00C27B03"/>
    <w:rsid w:val="00C27CE4"/>
    <w:rsid w:val="00C27D4F"/>
    <w:rsid w:val="00C27DB5"/>
    <w:rsid w:val="00C27EA5"/>
    <w:rsid w:val="00C30285"/>
    <w:rsid w:val="00C30338"/>
    <w:rsid w:val="00C30388"/>
    <w:rsid w:val="00C30657"/>
    <w:rsid w:val="00C30893"/>
    <w:rsid w:val="00C30E30"/>
    <w:rsid w:val="00C3164B"/>
    <w:rsid w:val="00C316C4"/>
    <w:rsid w:val="00C31737"/>
    <w:rsid w:val="00C31927"/>
    <w:rsid w:val="00C31FD8"/>
    <w:rsid w:val="00C32151"/>
    <w:rsid w:val="00C324D5"/>
    <w:rsid w:val="00C324F0"/>
    <w:rsid w:val="00C32CE9"/>
    <w:rsid w:val="00C33631"/>
    <w:rsid w:val="00C3402F"/>
    <w:rsid w:val="00C342A8"/>
    <w:rsid w:val="00C345AC"/>
    <w:rsid w:val="00C347F5"/>
    <w:rsid w:val="00C348C5"/>
    <w:rsid w:val="00C34EB5"/>
    <w:rsid w:val="00C3525E"/>
    <w:rsid w:val="00C35ABD"/>
    <w:rsid w:val="00C36037"/>
    <w:rsid w:val="00C364E6"/>
    <w:rsid w:val="00C36A0E"/>
    <w:rsid w:val="00C36B54"/>
    <w:rsid w:val="00C36BE8"/>
    <w:rsid w:val="00C3703B"/>
    <w:rsid w:val="00C370B8"/>
    <w:rsid w:val="00C3714C"/>
    <w:rsid w:val="00C37EEF"/>
    <w:rsid w:val="00C4011B"/>
    <w:rsid w:val="00C4074D"/>
    <w:rsid w:val="00C407C9"/>
    <w:rsid w:val="00C407D1"/>
    <w:rsid w:val="00C40FD6"/>
    <w:rsid w:val="00C42104"/>
    <w:rsid w:val="00C422A6"/>
    <w:rsid w:val="00C424CA"/>
    <w:rsid w:val="00C42715"/>
    <w:rsid w:val="00C428F9"/>
    <w:rsid w:val="00C42CAA"/>
    <w:rsid w:val="00C42CE0"/>
    <w:rsid w:val="00C42D05"/>
    <w:rsid w:val="00C42EA9"/>
    <w:rsid w:val="00C431EE"/>
    <w:rsid w:val="00C432F0"/>
    <w:rsid w:val="00C43408"/>
    <w:rsid w:val="00C441EF"/>
    <w:rsid w:val="00C44848"/>
    <w:rsid w:val="00C45116"/>
    <w:rsid w:val="00C4536C"/>
    <w:rsid w:val="00C45511"/>
    <w:rsid w:val="00C45D8F"/>
    <w:rsid w:val="00C46647"/>
    <w:rsid w:val="00C46A5D"/>
    <w:rsid w:val="00C46C70"/>
    <w:rsid w:val="00C46D75"/>
    <w:rsid w:val="00C472C4"/>
    <w:rsid w:val="00C476A7"/>
    <w:rsid w:val="00C47A5E"/>
    <w:rsid w:val="00C50373"/>
    <w:rsid w:val="00C5051D"/>
    <w:rsid w:val="00C50AE6"/>
    <w:rsid w:val="00C50CBF"/>
    <w:rsid w:val="00C51443"/>
    <w:rsid w:val="00C51458"/>
    <w:rsid w:val="00C514F1"/>
    <w:rsid w:val="00C51636"/>
    <w:rsid w:val="00C517B9"/>
    <w:rsid w:val="00C5191E"/>
    <w:rsid w:val="00C51DC7"/>
    <w:rsid w:val="00C51E81"/>
    <w:rsid w:val="00C51FDF"/>
    <w:rsid w:val="00C520A5"/>
    <w:rsid w:val="00C5274A"/>
    <w:rsid w:val="00C527AA"/>
    <w:rsid w:val="00C527B8"/>
    <w:rsid w:val="00C52BB0"/>
    <w:rsid w:val="00C52FC8"/>
    <w:rsid w:val="00C53028"/>
    <w:rsid w:val="00C53FDD"/>
    <w:rsid w:val="00C54151"/>
    <w:rsid w:val="00C5419E"/>
    <w:rsid w:val="00C5454B"/>
    <w:rsid w:val="00C54557"/>
    <w:rsid w:val="00C547D1"/>
    <w:rsid w:val="00C548C6"/>
    <w:rsid w:val="00C54AEA"/>
    <w:rsid w:val="00C54EE7"/>
    <w:rsid w:val="00C551AE"/>
    <w:rsid w:val="00C55905"/>
    <w:rsid w:val="00C55D8F"/>
    <w:rsid w:val="00C56368"/>
    <w:rsid w:val="00C56AB9"/>
    <w:rsid w:val="00C5736B"/>
    <w:rsid w:val="00C576CD"/>
    <w:rsid w:val="00C57E59"/>
    <w:rsid w:val="00C57F40"/>
    <w:rsid w:val="00C604BC"/>
    <w:rsid w:val="00C60CC1"/>
    <w:rsid w:val="00C60D3A"/>
    <w:rsid w:val="00C61173"/>
    <w:rsid w:val="00C61374"/>
    <w:rsid w:val="00C613FF"/>
    <w:rsid w:val="00C61613"/>
    <w:rsid w:val="00C61D8E"/>
    <w:rsid w:val="00C622E1"/>
    <w:rsid w:val="00C624DD"/>
    <w:rsid w:val="00C62E25"/>
    <w:rsid w:val="00C63341"/>
    <w:rsid w:val="00C636E5"/>
    <w:rsid w:val="00C63830"/>
    <w:rsid w:val="00C63FB5"/>
    <w:rsid w:val="00C64440"/>
    <w:rsid w:val="00C64649"/>
    <w:rsid w:val="00C64CE5"/>
    <w:rsid w:val="00C65919"/>
    <w:rsid w:val="00C659F7"/>
    <w:rsid w:val="00C65FE6"/>
    <w:rsid w:val="00C662B1"/>
    <w:rsid w:val="00C66C2B"/>
    <w:rsid w:val="00C66CD5"/>
    <w:rsid w:val="00C670EA"/>
    <w:rsid w:val="00C671D8"/>
    <w:rsid w:val="00C678A7"/>
    <w:rsid w:val="00C67B75"/>
    <w:rsid w:val="00C70280"/>
    <w:rsid w:val="00C704CA"/>
    <w:rsid w:val="00C70BCF"/>
    <w:rsid w:val="00C71338"/>
    <w:rsid w:val="00C72365"/>
    <w:rsid w:val="00C726C3"/>
    <w:rsid w:val="00C72963"/>
    <w:rsid w:val="00C72B11"/>
    <w:rsid w:val="00C733DD"/>
    <w:rsid w:val="00C73683"/>
    <w:rsid w:val="00C737DC"/>
    <w:rsid w:val="00C73A8F"/>
    <w:rsid w:val="00C73BDC"/>
    <w:rsid w:val="00C73E9A"/>
    <w:rsid w:val="00C743CC"/>
    <w:rsid w:val="00C74782"/>
    <w:rsid w:val="00C74905"/>
    <w:rsid w:val="00C74BCC"/>
    <w:rsid w:val="00C74D35"/>
    <w:rsid w:val="00C74F92"/>
    <w:rsid w:val="00C75301"/>
    <w:rsid w:val="00C759B3"/>
    <w:rsid w:val="00C75A00"/>
    <w:rsid w:val="00C75BCB"/>
    <w:rsid w:val="00C75D6D"/>
    <w:rsid w:val="00C75D93"/>
    <w:rsid w:val="00C76853"/>
    <w:rsid w:val="00C76BB2"/>
    <w:rsid w:val="00C776CB"/>
    <w:rsid w:val="00C80081"/>
    <w:rsid w:val="00C800D2"/>
    <w:rsid w:val="00C802E5"/>
    <w:rsid w:val="00C805E9"/>
    <w:rsid w:val="00C80A77"/>
    <w:rsid w:val="00C80B28"/>
    <w:rsid w:val="00C81260"/>
    <w:rsid w:val="00C813EF"/>
    <w:rsid w:val="00C8150A"/>
    <w:rsid w:val="00C8199E"/>
    <w:rsid w:val="00C819E9"/>
    <w:rsid w:val="00C81C3D"/>
    <w:rsid w:val="00C8245F"/>
    <w:rsid w:val="00C82A9F"/>
    <w:rsid w:val="00C82C7A"/>
    <w:rsid w:val="00C82C95"/>
    <w:rsid w:val="00C83144"/>
    <w:rsid w:val="00C846DA"/>
    <w:rsid w:val="00C84916"/>
    <w:rsid w:val="00C84C82"/>
    <w:rsid w:val="00C84E02"/>
    <w:rsid w:val="00C84ED8"/>
    <w:rsid w:val="00C850E4"/>
    <w:rsid w:val="00C85DC2"/>
    <w:rsid w:val="00C86FCB"/>
    <w:rsid w:val="00C8703D"/>
    <w:rsid w:val="00C8705F"/>
    <w:rsid w:val="00C870AF"/>
    <w:rsid w:val="00C877E2"/>
    <w:rsid w:val="00C8780B"/>
    <w:rsid w:val="00C87A95"/>
    <w:rsid w:val="00C87C43"/>
    <w:rsid w:val="00C900EB"/>
    <w:rsid w:val="00C905EE"/>
    <w:rsid w:val="00C90982"/>
    <w:rsid w:val="00C90C2F"/>
    <w:rsid w:val="00C90F55"/>
    <w:rsid w:val="00C91098"/>
    <w:rsid w:val="00C91268"/>
    <w:rsid w:val="00C919CF"/>
    <w:rsid w:val="00C92496"/>
    <w:rsid w:val="00C926A6"/>
    <w:rsid w:val="00C92724"/>
    <w:rsid w:val="00C92AAA"/>
    <w:rsid w:val="00C92C6F"/>
    <w:rsid w:val="00C932C3"/>
    <w:rsid w:val="00C94026"/>
    <w:rsid w:val="00C9404A"/>
    <w:rsid w:val="00C94126"/>
    <w:rsid w:val="00C9473D"/>
    <w:rsid w:val="00C954A2"/>
    <w:rsid w:val="00C955DB"/>
    <w:rsid w:val="00C95B24"/>
    <w:rsid w:val="00C95FC6"/>
    <w:rsid w:val="00C960CD"/>
    <w:rsid w:val="00C96229"/>
    <w:rsid w:val="00C96626"/>
    <w:rsid w:val="00C96996"/>
    <w:rsid w:val="00C96F5B"/>
    <w:rsid w:val="00C9717D"/>
    <w:rsid w:val="00C978CE"/>
    <w:rsid w:val="00C979FE"/>
    <w:rsid w:val="00C97B75"/>
    <w:rsid w:val="00C97D66"/>
    <w:rsid w:val="00CA0368"/>
    <w:rsid w:val="00CA0696"/>
    <w:rsid w:val="00CA0A2D"/>
    <w:rsid w:val="00CA0B60"/>
    <w:rsid w:val="00CA0C64"/>
    <w:rsid w:val="00CA10BA"/>
    <w:rsid w:val="00CA14D7"/>
    <w:rsid w:val="00CA1849"/>
    <w:rsid w:val="00CA18DE"/>
    <w:rsid w:val="00CA1E99"/>
    <w:rsid w:val="00CA251C"/>
    <w:rsid w:val="00CA2945"/>
    <w:rsid w:val="00CA3036"/>
    <w:rsid w:val="00CA3333"/>
    <w:rsid w:val="00CA35BF"/>
    <w:rsid w:val="00CA383C"/>
    <w:rsid w:val="00CA39E1"/>
    <w:rsid w:val="00CA3D99"/>
    <w:rsid w:val="00CA4235"/>
    <w:rsid w:val="00CA4719"/>
    <w:rsid w:val="00CA4AB4"/>
    <w:rsid w:val="00CA4EB1"/>
    <w:rsid w:val="00CA5154"/>
    <w:rsid w:val="00CA5369"/>
    <w:rsid w:val="00CA53FF"/>
    <w:rsid w:val="00CA574E"/>
    <w:rsid w:val="00CA5907"/>
    <w:rsid w:val="00CA5A26"/>
    <w:rsid w:val="00CA5C4A"/>
    <w:rsid w:val="00CA5FB5"/>
    <w:rsid w:val="00CA6585"/>
    <w:rsid w:val="00CA65F1"/>
    <w:rsid w:val="00CA6D98"/>
    <w:rsid w:val="00CA75A9"/>
    <w:rsid w:val="00CB01E3"/>
    <w:rsid w:val="00CB01FF"/>
    <w:rsid w:val="00CB05C9"/>
    <w:rsid w:val="00CB078D"/>
    <w:rsid w:val="00CB09CE"/>
    <w:rsid w:val="00CB0C18"/>
    <w:rsid w:val="00CB157F"/>
    <w:rsid w:val="00CB15EE"/>
    <w:rsid w:val="00CB1893"/>
    <w:rsid w:val="00CB2B63"/>
    <w:rsid w:val="00CB2EA9"/>
    <w:rsid w:val="00CB332C"/>
    <w:rsid w:val="00CB349C"/>
    <w:rsid w:val="00CB375B"/>
    <w:rsid w:val="00CB3A60"/>
    <w:rsid w:val="00CB3EC1"/>
    <w:rsid w:val="00CB4571"/>
    <w:rsid w:val="00CB4E41"/>
    <w:rsid w:val="00CB555A"/>
    <w:rsid w:val="00CB6173"/>
    <w:rsid w:val="00CB66C6"/>
    <w:rsid w:val="00CB6A90"/>
    <w:rsid w:val="00CB6C50"/>
    <w:rsid w:val="00CB72E9"/>
    <w:rsid w:val="00CB7487"/>
    <w:rsid w:val="00CB77D1"/>
    <w:rsid w:val="00CB7ADE"/>
    <w:rsid w:val="00CC01D9"/>
    <w:rsid w:val="00CC0BDF"/>
    <w:rsid w:val="00CC1602"/>
    <w:rsid w:val="00CC1F85"/>
    <w:rsid w:val="00CC2E31"/>
    <w:rsid w:val="00CC35C0"/>
    <w:rsid w:val="00CC3D67"/>
    <w:rsid w:val="00CC3D9E"/>
    <w:rsid w:val="00CC3E30"/>
    <w:rsid w:val="00CC417B"/>
    <w:rsid w:val="00CC42F1"/>
    <w:rsid w:val="00CC4382"/>
    <w:rsid w:val="00CC48D9"/>
    <w:rsid w:val="00CC49A2"/>
    <w:rsid w:val="00CC49EF"/>
    <w:rsid w:val="00CC4BF9"/>
    <w:rsid w:val="00CC4D7F"/>
    <w:rsid w:val="00CC518C"/>
    <w:rsid w:val="00CC53B3"/>
    <w:rsid w:val="00CC5810"/>
    <w:rsid w:val="00CC5A0F"/>
    <w:rsid w:val="00CC68B8"/>
    <w:rsid w:val="00CC6D20"/>
    <w:rsid w:val="00CC72F7"/>
    <w:rsid w:val="00CC7666"/>
    <w:rsid w:val="00CC7779"/>
    <w:rsid w:val="00CC7B0A"/>
    <w:rsid w:val="00CC7DDF"/>
    <w:rsid w:val="00CD047C"/>
    <w:rsid w:val="00CD072A"/>
    <w:rsid w:val="00CD08C5"/>
    <w:rsid w:val="00CD0CBE"/>
    <w:rsid w:val="00CD0D20"/>
    <w:rsid w:val="00CD0E50"/>
    <w:rsid w:val="00CD170A"/>
    <w:rsid w:val="00CD1876"/>
    <w:rsid w:val="00CD1E97"/>
    <w:rsid w:val="00CD230F"/>
    <w:rsid w:val="00CD25E1"/>
    <w:rsid w:val="00CD2611"/>
    <w:rsid w:val="00CD2D1F"/>
    <w:rsid w:val="00CD3175"/>
    <w:rsid w:val="00CD395F"/>
    <w:rsid w:val="00CD398F"/>
    <w:rsid w:val="00CD43EB"/>
    <w:rsid w:val="00CD49A1"/>
    <w:rsid w:val="00CD4A96"/>
    <w:rsid w:val="00CD4ED3"/>
    <w:rsid w:val="00CD5C29"/>
    <w:rsid w:val="00CD6019"/>
    <w:rsid w:val="00CD6880"/>
    <w:rsid w:val="00CD68A5"/>
    <w:rsid w:val="00CD6B6E"/>
    <w:rsid w:val="00CD7461"/>
    <w:rsid w:val="00CE0911"/>
    <w:rsid w:val="00CE0AB3"/>
    <w:rsid w:val="00CE127C"/>
    <w:rsid w:val="00CE1664"/>
    <w:rsid w:val="00CE186B"/>
    <w:rsid w:val="00CE1D8C"/>
    <w:rsid w:val="00CE2A13"/>
    <w:rsid w:val="00CE2E95"/>
    <w:rsid w:val="00CE2F46"/>
    <w:rsid w:val="00CE300E"/>
    <w:rsid w:val="00CE3AE1"/>
    <w:rsid w:val="00CE3BCC"/>
    <w:rsid w:val="00CE3F51"/>
    <w:rsid w:val="00CE41E5"/>
    <w:rsid w:val="00CE45C7"/>
    <w:rsid w:val="00CE4D1F"/>
    <w:rsid w:val="00CE4F7B"/>
    <w:rsid w:val="00CE5814"/>
    <w:rsid w:val="00CE5D1F"/>
    <w:rsid w:val="00CE6400"/>
    <w:rsid w:val="00CE6569"/>
    <w:rsid w:val="00CE666E"/>
    <w:rsid w:val="00CE6A9A"/>
    <w:rsid w:val="00CE7591"/>
    <w:rsid w:val="00CE7F05"/>
    <w:rsid w:val="00CF0F2C"/>
    <w:rsid w:val="00CF1761"/>
    <w:rsid w:val="00CF1A35"/>
    <w:rsid w:val="00CF1BD7"/>
    <w:rsid w:val="00CF2579"/>
    <w:rsid w:val="00CF2724"/>
    <w:rsid w:val="00CF2B64"/>
    <w:rsid w:val="00CF3031"/>
    <w:rsid w:val="00CF32BC"/>
    <w:rsid w:val="00CF3CEE"/>
    <w:rsid w:val="00CF53B4"/>
    <w:rsid w:val="00CF542A"/>
    <w:rsid w:val="00CF7303"/>
    <w:rsid w:val="00CF73D5"/>
    <w:rsid w:val="00CF7490"/>
    <w:rsid w:val="00CF74AF"/>
    <w:rsid w:val="00CF7520"/>
    <w:rsid w:val="00CF7E37"/>
    <w:rsid w:val="00D0055C"/>
    <w:rsid w:val="00D00882"/>
    <w:rsid w:val="00D00B23"/>
    <w:rsid w:val="00D00D2D"/>
    <w:rsid w:val="00D010F4"/>
    <w:rsid w:val="00D013B3"/>
    <w:rsid w:val="00D018FC"/>
    <w:rsid w:val="00D01A55"/>
    <w:rsid w:val="00D01BAA"/>
    <w:rsid w:val="00D01BC7"/>
    <w:rsid w:val="00D01C03"/>
    <w:rsid w:val="00D01E4F"/>
    <w:rsid w:val="00D021FA"/>
    <w:rsid w:val="00D02428"/>
    <w:rsid w:val="00D0289E"/>
    <w:rsid w:val="00D02D48"/>
    <w:rsid w:val="00D02D8E"/>
    <w:rsid w:val="00D032D3"/>
    <w:rsid w:val="00D034E8"/>
    <w:rsid w:val="00D04347"/>
    <w:rsid w:val="00D04F03"/>
    <w:rsid w:val="00D04F6E"/>
    <w:rsid w:val="00D053BA"/>
    <w:rsid w:val="00D059A4"/>
    <w:rsid w:val="00D05B62"/>
    <w:rsid w:val="00D05F6B"/>
    <w:rsid w:val="00D0618E"/>
    <w:rsid w:val="00D061AB"/>
    <w:rsid w:val="00D062D1"/>
    <w:rsid w:val="00D066CB"/>
    <w:rsid w:val="00D06AF6"/>
    <w:rsid w:val="00D0755E"/>
    <w:rsid w:val="00D07E4B"/>
    <w:rsid w:val="00D07F2B"/>
    <w:rsid w:val="00D10161"/>
    <w:rsid w:val="00D1037C"/>
    <w:rsid w:val="00D103ED"/>
    <w:rsid w:val="00D1049B"/>
    <w:rsid w:val="00D104E5"/>
    <w:rsid w:val="00D10591"/>
    <w:rsid w:val="00D1074F"/>
    <w:rsid w:val="00D108B7"/>
    <w:rsid w:val="00D10C71"/>
    <w:rsid w:val="00D10D62"/>
    <w:rsid w:val="00D11232"/>
    <w:rsid w:val="00D116ED"/>
    <w:rsid w:val="00D11B39"/>
    <w:rsid w:val="00D11BA7"/>
    <w:rsid w:val="00D12313"/>
    <w:rsid w:val="00D1296B"/>
    <w:rsid w:val="00D129E5"/>
    <w:rsid w:val="00D12C70"/>
    <w:rsid w:val="00D13094"/>
    <w:rsid w:val="00D13662"/>
    <w:rsid w:val="00D13EB1"/>
    <w:rsid w:val="00D13EFF"/>
    <w:rsid w:val="00D14108"/>
    <w:rsid w:val="00D143EB"/>
    <w:rsid w:val="00D14541"/>
    <w:rsid w:val="00D145DE"/>
    <w:rsid w:val="00D14677"/>
    <w:rsid w:val="00D14739"/>
    <w:rsid w:val="00D147DF"/>
    <w:rsid w:val="00D14B09"/>
    <w:rsid w:val="00D14B46"/>
    <w:rsid w:val="00D14F6E"/>
    <w:rsid w:val="00D152A9"/>
    <w:rsid w:val="00D152DA"/>
    <w:rsid w:val="00D168D1"/>
    <w:rsid w:val="00D16EB3"/>
    <w:rsid w:val="00D16FD9"/>
    <w:rsid w:val="00D176C4"/>
    <w:rsid w:val="00D17BCA"/>
    <w:rsid w:val="00D20052"/>
    <w:rsid w:val="00D201A1"/>
    <w:rsid w:val="00D2088B"/>
    <w:rsid w:val="00D20974"/>
    <w:rsid w:val="00D21437"/>
    <w:rsid w:val="00D216F2"/>
    <w:rsid w:val="00D216FE"/>
    <w:rsid w:val="00D21D53"/>
    <w:rsid w:val="00D229A1"/>
    <w:rsid w:val="00D22CA8"/>
    <w:rsid w:val="00D230E0"/>
    <w:rsid w:val="00D23104"/>
    <w:rsid w:val="00D237A9"/>
    <w:rsid w:val="00D238E0"/>
    <w:rsid w:val="00D24071"/>
    <w:rsid w:val="00D243F5"/>
    <w:rsid w:val="00D2450C"/>
    <w:rsid w:val="00D24F5F"/>
    <w:rsid w:val="00D25BB7"/>
    <w:rsid w:val="00D25D94"/>
    <w:rsid w:val="00D2631D"/>
    <w:rsid w:val="00D2674D"/>
    <w:rsid w:val="00D26A68"/>
    <w:rsid w:val="00D27186"/>
    <w:rsid w:val="00D30079"/>
    <w:rsid w:val="00D304C8"/>
    <w:rsid w:val="00D30E7E"/>
    <w:rsid w:val="00D311E3"/>
    <w:rsid w:val="00D312C7"/>
    <w:rsid w:val="00D3163E"/>
    <w:rsid w:val="00D326D2"/>
    <w:rsid w:val="00D328F0"/>
    <w:rsid w:val="00D32A46"/>
    <w:rsid w:val="00D3318B"/>
    <w:rsid w:val="00D33506"/>
    <w:rsid w:val="00D3367D"/>
    <w:rsid w:val="00D33778"/>
    <w:rsid w:val="00D33DDE"/>
    <w:rsid w:val="00D343A7"/>
    <w:rsid w:val="00D343E4"/>
    <w:rsid w:val="00D34456"/>
    <w:rsid w:val="00D345E1"/>
    <w:rsid w:val="00D34611"/>
    <w:rsid w:val="00D35530"/>
    <w:rsid w:val="00D355FE"/>
    <w:rsid w:val="00D35875"/>
    <w:rsid w:val="00D35F95"/>
    <w:rsid w:val="00D362A9"/>
    <w:rsid w:val="00D36795"/>
    <w:rsid w:val="00D36A9D"/>
    <w:rsid w:val="00D36F70"/>
    <w:rsid w:val="00D36FDB"/>
    <w:rsid w:val="00D37004"/>
    <w:rsid w:val="00D37452"/>
    <w:rsid w:val="00D403CB"/>
    <w:rsid w:val="00D40407"/>
    <w:rsid w:val="00D404EE"/>
    <w:rsid w:val="00D4060D"/>
    <w:rsid w:val="00D4078E"/>
    <w:rsid w:val="00D40795"/>
    <w:rsid w:val="00D40D16"/>
    <w:rsid w:val="00D4118F"/>
    <w:rsid w:val="00D414EF"/>
    <w:rsid w:val="00D41553"/>
    <w:rsid w:val="00D41730"/>
    <w:rsid w:val="00D41900"/>
    <w:rsid w:val="00D41BA9"/>
    <w:rsid w:val="00D41BDF"/>
    <w:rsid w:val="00D422A4"/>
    <w:rsid w:val="00D424A8"/>
    <w:rsid w:val="00D42A06"/>
    <w:rsid w:val="00D42F59"/>
    <w:rsid w:val="00D43092"/>
    <w:rsid w:val="00D4314F"/>
    <w:rsid w:val="00D431A8"/>
    <w:rsid w:val="00D43E1F"/>
    <w:rsid w:val="00D44472"/>
    <w:rsid w:val="00D44EC0"/>
    <w:rsid w:val="00D455D8"/>
    <w:rsid w:val="00D4576A"/>
    <w:rsid w:val="00D459E3"/>
    <w:rsid w:val="00D45D9D"/>
    <w:rsid w:val="00D46133"/>
    <w:rsid w:val="00D46422"/>
    <w:rsid w:val="00D46B19"/>
    <w:rsid w:val="00D46E85"/>
    <w:rsid w:val="00D46E86"/>
    <w:rsid w:val="00D46EF5"/>
    <w:rsid w:val="00D4728E"/>
    <w:rsid w:val="00D47960"/>
    <w:rsid w:val="00D479C0"/>
    <w:rsid w:val="00D47DE5"/>
    <w:rsid w:val="00D5048C"/>
    <w:rsid w:val="00D50BDD"/>
    <w:rsid w:val="00D51C4A"/>
    <w:rsid w:val="00D51D32"/>
    <w:rsid w:val="00D51F5B"/>
    <w:rsid w:val="00D52CEC"/>
    <w:rsid w:val="00D52D99"/>
    <w:rsid w:val="00D52F4A"/>
    <w:rsid w:val="00D53650"/>
    <w:rsid w:val="00D53988"/>
    <w:rsid w:val="00D53A70"/>
    <w:rsid w:val="00D53FB9"/>
    <w:rsid w:val="00D5445D"/>
    <w:rsid w:val="00D54C41"/>
    <w:rsid w:val="00D55196"/>
    <w:rsid w:val="00D55219"/>
    <w:rsid w:val="00D55F13"/>
    <w:rsid w:val="00D56021"/>
    <w:rsid w:val="00D569F0"/>
    <w:rsid w:val="00D56B16"/>
    <w:rsid w:val="00D56DB8"/>
    <w:rsid w:val="00D56DE3"/>
    <w:rsid w:val="00D57147"/>
    <w:rsid w:val="00D576E8"/>
    <w:rsid w:val="00D57880"/>
    <w:rsid w:val="00D57B93"/>
    <w:rsid w:val="00D57C25"/>
    <w:rsid w:val="00D57D27"/>
    <w:rsid w:val="00D60061"/>
    <w:rsid w:val="00D601EC"/>
    <w:rsid w:val="00D60214"/>
    <w:rsid w:val="00D61259"/>
    <w:rsid w:val="00D61706"/>
    <w:rsid w:val="00D617D3"/>
    <w:rsid w:val="00D61981"/>
    <w:rsid w:val="00D61EE3"/>
    <w:rsid w:val="00D62C99"/>
    <w:rsid w:val="00D62DE3"/>
    <w:rsid w:val="00D62F45"/>
    <w:rsid w:val="00D63765"/>
    <w:rsid w:val="00D641D4"/>
    <w:rsid w:val="00D64623"/>
    <w:rsid w:val="00D6577A"/>
    <w:rsid w:val="00D65A05"/>
    <w:rsid w:val="00D66332"/>
    <w:rsid w:val="00D66A18"/>
    <w:rsid w:val="00D66E6E"/>
    <w:rsid w:val="00D709E3"/>
    <w:rsid w:val="00D70C2D"/>
    <w:rsid w:val="00D70F9E"/>
    <w:rsid w:val="00D711F0"/>
    <w:rsid w:val="00D71778"/>
    <w:rsid w:val="00D72735"/>
    <w:rsid w:val="00D7345F"/>
    <w:rsid w:val="00D73ACA"/>
    <w:rsid w:val="00D73CEF"/>
    <w:rsid w:val="00D74060"/>
    <w:rsid w:val="00D74077"/>
    <w:rsid w:val="00D743AB"/>
    <w:rsid w:val="00D74429"/>
    <w:rsid w:val="00D74617"/>
    <w:rsid w:val="00D7468D"/>
    <w:rsid w:val="00D7498B"/>
    <w:rsid w:val="00D75A86"/>
    <w:rsid w:val="00D75F13"/>
    <w:rsid w:val="00D75FFF"/>
    <w:rsid w:val="00D7605E"/>
    <w:rsid w:val="00D76187"/>
    <w:rsid w:val="00D763EF"/>
    <w:rsid w:val="00D76D4C"/>
    <w:rsid w:val="00D77284"/>
    <w:rsid w:val="00D77418"/>
    <w:rsid w:val="00D77620"/>
    <w:rsid w:val="00D77925"/>
    <w:rsid w:val="00D77A70"/>
    <w:rsid w:val="00D77F71"/>
    <w:rsid w:val="00D803E1"/>
    <w:rsid w:val="00D80709"/>
    <w:rsid w:val="00D8083B"/>
    <w:rsid w:val="00D8092C"/>
    <w:rsid w:val="00D80FB0"/>
    <w:rsid w:val="00D81270"/>
    <w:rsid w:val="00D819DA"/>
    <w:rsid w:val="00D82623"/>
    <w:rsid w:val="00D82969"/>
    <w:rsid w:val="00D83113"/>
    <w:rsid w:val="00D837A2"/>
    <w:rsid w:val="00D8392B"/>
    <w:rsid w:val="00D83A19"/>
    <w:rsid w:val="00D83E3D"/>
    <w:rsid w:val="00D8430A"/>
    <w:rsid w:val="00D8451F"/>
    <w:rsid w:val="00D8470C"/>
    <w:rsid w:val="00D84870"/>
    <w:rsid w:val="00D84D9B"/>
    <w:rsid w:val="00D850B0"/>
    <w:rsid w:val="00D851EE"/>
    <w:rsid w:val="00D85A2D"/>
    <w:rsid w:val="00D85B03"/>
    <w:rsid w:val="00D85ECD"/>
    <w:rsid w:val="00D86963"/>
    <w:rsid w:val="00D86FDF"/>
    <w:rsid w:val="00D87BEF"/>
    <w:rsid w:val="00D87D74"/>
    <w:rsid w:val="00D903CB"/>
    <w:rsid w:val="00D905E8"/>
    <w:rsid w:val="00D907CE"/>
    <w:rsid w:val="00D90906"/>
    <w:rsid w:val="00D90B74"/>
    <w:rsid w:val="00D912A5"/>
    <w:rsid w:val="00D91BC6"/>
    <w:rsid w:val="00D91CD3"/>
    <w:rsid w:val="00D92588"/>
    <w:rsid w:val="00D926F2"/>
    <w:rsid w:val="00D92D4F"/>
    <w:rsid w:val="00D92DB8"/>
    <w:rsid w:val="00D93035"/>
    <w:rsid w:val="00D9363F"/>
    <w:rsid w:val="00D93B88"/>
    <w:rsid w:val="00D94123"/>
    <w:rsid w:val="00D943CA"/>
    <w:rsid w:val="00D94E7C"/>
    <w:rsid w:val="00D95BB1"/>
    <w:rsid w:val="00D96136"/>
    <w:rsid w:val="00D9621A"/>
    <w:rsid w:val="00D963D4"/>
    <w:rsid w:val="00D966B4"/>
    <w:rsid w:val="00D96BBC"/>
    <w:rsid w:val="00D96E39"/>
    <w:rsid w:val="00D973A5"/>
    <w:rsid w:val="00D9745C"/>
    <w:rsid w:val="00D975AE"/>
    <w:rsid w:val="00D97CE8"/>
    <w:rsid w:val="00DA0976"/>
    <w:rsid w:val="00DA0C82"/>
    <w:rsid w:val="00DA10EB"/>
    <w:rsid w:val="00DA12F0"/>
    <w:rsid w:val="00DA1426"/>
    <w:rsid w:val="00DA16D7"/>
    <w:rsid w:val="00DA1C02"/>
    <w:rsid w:val="00DA20EE"/>
    <w:rsid w:val="00DA223D"/>
    <w:rsid w:val="00DA25E7"/>
    <w:rsid w:val="00DA26F2"/>
    <w:rsid w:val="00DA332A"/>
    <w:rsid w:val="00DA33FE"/>
    <w:rsid w:val="00DA3808"/>
    <w:rsid w:val="00DA38FC"/>
    <w:rsid w:val="00DA3F40"/>
    <w:rsid w:val="00DA4319"/>
    <w:rsid w:val="00DA4408"/>
    <w:rsid w:val="00DA44B8"/>
    <w:rsid w:val="00DA5081"/>
    <w:rsid w:val="00DA5282"/>
    <w:rsid w:val="00DA5438"/>
    <w:rsid w:val="00DA55FE"/>
    <w:rsid w:val="00DA5B42"/>
    <w:rsid w:val="00DA5F28"/>
    <w:rsid w:val="00DA623E"/>
    <w:rsid w:val="00DA6365"/>
    <w:rsid w:val="00DA63E3"/>
    <w:rsid w:val="00DA6615"/>
    <w:rsid w:val="00DA698D"/>
    <w:rsid w:val="00DA6A16"/>
    <w:rsid w:val="00DA6AFC"/>
    <w:rsid w:val="00DA6B9B"/>
    <w:rsid w:val="00DA745D"/>
    <w:rsid w:val="00DA74FB"/>
    <w:rsid w:val="00DA7CD0"/>
    <w:rsid w:val="00DB0108"/>
    <w:rsid w:val="00DB0174"/>
    <w:rsid w:val="00DB0350"/>
    <w:rsid w:val="00DB1295"/>
    <w:rsid w:val="00DB13E1"/>
    <w:rsid w:val="00DB1607"/>
    <w:rsid w:val="00DB1A3E"/>
    <w:rsid w:val="00DB1C27"/>
    <w:rsid w:val="00DB1E7A"/>
    <w:rsid w:val="00DB2494"/>
    <w:rsid w:val="00DB2652"/>
    <w:rsid w:val="00DB2731"/>
    <w:rsid w:val="00DB32B9"/>
    <w:rsid w:val="00DB38B8"/>
    <w:rsid w:val="00DB3DBF"/>
    <w:rsid w:val="00DB408D"/>
    <w:rsid w:val="00DB436A"/>
    <w:rsid w:val="00DB50C9"/>
    <w:rsid w:val="00DB57BB"/>
    <w:rsid w:val="00DB5A2D"/>
    <w:rsid w:val="00DB5A68"/>
    <w:rsid w:val="00DB5D83"/>
    <w:rsid w:val="00DB5DDF"/>
    <w:rsid w:val="00DB6134"/>
    <w:rsid w:val="00DB62F7"/>
    <w:rsid w:val="00DB654D"/>
    <w:rsid w:val="00DB65D9"/>
    <w:rsid w:val="00DB6D35"/>
    <w:rsid w:val="00DB783A"/>
    <w:rsid w:val="00DB7944"/>
    <w:rsid w:val="00DB7C93"/>
    <w:rsid w:val="00DB7FE0"/>
    <w:rsid w:val="00DC0217"/>
    <w:rsid w:val="00DC0247"/>
    <w:rsid w:val="00DC07C4"/>
    <w:rsid w:val="00DC09A8"/>
    <w:rsid w:val="00DC0DB5"/>
    <w:rsid w:val="00DC121A"/>
    <w:rsid w:val="00DC17B8"/>
    <w:rsid w:val="00DC1ABE"/>
    <w:rsid w:val="00DC1B87"/>
    <w:rsid w:val="00DC1E63"/>
    <w:rsid w:val="00DC20EF"/>
    <w:rsid w:val="00DC3233"/>
    <w:rsid w:val="00DC36E3"/>
    <w:rsid w:val="00DC372C"/>
    <w:rsid w:val="00DC3CFA"/>
    <w:rsid w:val="00DC457C"/>
    <w:rsid w:val="00DC46CD"/>
    <w:rsid w:val="00DC48FB"/>
    <w:rsid w:val="00DC4ACC"/>
    <w:rsid w:val="00DC4C6F"/>
    <w:rsid w:val="00DC4D47"/>
    <w:rsid w:val="00DC5487"/>
    <w:rsid w:val="00DC5491"/>
    <w:rsid w:val="00DC554F"/>
    <w:rsid w:val="00DC5C19"/>
    <w:rsid w:val="00DC6774"/>
    <w:rsid w:val="00DC690A"/>
    <w:rsid w:val="00DC7402"/>
    <w:rsid w:val="00DC74A0"/>
    <w:rsid w:val="00DC7D28"/>
    <w:rsid w:val="00DD0340"/>
    <w:rsid w:val="00DD03E0"/>
    <w:rsid w:val="00DD07B4"/>
    <w:rsid w:val="00DD0AB8"/>
    <w:rsid w:val="00DD0C45"/>
    <w:rsid w:val="00DD16D4"/>
    <w:rsid w:val="00DD18E9"/>
    <w:rsid w:val="00DD28F9"/>
    <w:rsid w:val="00DD2FB6"/>
    <w:rsid w:val="00DD3BA3"/>
    <w:rsid w:val="00DD3E01"/>
    <w:rsid w:val="00DD4043"/>
    <w:rsid w:val="00DD412F"/>
    <w:rsid w:val="00DD4B91"/>
    <w:rsid w:val="00DD4E1A"/>
    <w:rsid w:val="00DD50EB"/>
    <w:rsid w:val="00DD5130"/>
    <w:rsid w:val="00DD54C9"/>
    <w:rsid w:val="00DD55F0"/>
    <w:rsid w:val="00DD600F"/>
    <w:rsid w:val="00DD6287"/>
    <w:rsid w:val="00DD6CD7"/>
    <w:rsid w:val="00DD7029"/>
    <w:rsid w:val="00DD70A0"/>
    <w:rsid w:val="00DD757D"/>
    <w:rsid w:val="00DD7772"/>
    <w:rsid w:val="00DD7B83"/>
    <w:rsid w:val="00DD7CAB"/>
    <w:rsid w:val="00DD7FEE"/>
    <w:rsid w:val="00DE0055"/>
    <w:rsid w:val="00DE01D6"/>
    <w:rsid w:val="00DE035D"/>
    <w:rsid w:val="00DE0DA8"/>
    <w:rsid w:val="00DE1075"/>
    <w:rsid w:val="00DE1300"/>
    <w:rsid w:val="00DE14CE"/>
    <w:rsid w:val="00DE14F9"/>
    <w:rsid w:val="00DE1909"/>
    <w:rsid w:val="00DE19FB"/>
    <w:rsid w:val="00DE1D70"/>
    <w:rsid w:val="00DE1FBD"/>
    <w:rsid w:val="00DE243D"/>
    <w:rsid w:val="00DE3147"/>
    <w:rsid w:val="00DE3261"/>
    <w:rsid w:val="00DE3640"/>
    <w:rsid w:val="00DE3864"/>
    <w:rsid w:val="00DE39EF"/>
    <w:rsid w:val="00DE3A26"/>
    <w:rsid w:val="00DE3A51"/>
    <w:rsid w:val="00DE4240"/>
    <w:rsid w:val="00DE4582"/>
    <w:rsid w:val="00DE4667"/>
    <w:rsid w:val="00DE598D"/>
    <w:rsid w:val="00DE64BF"/>
    <w:rsid w:val="00DE6652"/>
    <w:rsid w:val="00DE6A49"/>
    <w:rsid w:val="00DE7AA5"/>
    <w:rsid w:val="00DF022C"/>
    <w:rsid w:val="00DF0425"/>
    <w:rsid w:val="00DF05F4"/>
    <w:rsid w:val="00DF0979"/>
    <w:rsid w:val="00DF0A0B"/>
    <w:rsid w:val="00DF0ACA"/>
    <w:rsid w:val="00DF0D76"/>
    <w:rsid w:val="00DF0E07"/>
    <w:rsid w:val="00DF1201"/>
    <w:rsid w:val="00DF13BF"/>
    <w:rsid w:val="00DF13CC"/>
    <w:rsid w:val="00DF14A0"/>
    <w:rsid w:val="00DF1E47"/>
    <w:rsid w:val="00DF277A"/>
    <w:rsid w:val="00DF3480"/>
    <w:rsid w:val="00DF3803"/>
    <w:rsid w:val="00DF3BAD"/>
    <w:rsid w:val="00DF3CBB"/>
    <w:rsid w:val="00DF4377"/>
    <w:rsid w:val="00DF45CF"/>
    <w:rsid w:val="00DF4683"/>
    <w:rsid w:val="00DF4697"/>
    <w:rsid w:val="00DF4A27"/>
    <w:rsid w:val="00DF4B63"/>
    <w:rsid w:val="00DF4D5C"/>
    <w:rsid w:val="00DF4F3D"/>
    <w:rsid w:val="00DF54CC"/>
    <w:rsid w:val="00DF55BD"/>
    <w:rsid w:val="00DF562E"/>
    <w:rsid w:val="00DF5658"/>
    <w:rsid w:val="00DF6232"/>
    <w:rsid w:val="00DF6270"/>
    <w:rsid w:val="00DF649E"/>
    <w:rsid w:val="00DF6506"/>
    <w:rsid w:val="00DF66AB"/>
    <w:rsid w:val="00DF69A0"/>
    <w:rsid w:val="00DF6A5B"/>
    <w:rsid w:val="00DF6AD6"/>
    <w:rsid w:val="00DF6CC8"/>
    <w:rsid w:val="00DF7B4C"/>
    <w:rsid w:val="00DF7D4B"/>
    <w:rsid w:val="00DF7E90"/>
    <w:rsid w:val="00E001FD"/>
    <w:rsid w:val="00E009F8"/>
    <w:rsid w:val="00E01123"/>
    <w:rsid w:val="00E01464"/>
    <w:rsid w:val="00E017A7"/>
    <w:rsid w:val="00E01836"/>
    <w:rsid w:val="00E01B49"/>
    <w:rsid w:val="00E01D66"/>
    <w:rsid w:val="00E020DF"/>
    <w:rsid w:val="00E021B3"/>
    <w:rsid w:val="00E026AB"/>
    <w:rsid w:val="00E02784"/>
    <w:rsid w:val="00E02DB0"/>
    <w:rsid w:val="00E03259"/>
    <w:rsid w:val="00E03316"/>
    <w:rsid w:val="00E03667"/>
    <w:rsid w:val="00E0373D"/>
    <w:rsid w:val="00E03C77"/>
    <w:rsid w:val="00E047F2"/>
    <w:rsid w:val="00E04D40"/>
    <w:rsid w:val="00E05025"/>
    <w:rsid w:val="00E05425"/>
    <w:rsid w:val="00E061C1"/>
    <w:rsid w:val="00E062FA"/>
    <w:rsid w:val="00E06582"/>
    <w:rsid w:val="00E069AF"/>
    <w:rsid w:val="00E06B88"/>
    <w:rsid w:val="00E07592"/>
    <w:rsid w:val="00E07A51"/>
    <w:rsid w:val="00E07C02"/>
    <w:rsid w:val="00E102AF"/>
    <w:rsid w:val="00E102C2"/>
    <w:rsid w:val="00E10BD9"/>
    <w:rsid w:val="00E110D7"/>
    <w:rsid w:val="00E115F5"/>
    <w:rsid w:val="00E11972"/>
    <w:rsid w:val="00E119E5"/>
    <w:rsid w:val="00E11FEB"/>
    <w:rsid w:val="00E120EE"/>
    <w:rsid w:val="00E122BC"/>
    <w:rsid w:val="00E1271B"/>
    <w:rsid w:val="00E12885"/>
    <w:rsid w:val="00E12B3A"/>
    <w:rsid w:val="00E12CA9"/>
    <w:rsid w:val="00E12F0B"/>
    <w:rsid w:val="00E13082"/>
    <w:rsid w:val="00E13223"/>
    <w:rsid w:val="00E13501"/>
    <w:rsid w:val="00E136F6"/>
    <w:rsid w:val="00E147E9"/>
    <w:rsid w:val="00E14815"/>
    <w:rsid w:val="00E14951"/>
    <w:rsid w:val="00E1504E"/>
    <w:rsid w:val="00E15EC3"/>
    <w:rsid w:val="00E16380"/>
    <w:rsid w:val="00E16502"/>
    <w:rsid w:val="00E1669C"/>
    <w:rsid w:val="00E16AC7"/>
    <w:rsid w:val="00E17097"/>
    <w:rsid w:val="00E17281"/>
    <w:rsid w:val="00E1728E"/>
    <w:rsid w:val="00E172CA"/>
    <w:rsid w:val="00E17377"/>
    <w:rsid w:val="00E1744A"/>
    <w:rsid w:val="00E17EC3"/>
    <w:rsid w:val="00E2023A"/>
    <w:rsid w:val="00E20891"/>
    <w:rsid w:val="00E209D2"/>
    <w:rsid w:val="00E20C77"/>
    <w:rsid w:val="00E21078"/>
    <w:rsid w:val="00E21E92"/>
    <w:rsid w:val="00E22135"/>
    <w:rsid w:val="00E226E2"/>
    <w:rsid w:val="00E22BFA"/>
    <w:rsid w:val="00E22C2C"/>
    <w:rsid w:val="00E23837"/>
    <w:rsid w:val="00E247E5"/>
    <w:rsid w:val="00E24DBB"/>
    <w:rsid w:val="00E24E12"/>
    <w:rsid w:val="00E24EED"/>
    <w:rsid w:val="00E2537F"/>
    <w:rsid w:val="00E268F8"/>
    <w:rsid w:val="00E26FDC"/>
    <w:rsid w:val="00E2740B"/>
    <w:rsid w:val="00E27812"/>
    <w:rsid w:val="00E27980"/>
    <w:rsid w:val="00E27ADD"/>
    <w:rsid w:val="00E27CB9"/>
    <w:rsid w:val="00E27DE2"/>
    <w:rsid w:val="00E3099D"/>
    <w:rsid w:val="00E30D21"/>
    <w:rsid w:val="00E30F00"/>
    <w:rsid w:val="00E30FC6"/>
    <w:rsid w:val="00E311C2"/>
    <w:rsid w:val="00E31B83"/>
    <w:rsid w:val="00E31C32"/>
    <w:rsid w:val="00E31DE6"/>
    <w:rsid w:val="00E31EDB"/>
    <w:rsid w:val="00E320CB"/>
    <w:rsid w:val="00E3247C"/>
    <w:rsid w:val="00E33425"/>
    <w:rsid w:val="00E3350D"/>
    <w:rsid w:val="00E3366B"/>
    <w:rsid w:val="00E33BFC"/>
    <w:rsid w:val="00E33BFE"/>
    <w:rsid w:val="00E3449D"/>
    <w:rsid w:val="00E344F5"/>
    <w:rsid w:val="00E34757"/>
    <w:rsid w:val="00E347AF"/>
    <w:rsid w:val="00E348FD"/>
    <w:rsid w:val="00E34D35"/>
    <w:rsid w:val="00E354E8"/>
    <w:rsid w:val="00E35794"/>
    <w:rsid w:val="00E36275"/>
    <w:rsid w:val="00E363F8"/>
    <w:rsid w:val="00E36984"/>
    <w:rsid w:val="00E372E9"/>
    <w:rsid w:val="00E37307"/>
    <w:rsid w:val="00E37867"/>
    <w:rsid w:val="00E37A7F"/>
    <w:rsid w:val="00E37EFE"/>
    <w:rsid w:val="00E41546"/>
    <w:rsid w:val="00E41661"/>
    <w:rsid w:val="00E41749"/>
    <w:rsid w:val="00E420C9"/>
    <w:rsid w:val="00E422A9"/>
    <w:rsid w:val="00E429F8"/>
    <w:rsid w:val="00E42A86"/>
    <w:rsid w:val="00E42FB5"/>
    <w:rsid w:val="00E4301C"/>
    <w:rsid w:val="00E435C2"/>
    <w:rsid w:val="00E43718"/>
    <w:rsid w:val="00E438CB"/>
    <w:rsid w:val="00E43A44"/>
    <w:rsid w:val="00E441AC"/>
    <w:rsid w:val="00E443B5"/>
    <w:rsid w:val="00E44459"/>
    <w:rsid w:val="00E458A1"/>
    <w:rsid w:val="00E46548"/>
    <w:rsid w:val="00E46699"/>
    <w:rsid w:val="00E4669E"/>
    <w:rsid w:val="00E469D6"/>
    <w:rsid w:val="00E46FC0"/>
    <w:rsid w:val="00E470BD"/>
    <w:rsid w:val="00E47B34"/>
    <w:rsid w:val="00E47C11"/>
    <w:rsid w:val="00E50007"/>
    <w:rsid w:val="00E502CC"/>
    <w:rsid w:val="00E50612"/>
    <w:rsid w:val="00E50BEF"/>
    <w:rsid w:val="00E50F82"/>
    <w:rsid w:val="00E516BF"/>
    <w:rsid w:val="00E519DA"/>
    <w:rsid w:val="00E51BEB"/>
    <w:rsid w:val="00E51F7F"/>
    <w:rsid w:val="00E522AB"/>
    <w:rsid w:val="00E524CA"/>
    <w:rsid w:val="00E52733"/>
    <w:rsid w:val="00E543D3"/>
    <w:rsid w:val="00E54780"/>
    <w:rsid w:val="00E54F04"/>
    <w:rsid w:val="00E556B9"/>
    <w:rsid w:val="00E55C01"/>
    <w:rsid w:val="00E560E2"/>
    <w:rsid w:val="00E56D70"/>
    <w:rsid w:val="00E56E85"/>
    <w:rsid w:val="00E56F30"/>
    <w:rsid w:val="00E57113"/>
    <w:rsid w:val="00E57313"/>
    <w:rsid w:val="00E57316"/>
    <w:rsid w:val="00E57D78"/>
    <w:rsid w:val="00E60294"/>
    <w:rsid w:val="00E602D2"/>
    <w:rsid w:val="00E605A8"/>
    <w:rsid w:val="00E60723"/>
    <w:rsid w:val="00E6077D"/>
    <w:rsid w:val="00E60A40"/>
    <w:rsid w:val="00E6118D"/>
    <w:rsid w:val="00E62296"/>
    <w:rsid w:val="00E623F5"/>
    <w:rsid w:val="00E6243D"/>
    <w:rsid w:val="00E625C9"/>
    <w:rsid w:val="00E62B39"/>
    <w:rsid w:val="00E63332"/>
    <w:rsid w:val="00E63729"/>
    <w:rsid w:val="00E63D78"/>
    <w:rsid w:val="00E63F98"/>
    <w:rsid w:val="00E6409B"/>
    <w:rsid w:val="00E64389"/>
    <w:rsid w:val="00E64F7B"/>
    <w:rsid w:val="00E6519D"/>
    <w:rsid w:val="00E65787"/>
    <w:rsid w:val="00E657C4"/>
    <w:rsid w:val="00E65A9E"/>
    <w:rsid w:val="00E663BF"/>
    <w:rsid w:val="00E66821"/>
    <w:rsid w:val="00E66D6F"/>
    <w:rsid w:val="00E66F5B"/>
    <w:rsid w:val="00E7044C"/>
    <w:rsid w:val="00E7061F"/>
    <w:rsid w:val="00E70680"/>
    <w:rsid w:val="00E70912"/>
    <w:rsid w:val="00E70AF5"/>
    <w:rsid w:val="00E716FD"/>
    <w:rsid w:val="00E71F15"/>
    <w:rsid w:val="00E72BFE"/>
    <w:rsid w:val="00E72F1D"/>
    <w:rsid w:val="00E72F5E"/>
    <w:rsid w:val="00E7345C"/>
    <w:rsid w:val="00E734BE"/>
    <w:rsid w:val="00E737B9"/>
    <w:rsid w:val="00E737F8"/>
    <w:rsid w:val="00E739CC"/>
    <w:rsid w:val="00E74A00"/>
    <w:rsid w:val="00E7584C"/>
    <w:rsid w:val="00E75EA6"/>
    <w:rsid w:val="00E76A94"/>
    <w:rsid w:val="00E770FD"/>
    <w:rsid w:val="00E771A7"/>
    <w:rsid w:val="00E77279"/>
    <w:rsid w:val="00E7743C"/>
    <w:rsid w:val="00E77763"/>
    <w:rsid w:val="00E7776F"/>
    <w:rsid w:val="00E77F0C"/>
    <w:rsid w:val="00E77F4E"/>
    <w:rsid w:val="00E8019A"/>
    <w:rsid w:val="00E80798"/>
    <w:rsid w:val="00E80855"/>
    <w:rsid w:val="00E80BE5"/>
    <w:rsid w:val="00E8107E"/>
    <w:rsid w:val="00E8112E"/>
    <w:rsid w:val="00E8184B"/>
    <w:rsid w:val="00E81C60"/>
    <w:rsid w:val="00E824A9"/>
    <w:rsid w:val="00E82B74"/>
    <w:rsid w:val="00E82C03"/>
    <w:rsid w:val="00E82EE8"/>
    <w:rsid w:val="00E82FD7"/>
    <w:rsid w:val="00E83709"/>
    <w:rsid w:val="00E837C1"/>
    <w:rsid w:val="00E83A60"/>
    <w:rsid w:val="00E84A28"/>
    <w:rsid w:val="00E84D2E"/>
    <w:rsid w:val="00E84F44"/>
    <w:rsid w:val="00E8510D"/>
    <w:rsid w:val="00E8526B"/>
    <w:rsid w:val="00E85846"/>
    <w:rsid w:val="00E85C23"/>
    <w:rsid w:val="00E85E06"/>
    <w:rsid w:val="00E85E94"/>
    <w:rsid w:val="00E85EC2"/>
    <w:rsid w:val="00E86055"/>
    <w:rsid w:val="00E868C1"/>
    <w:rsid w:val="00E86E8E"/>
    <w:rsid w:val="00E8722D"/>
    <w:rsid w:val="00E8736C"/>
    <w:rsid w:val="00E90716"/>
    <w:rsid w:val="00E91703"/>
    <w:rsid w:val="00E91885"/>
    <w:rsid w:val="00E91F6E"/>
    <w:rsid w:val="00E921CC"/>
    <w:rsid w:val="00E92A84"/>
    <w:rsid w:val="00E92F1E"/>
    <w:rsid w:val="00E93202"/>
    <w:rsid w:val="00E932A8"/>
    <w:rsid w:val="00E93904"/>
    <w:rsid w:val="00E93C7B"/>
    <w:rsid w:val="00E93FAD"/>
    <w:rsid w:val="00E94750"/>
    <w:rsid w:val="00E94F14"/>
    <w:rsid w:val="00E95256"/>
    <w:rsid w:val="00E95385"/>
    <w:rsid w:val="00E953B1"/>
    <w:rsid w:val="00E962B1"/>
    <w:rsid w:val="00E975D0"/>
    <w:rsid w:val="00E9770D"/>
    <w:rsid w:val="00E97ACC"/>
    <w:rsid w:val="00EA0510"/>
    <w:rsid w:val="00EA05FB"/>
    <w:rsid w:val="00EA081A"/>
    <w:rsid w:val="00EA08AF"/>
    <w:rsid w:val="00EA0B74"/>
    <w:rsid w:val="00EA14B1"/>
    <w:rsid w:val="00EA194E"/>
    <w:rsid w:val="00EA1962"/>
    <w:rsid w:val="00EA1A50"/>
    <w:rsid w:val="00EA2BD4"/>
    <w:rsid w:val="00EA2C92"/>
    <w:rsid w:val="00EA2D64"/>
    <w:rsid w:val="00EA2FC0"/>
    <w:rsid w:val="00EA3111"/>
    <w:rsid w:val="00EA340D"/>
    <w:rsid w:val="00EA3452"/>
    <w:rsid w:val="00EA349A"/>
    <w:rsid w:val="00EA34F9"/>
    <w:rsid w:val="00EA3863"/>
    <w:rsid w:val="00EA3CAF"/>
    <w:rsid w:val="00EA3E99"/>
    <w:rsid w:val="00EA4785"/>
    <w:rsid w:val="00EA4E27"/>
    <w:rsid w:val="00EA4E61"/>
    <w:rsid w:val="00EA4EFD"/>
    <w:rsid w:val="00EA5989"/>
    <w:rsid w:val="00EA6018"/>
    <w:rsid w:val="00EA62B9"/>
    <w:rsid w:val="00EA6B1A"/>
    <w:rsid w:val="00EA6B2D"/>
    <w:rsid w:val="00EA7CE1"/>
    <w:rsid w:val="00EA7E7A"/>
    <w:rsid w:val="00EA7FA6"/>
    <w:rsid w:val="00EB0915"/>
    <w:rsid w:val="00EB0A52"/>
    <w:rsid w:val="00EB1570"/>
    <w:rsid w:val="00EB1E0F"/>
    <w:rsid w:val="00EB2346"/>
    <w:rsid w:val="00EB29B2"/>
    <w:rsid w:val="00EB2C9F"/>
    <w:rsid w:val="00EB2F54"/>
    <w:rsid w:val="00EB3924"/>
    <w:rsid w:val="00EB3C03"/>
    <w:rsid w:val="00EB4636"/>
    <w:rsid w:val="00EB4782"/>
    <w:rsid w:val="00EB4D83"/>
    <w:rsid w:val="00EB4E5A"/>
    <w:rsid w:val="00EB5CB1"/>
    <w:rsid w:val="00EB5D20"/>
    <w:rsid w:val="00EB6094"/>
    <w:rsid w:val="00EB60FC"/>
    <w:rsid w:val="00EB669E"/>
    <w:rsid w:val="00EB6A39"/>
    <w:rsid w:val="00EB6F69"/>
    <w:rsid w:val="00EB701F"/>
    <w:rsid w:val="00EB7749"/>
    <w:rsid w:val="00EB7AFE"/>
    <w:rsid w:val="00EB7B72"/>
    <w:rsid w:val="00EC06C1"/>
    <w:rsid w:val="00EC0B21"/>
    <w:rsid w:val="00EC0C9A"/>
    <w:rsid w:val="00EC107C"/>
    <w:rsid w:val="00EC1726"/>
    <w:rsid w:val="00EC1740"/>
    <w:rsid w:val="00EC185E"/>
    <w:rsid w:val="00EC1F65"/>
    <w:rsid w:val="00EC218C"/>
    <w:rsid w:val="00EC2683"/>
    <w:rsid w:val="00EC2994"/>
    <w:rsid w:val="00EC2C88"/>
    <w:rsid w:val="00EC3D05"/>
    <w:rsid w:val="00EC4B0C"/>
    <w:rsid w:val="00EC4C72"/>
    <w:rsid w:val="00EC4E81"/>
    <w:rsid w:val="00EC4FB5"/>
    <w:rsid w:val="00EC511D"/>
    <w:rsid w:val="00EC5E49"/>
    <w:rsid w:val="00EC5F28"/>
    <w:rsid w:val="00EC62FF"/>
    <w:rsid w:val="00EC637C"/>
    <w:rsid w:val="00EC69A9"/>
    <w:rsid w:val="00EC69AD"/>
    <w:rsid w:val="00EC6C9C"/>
    <w:rsid w:val="00EC6E88"/>
    <w:rsid w:val="00EC6F78"/>
    <w:rsid w:val="00EC721F"/>
    <w:rsid w:val="00EC75EF"/>
    <w:rsid w:val="00EC7A15"/>
    <w:rsid w:val="00EC7B02"/>
    <w:rsid w:val="00EC7B45"/>
    <w:rsid w:val="00ED0D30"/>
    <w:rsid w:val="00ED0DCA"/>
    <w:rsid w:val="00ED1050"/>
    <w:rsid w:val="00ED13E1"/>
    <w:rsid w:val="00ED1C14"/>
    <w:rsid w:val="00ED1E04"/>
    <w:rsid w:val="00ED2496"/>
    <w:rsid w:val="00ED252B"/>
    <w:rsid w:val="00ED276E"/>
    <w:rsid w:val="00ED2E96"/>
    <w:rsid w:val="00ED3042"/>
    <w:rsid w:val="00ED32A4"/>
    <w:rsid w:val="00ED3445"/>
    <w:rsid w:val="00ED34B4"/>
    <w:rsid w:val="00ED4A26"/>
    <w:rsid w:val="00ED4A41"/>
    <w:rsid w:val="00ED50BD"/>
    <w:rsid w:val="00ED52FF"/>
    <w:rsid w:val="00ED54E9"/>
    <w:rsid w:val="00ED606E"/>
    <w:rsid w:val="00ED6C58"/>
    <w:rsid w:val="00ED7575"/>
    <w:rsid w:val="00EE040D"/>
    <w:rsid w:val="00EE060A"/>
    <w:rsid w:val="00EE0EC2"/>
    <w:rsid w:val="00EE0F9E"/>
    <w:rsid w:val="00EE13E3"/>
    <w:rsid w:val="00EE14AA"/>
    <w:rsid w:val="00EE1934"/>
    <w:rsid w:val="00EE1C8A"/>
    <w:rsid w:val="00EE1E0A"/>
    <w:rsid w:val="00EE222D"/>
    <w:rsid w:val="00EE250D"/>
    <w:rsid w:val="00EE280F"/>
    <w:rsid w:val="00EE32A6"/>
    <w:rsid w:val="00EE343B"/>
    <w:rsid w:val="00EE34FE"/>
    <w:rsid w:val="00EE3A1E"/>
    <w:rsid w:val="00EE434A"/>
    <w:rsid w:val="00EE449F"/>
    <w:rsid w:val="00EE46FC"/>
    <w:rsid w:val="00EE4AED"/>
    <w:rsid w:val="00EE4D3E"/>
    <w:rsid w:val="00EE556F"/>
    <w:rsid w:val="00EE55E4"/>
    <w:rsid w:val="00EE6745"/>
    <w:rsid w:val="00EE6936"/>
    <w:rsid w:val="00EE6CD5"/>
    <w:rsid w:val="00EE6E14"/>
    <w:rsid w:val="00EE6EC5"/>
    <w:rsid w:val="00EE6F10"/>
    <w:rsid w:val="00EE74A0"/>
    <w:rsid w:val="00EE7569"/>
    <w:rsid w:val="00EE7897"/>
    <w:rsid w:val="00EE78A9"/>
    <w:rsid w:val="00EE7E0A"/>
    <w:rsid w:val="00EE7F69"/>
    <w:rsid w:val="00EF031E"/>
    <w:rsid w:val="00EF0702"/>
    <w:rsid w:val="00EF0CBA"/>
    <w:rsid w:val="00EF0F3F"/>
    <w:rsid w:val="00EF11F9"/>
    <w:rsid w:val="00EF1BE2"/>
    <w:rsid w:val="00EF1EF3"/>
    <w:rsid w:val="00EF20FE"/>
    <w:rsid w:val="00EF2325"/>
    <w:rsid w:val="00EF2350"/>
    <w:rsid w:val="00EF2693"/>
    <w:rsid w:val="00EF2BDA"/>
    <w:rsid w:val="00EF2D3D"/>
    <w:rsid w:val="00EF3521"/>
    <w:rsid w:val="00EF3554"/>
    <w:rsid w:val="00EF3601"/>
    <w:rsid w:val="00EF3AF2"/>
    <w:rsid w:val="00EF3B2C"/>
    <w:rsid w:val="00EF3B4D"/>
    <w:rsid w:val="00EF3C15"/>
    <w:rsid w:val="00EF428B"/>
    <w:rsid w:val="00EF43BF"/>
    <w:rsid w:val="00EF4E71"/>
    <w:rsid w:val="00EF507E"/>
    <w:rsid w:val="00EF518F"/>
    <w:rsid w:val="00EF5350"/>
    <w:rsid w:val="00EF5678"/>
    <w:rsid w:val="00EF5B1A"/>
    <w:rsid w:val="00EF5B5F"/>
    <w:rsid w:val="00EF5C2A"/>
    <w:rsid w:val="00EF61B4"/>
    <w:rsid w:val="00EF65EE"/>
    <w:rsid w:val="00EF6607"/>
    <w:rsid w:val="00EF69BF"/>
    <w:rsid w:val="00EF6D9E"/>
    <w:rsid w:val="00EF7249"/>
    <w:rsid w:val="00F000AF"/>
    <w:rsid w:val="00F00305"/>
    <w:rsid w:val="00F00654"/>
    <w:rsid w:val="00F00BA8"/>
    <w:rsid w:val="00F00F4A"/>
    <w:rsid w:val="00F0130F"/>
    <w:rsid w:val="00F01647"/>
    <w:rsid w:val="00F0175B"/>
    <w:rsid w:val="00F017AA"/>
    <w:rsid w:val="00F01866"/>
    <w:rsid w:val="00F01C6B"/>
    <w:rsid w:val="00F02373"/>
    <w:rsid w:val="00F025E9"/>
    <w:rsid w:val="00F0263A"/>
    <w:rsid w:val="00F0283E"/>
    <w:rsid w:val="00F03111"/>
    <w:rsid w:val="00F033B1"/>
    <w:rsid w:val="00F03C19"/>
    <w:rsid w:val="00F03C88"/>
    <w:rsid w:val="00F03D16"/>
    <w:rsid w:val="00F042BB"/>
    <w:rsid w:val="00F043EE"/>
    <w:rsid w:val="00F0466C"/>
    <w:rsid w:val="00F046A2"/>
    <w:rsid w:val="00F04EC9"/>
    <w:rsid w:val="00F04FAF"/>
    <w:rsid w:val="00F04FE4"/>
    <w:rsid w:val="00F0550B"/>
    <w:rsid w:val="00F056E3"/>
    <w:rsid w:val="00F058AD"/>
    <w:rsid w:val="00F05E89"/>
    <w:rsid w:val="00F0613A"/>
    <w:rsid w:val="00F067DC"/>
    <w:rsid w:val="00F06841"/>
    <w:rsid w:val="00F06939"/>
    <w:rsid w:val="00F06D19"/>
    <w:rsid w:val="00F06F96"/>
    <w:rsid w:val="00F079C9"/>
    <w:rsid w:val="00F10C51"/>
    <w:rsid w:val="00F10CBA"/>
    <w:rsid w:val="00F10DE0"/>
    <w:rsid w:val="00F1126D"/>
    <w:rsid w:val="00F118BA"/>
    <w:rsid w:val="00F11B9F"/>
    <w:rsid w:val="00F121A1"/>
    <w:rsid w:val="00F12351"/>
    <w:rsid w:val="00F1262A"/>
    <w:rsid w:val="00F12FCB"/>
    <w:rsid w:val="00F139CC"/>
    <w:rsid w:val="00F13BC4"/>
    <w:rsid w:val="00F1453F"/>
    <w:rsid w:val="00F14646"/>
    <w:rsid w:val="00F1467C"/>
    <w:rsid w:val="00F14AA4"/>
    <w:rsid w:val="00F153C0"/>
    <w:rsid w:val="00F15674"/>
    <w:rsid w:val="00F156B5"/>
    <w:rsid w:val="00F157A2"/>
    <w:rsid w:val="00F15C1F"/>
    <w:rsid w:val="00F16199"/>
    <w:rsid w:val="00F162B2"/>
    <w:rsid w:val="00F163B3"/>
    <w:rsid w:val="00F166BA"/>
    <w:rsid w:val="00F1769A"/>
    <w:rsid w:val="00F177F3"/>
    <w:rsid w:val="00F20356"/>
    <w:rsid w:val="00F20713"/>
    <w:rsid w:val="00F20CF9"/>
    <w:rsid w:val="00F213D7"/>
    <w:rsid w:val="00F21501"/>
    <w:rsid w:val="00F21877"/>
    <w:rsid w:val="00F22129"/>
    <w:rsid w:val="00F22395"/>
    <w:rsid w:val="00F2279D"/>
    <w:rsid w:val="00F22AEC"/>
    <w:rsid w:val="00F22FBC"/>
    <w:rsid w:val="00F2309F"/>
    <w:rsid w:val="00F23579"/>
    <w:rsid w:val="00F2360C"/>
    <w:rsid w:val="00F23B27"/>
    <w:rsid w:val="00F23BB2"/>
    <w:rsid w:val="00F2435C"/>
    <w:rsid w:val="00F2448D"/>
    <w:rsid w:val="00F2475D"/>
    <w:rsid w:val="00F24E18"/>
    <w:rsid w:val="00F24ECA"/>
    <w:rsid w:val="00F252F6"/>
    <w:rsid w:val="00F253C2"/>
    <w:rsid w:val="00F25847"/>
    <w:rsid w:val="00F25884"/>
    <w:rsid w:val="00F25C2C"/>
    <w:rsid w:val="00F262B4"/>
    <w:rsid w:val="00F2656F"/>
    <w:rsid w:val="00F266D8"/>
    <w:rsid w:val="00F26B38"/>
    <w:rsid w:val="00F27677"/>
    <w:rsid w:val="00F2772D"/>
    <w:rsid w:val="00F2797C"/>
    <w:rsid w:val="00F27B88"/>
    <w:rsid w:val="00F27E20"/>
    <w:rsid w:val="00F30811"/>
    <w:rsid w:val="00F314B9"/>
    <w:rsid w:val="00F31AB9"/>
    <w:rsid w:val="00F31AD8"/>
    <w:rsid w:val="00F31EB5"/>
    <w:rsid w:val="00F3297F"/>
    <w:rsid w:val="00F3338B"/>
    <w:rsid w:val="00F3445D"/>
    <w:rsid w:val="00F3451C"/>
    <w:rsid w:val="00F347F7"/>
    <w:rsid w:val="00F348B3"/>
    <w:rsid w:val="00F34A9B"/>
    <w:rsid w:val="00F34C8F"/>
    <w:rsid w:val="00F34DE6"/>
    <w:rsid w:val="00F34FDF"/>
    <w:rsid w:val="00F3544D"/>
    <w:rsid w:val="00F354CF"/>
    <w:rsid w:val="00F358ED"/>
    <w:rsid w:val="00F35D86"/>
    <w:rsid w:val="00F36581"/>
    <w:rsid w:val="00F36598"/>
    <w:rsid w:val="00F365E6"/>
    <w:rsid w:val="00F36884"/>
    <w:rsid w:val="00F36C29"/>
    <w:rsid w:val="00F36FB0"/>
    <w:rsid w:val="00F3720A"/>
    <w:rsid w:val="00F37CC1"/>
    <w:rsid w:val="00F37ED2"/>
    <w:rsid w:val="00F402BC"/>
    <w:rsid w:val="00F40C05"/>
    <w:rsid w:val="00F40DB2"/>
    <w:rsid w:val="00F411D2"/>
    <w:rsid w:val="00F415FB"/>
    <w:rsid w:val="00F418A3"/>
    <w:rsid w:val="00F41EA1"/>
    <w:rsid w:val="00F421FF"/>
    <w:rsid w:val="00F42306"/>
    <w:rsid w:val="00F43007"/>
    <w:rsid w:val="00F43214"/>
    <w:rsid w:val="00F432F1"/>
    <w:rsid w:val="00F43E1D"/>
    <w:rsid w:val="00F442A2"/>
    <w:rsid w:val="00F4439F"/>
    <w:rsid w:val="00F44B27"/>
    <w:rsid w:val="00F44C61"/>
    <w:rsid w:val="00F457C5"/>
    <w:rsid w:val="00F4585E"/>
    <w:rsid w:val="00F45868"/>
    <w:rsid w:val="00F46377"/>
    <w:rsid w:val="00F463D6"/>
    <w:rsid w:val="00F469F8"/>
    <w:rsid w:val="00F46E41"/>
    <w:rsid w:val="00F46E4C"/>
    <w:rsid w:val="00F472B0"/>
    <w:rsid w:val="00F473C8"/>
    <w:rsid w:val="00F47717"/>
    <w:rsid w:val="00F47C30"/>
    <w:rsid w:val="00F47F0A"/>
    <w:rsid w:val="00F5035F"/>
    <w:rsid w:val="00F508DC"/>
    <w:rsid w:val="00F509F2"/>
    <w:rsid w:val="00F50FBD"/>
    <w:rsid w:val="00F51493"/>
    <w:rsid w:val="00F515D3"/>
    <w:rsid w:val="00F5229C"/>
    <w:rsid w:val="00F526C8"/>
    <w:rsid w:val="00F52920"/>
    <w:rsid w:val="00F52E44"/>
    <w:rsid w:val="00F52F97"/>
    <w:rsid w:val="00F53B71"/>
    <w:rsid w:val="00F5408A"/>
    <w:rsid w:val="00F5423C"/>
    <w:rsid w:val="00F5490E"/>
    <w:rsid w:val="00F54B8E"/>
    <w:rsid w:val="00F54FBB"/>
    <w:rsid w:val="00F55452"/>
    <w:rsid w:val="00F55709"/>
    <w:rsid w:val="00F558B6"/>
    <w:rsid w:val="00F55ABD"/>
    <w:rsid w:val="00F56128"/>
    <w:rsid w:val="00F5670E"/>
    <w:rsid w:val="00F568CD"/>
    <w:rsid w:val="00F569B0"/>
    <w:rsid w:val="00F56BD2"/>
    <w:rsid w:val="00F56D0E"/>
    <w:rsid w:val="00F575A6"/>
    <w:rsid w:val="00F575CC"/>
    <w:rsid w:val="00F57687"/>
    <w:rsid w:val="00F579F9"/>
    <w:rsid w:val="00F57AED"/>
    <w:rsid w:val="00F57CEC"/>
    <w:rsid w:val="00F57DDD"/>
    <w:rsid w:val="00F601BF"/>
    <w:rsid w:val="00F6061C"/>
    <w:rsid w:val="00F60769"/>
    <w:rsid w:val="00F607C8"/>
    <w:rsid w:val="00F608C2"/>
    <w:rsid w:val="00F60996"/>
    <w:rsid w:val="00F60A16"/>
    <w:rsid w:val="00F611D8"/>
    <w:rsid w:val="00F61432"/>
    <w:rsid w:val="00F62144"/>
    <w:rsid w:val="00F621C1"/>
    <w:rsid w:val="00F6234F"/>
    <w:rsid w:val="00F6235B"/>
    <w:rsid w:val="00F627EF"/>
    <w:rsid w:val="00F62A75"/>
    <w:rsid w:val="00F62C46"/>
    <w:rsid w:val="00F62E04"/>
    <w:rsid w:val="00F6307A"/>
    <w:rsid w:val="00F63B84"/>
    <w:rsid w:val="00F649E3"/>
    <w:rsid w:val="00F64F6D"/>
    <w:rsid w:val="00F6519A"/>
    <w:rsid w:val="00F6561D"/>
    <w:rsid w:val="00F65708"/>
    <w:rsid w:val="00F65BFE"/>
    <w:rsid w:val="00F65CBC"/>
    <w:rsid w:val="00F66597"/>
    <w:rsid w:val="00F66662"/>
    <w:rsid w:val="00F66D7A"/>
    <w:rsid w:val="00F677C0"/>
    <w:rsid w:val="00F6794F"/>
    <w:rsid w:val="00F679E3"/>
    <w:rsid w:val="00F67F71"/>
    <w:rsid w:val="00F7070E"/>
    <w:rsid w:val="00F707D6"/>
    <w:rsid w:val="00F70872"/>
    <w:rsid w:val="00F70980"/>
    <w:rsid w:val="00F709FC"/>
    <w:rsid w:val="00F70A88"/>
    <w:rsid w:val="00F7101E"/>
    <w:rsid w:val="00F7114F"/>
    <w:rsid w:val="00F71373"/>
    <w:rsid w:val="00F719D3"/>
    <w:rsid w:val="00F72753"/>
    <w:rsid w:val="00F72CED"/>
    <w:rsid w:val="00F73116"/>
    <w:rsid w:val="00F73794"/>
    <w:rsid w:val="00F7390D"/>
    <w:rsid w:val="00F73AB5"/>
    <w:rsid w:val="00F73C1C"/>
    <w:rsid w:val="00F74FB0"/>
    <w:rsid w:val="00F750EC"/>
    <w:rsid w:val="00F75615"/>
    <w:rsid w:val="00F75C73"/>
    <w:rsid w:val="00F75DC4"/>
    <w:rsid w:val="00F76692"/>
    <w:rsid w:val="00F766E3"/>
    <w:rsid w:val="00F76B3D"/>
    <w:rsid w:val="00F76CB2"/>
    <w:rsid w:val="00F76E33"/>
    <w:rsid w:val="00F775E2"/>
    <w:rsid w:val="00F7781A"/>
    <w:rsid w:val="00F77D0B"/>
    <w:rsid w:val="00F77D1F"/>
    <w:rsid w:val="00F801CE"/>
    <w:rsid w:val="00F804C1"/>
    <w:rsid w:val="00F8078A"/>
    <w:rsid w:val="00F8083B"/>
    <w:rsid w:val="00F81879"/>
    <w:rsid w:val="00F81ABE"/>
    <w:rsid w:val="00F82C7D"/>
    <w:rsid w:val="00F82D1A"/>
    <w:rsid w:val="00F83753"/>
    <w:rsid w:val="00F83B0B"/>
    <w:rsid w:val="00F83C80"/>
    <w:rsid w:val="00F844CF"/>
    <w:rsid w:val="00F8452C"/>
    <w:rsid w:val="00F847DD"/>
    <w:rsid w:val="00F84A53"/>
    <w:rsid w:val="00F85178"/>
    <w:rsid w:val="00F8541C"/>
    <w:rsid w:val="00F85A20"/>
    <w:rsid w:val="00F85FA4"/>
    <w:rsid w:val="00F86047"/>
    <w:rsid w:val="00F86122"/>
    <w:rsid w:val="00F861A6"/>
    <w:rsid w:val="00F864AA"/>
    <w:rsid w:val="00F867BD"/>
    <w:rsid w:val="00F868A1"/>
    <w:rsid w:val="00F86B79"/>
    <w:rsid w:val="00F87283"/>
    <w:rsid w:val="00F8760A"/>
    <w:rsid w:val="00F879FB"/>
    <w:rsid w:val="00F902B4"/>
    <w:rsid w:val="00F90351"/>
    <w:rsid w:val="00F904AD"/>
    <w:rsid w:val="00F90968"/>
    <w:rsid w:val="00F90AF9"/>
    <w:rsid w:val="00F90C4A"/>
    <w:rsid w:val="00F90FA2"/>
    <w:rsid w:val="00F910F9"/>
    <w:rsid w:val="00F91CD9"/>
    <w:rsid w:val="00F91EF7"/>
    <w:rsid w:val="00F92077"/>
    <w:rsid w:val="00F937BC"/>
    <w:rsid w:val="00F93D97"/>
    <w:rsid w:val="00F93E44"/>
    <w:rsid w:val="00F941DC"/>
    <w:rsid w:val="00F94711"/>
    <w:rsid w:val="00F94886"/>
    <w:rsid w:val="00F948E1"/>
    <w:rsid w:val="00F950FD"/>
    <w:rsid w:val="00F951FB"/>
    <w:rsid w:val="00F95D25"/>
    <w:rsid w:val="00F95E75"/>
    <w:rsid w:val="00F95EE9"/>
    <w:rsid w:val="00F9640B"/>
    <w:rsid w:val="00F968A0"/>
    <w:rsid w:val="00F96CF3"/>
    <w:rsid w:val="00F970D6"/>
    <w:rsid w:val="00F97186"/>
    <w:rsid w:val="00F9750B"/>
    <w:rsid w:val="00F975E1"/>
    <w:rsid w:val="00F9762A"/>
    <w:rsid w:val="00F97C55"/>
    <w:rsid w:val="00F97EA0"/>
    <w:rsid w:val="00FA0B18"/>
    <w:rsid w:val="00FA11EB"/>
    <w:rsid w:val="00FA1295"/>
    <w:rsid w:val="00FA13C9"/>
    <w:rsid w:val="00FA1D7E"/>
    <w:rsid w:val="00FA21BB"/>
    <w:rsid w:val="00FA26B5"/>
    <w:rsid w:val="00FA2810"/>
    <w:rsid w:val="00FA2D4C"/>
    <w:rsid w:val="00FA30D3"/>
    <w:rsid w:val="00FA3409"/>
    <w:rsid w:val="00FA372A"/>
    <w:rsid w:val="00FA3854"/>
    <w:rsid w:val="00FA42A0"/>
    <w:rsid w:val="00FA4F79"/>
    <w:rsid w:val="00FA5144"/>
    <w:rsid w:val="00FA514C"/>
    <w:rsid w:val="00FA51D1"/>
    <w:rsid w:val="00FA5517"/>
    <w:rsid w:val="00FA635E"/>
    <w:rsid w:val="00FA67B1"/>
    <w:rsid w:val="00FA6B49"/>
    <w:rsid w:val="00FA6D56"/>
    <w:rsid w:val="00FA6D8B"/>
    <w:rsid w:val="00FA750A"/>
    <w:rsid w:val="00FA79F2"/>
    <w:rsid w:val="00FB0905"/>
    <w:rsid w:val="00FB095A"/>
    <w:rsid w:val="00FB0B13"/>
    <w:rsid w:val="00FB0BE5"/>
    <w:rsid w:val="00FB0F4B"/>
    <w:rsid w:val="00FB19F9"/>
    <w:rsid w:val="00FB1C60"/>
    <w:rsid w:val="00FB1CBF"/>
    <w:rsid w:val="00FB1D0C"/>
    <w:rsid w:val="00FB1FF2"/>
    <w:rsid w:val="00FB2486"/>
    <w:rsid w:val="00FB2487"/>
    <w:rsid w:val="00FB2657"/>
    <w:rsid w:val="00FB28D2"/>
    <w:rsid w:val="00FB2931"/>
    <w:rsid w:val="00FB2A1A"/>
    <w:rsid w:val="00FB2A21"/>
    <w:rsid w:val="00FB2A4F"/>
    <w:rsid w:val="00FB2B0A"/>
    <w:rsid w:val="00FB2D4A"/>
    <w:rsid w:val="00FB2F5F"/>
    <w:rsid w:val="00FB3332"/>
    <w:rsid w:val="00FB3384"/>
    <w:rsid w:val="00FB378A"/>
    <w:rsid w:val="00FB390D"/>
    <w:rsid w:val="00FB3ADE"/>
    <w:rsid w:val="00FB458C"/>
    <w:rsid w:val="00FB49FF"/>
    <w:rsid w:val="00FB4AE4"/>
    <w:rsid w:val="00FB53FD"/>
    <w:rsid w:val="00FB5473"/>
    <w:rsid w:val="00FB567E"/>
    <w:rsid w:val="00FB59D8"/>
    <w:rsid w:val="00FB5B87"/>
    <w:rsid w:val="00FB61E6"/>
    <w:rsid w:val="00FB626C"/>
    <w:rsid w:val="00FB6902"/>
    <w:rsid w:val="00FB69AB"/>
    <w:rsid w:val="00FB6E10"/>
    <w:rsid w:val="00FB6F4B"/>
    <w:rsid w:val="00FC0C43"/>
    <w:rsid w:val="00FC1099"/>
    <w:rsid w:val="00FC122F"/>
    <w:rsid w:val="00FC1A8F"/>
    <w:rsid w:val="00FC2D27"/>
    <w:rsid w:val="00FC366E"/>
    <w:rsid w:val="00FC384E"/>
    <w:rsid w:val="00FC3C89"/>
    <w:rsid w:val="00FC3C90"/>
    <w:rsid w:val="00FC4320"/>
    <w:rsid w:val="00FC4463"/>
    <w:rsid w:val="00FC45FE"/>
    <w:rsid w:val="00FC464B"/>
    <w:rsid w:val="00FC4975"/>
    <w:rsid w:val="00FC515D"/>
    <w:rsid w:val="00FC59CE"/>
    <w:rsid w:val="00FC5B4F"/>
    <w:rsid w:val="00FC5DDF"/>
    <w:rsid w:val="00FC63DE"/>
    <w:rsid w:val="00FC6884"/>
    <w:rsid w:val="00FC6895"/>
    <w:rsid w:val="00FC6BF2"/>
    <w:rsid w:val="00FC6D6C"/>
    <w:rsid w:val="00FC6DE3"/>
    <w:rsid w:val="00FC72C1"/>
    <w:rsid w:val="00FC7604"/>
    <w:rsid w:val="00FC7DD6"/>
    <w:rsid w:val="00FC7F54"/>
    <w:rsid w:val="00FD00BF"/>
    <w:rsid w:val="00FD02A2"/>
    <w:rsid w:val="00FD02C9"/>
    <w:rsid w:val="00FD06D5"/>
    <w:rsid w:val="00FD0871"/>
    <w:rsid w:val="00FD0ACD"/>
    <w:rsid w:val="00FD0AF7"/>
    <w:rsid w:val="00FD0C12"/>
    <w:rsid w:val="00FD0D3B"/>
    <w:rsid w:val="00FD0E87"/>
    <w:rsid w:val="00FD12C4"/>
    <w:rsid w:val="00FD1323"/>
    <w:rsid w:val="00FD15DB"/>
    <w:rsid w:val="00FD1E82"/>
    <w:rsid w:val="00FD22F8"/>
    <w:rsid w:val="00FD2B48"/>
    <w:rsid w:val="00FD2CD9"/>
    <w:rsid w:val="00FD2E1A"/>
    <w:rsid w:val="00FD329E"/>
    <w:rsid w:val="00FD3430"/>
    <w:rsid w:val="00FD3959"/>
    <w:rsid w:val="00FD3A2C"/>
    <w:rsid w:val="00FD3DDD"/>
    <w:rsid w:val="00FD40D8"/>
    <w:rsid w:val="00FD48F0"/>
    <w:rsid w:val="00FD4D28"/>
    <w:rsid w:val="00FD4E48"/>
    <w:rsid w:val="00FD4FD5"/>
    <w:rsid w:val="00FD5600"/>
    <w:rsid w:val="00FD5EDF"/>
    <w:rsid w:val="00FD5F2A"/>
    <w:rsid w:val="00FD60E5"/>
    <w:rsid w:val="00FD6401"/>
    <w:rsid w:val="00FD6619"/>
    <w:rsid w:val="00FD6B58"/>
    <w:rsid w:val="00FD6B93"/>
    <w:rsid w:val="00FD6C50"/>
    <w:rsid w:val="00FD708D"/>
    <w:rsid w:val="00FD71B7"/>
    <w:rsid w:val="00FD7239"/>
    <w:rsid w:val="00FD7CAF"/>
    <w:rsid w:val="00FE0266"/>
    <w:rsid w:val="00FE052A"/>
    <w:rsid w:val="00FE097F"/>
    <w:rsid w:val="00FE09B4"/>
    <w:rsid w:val="00FE0DDF"/>
    <w:rsid w:val="00FE1177"/>
    <w:rsid w:val="00FE1216"/>
    <w:rsid w:val="00FE129A"/>
    <w:rsid w:val="00FE216C"/>
    <w:rsid w:val="00FE2B3A"/>
    <w:rsid w:val="00FE2DAD"/>
    <w:rsid w:val="00FE314E"/>
    <w:rsid w:val="00FE3190"/>
    <w:rsid w:val="00FE3267"/>
    <w:rsid w:val="00FE34AB"/>
    <w:rsid w:val="00FE3ACA"/>
    <w:rsid w:val="00FE483B"/>
    <w:rsid w:val="00FE48BE"/>
    <w:rsid w:val="00FE4B8D"/>
    <w:rsid w:val="00FE5F21"/>
    <w:rsid w:val="00FE5FE9"/>
    <w:rsid w:val="00FE6403"/>
    <w:rsid w:val="00FE6454"/>
    <w:rsid w:val="00FE699F"/>
    <w:rsid w:val="00FE7161"/>
    <w:rsid w:val="00FE7369"/>
    <w:rsid w:val="00FE7450"/>
    <w:rsid w:val="00FE75BC"/>
    <w:rsid w:val="00FE769C"/>
    <w:rsid w:val="00FE7766"/>
    <w:rsid w:val="00FE7940"/>
    <w:rsid w:val="00FE7C99"/>
    <w:rsid w:val="00FE7EFB"/>
    <w:rsid w:val="00FF014D"/>
    <w:rsid w:val="00FF0A9B"/>
    <w:rsid w:val="00FF0CD9"/>
    <w:rsid w:val="00FF1014"/>
    <w:rsid w:val="00FF121D"/>
    <w:rsid w:val="00FF13D6"/>
    <w:rsid w:val="00FF233F"/>
    <w:rsid w:val="00FF246D"/>
    <w:rsid w:val="00FF2741"/>
    <w:rsid w:val="00FF2806"/>
    <w:rsid w:val="00FF2888"/>
    <w:rsid w:val="00FF34F8"/>
    <w:rsid w:val="00FF3590"/>
    <w:rsid w:val="00FF366A"/>
    <w:rsid w:val="00FF3D36"/>
    <w:rsid w:val="00FF41E9"/>
    <w:rsid w:val="00FF42F7"/>
    <w:rsid w:val="00FF4441"/>
    <w:rsid w:val="00FF48C7"/>
    <w:rsid w:val="00FF4A59"/>
    <w:rsid w:val="00FF4C8B"/>
    <w:rsid w:val="00FF4D8E"/>
    <w:rsid w:val="00FF5581"/>
    <w:rsid w:val="00FF5689"/>
    <w:rsid w:val="00FF5726"/>
    <w:rsid w:val="00FF5B39"/>
    <w:rsid w:val="00FF6074"/>
    <w:rsid w:val="00FF620A"/>
    <w:rsid w:val="00FF6A07"/>
    <w:rsid w:val="00FF6ADE"/>
    <w:rsid w:val="00FF6BB3"/>
    <w:rsid w:val="00FF6CF4"/>
    <w:rsid w:val="00FF79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>
      <o:colormru v:ext="edit" colors="#f99,#9f9,#9cf,#e5a57d,#e97729,#ff6,#ff9"/>
    </o:shapedefaults>
    <o:shapelayout v:ext="edit">
      <o:idmap v:ext="edit" data="1"/>
    </o:shapelayout>
  </w:shapeDefaults>
  <w:decimalSymbol w:val="."/>
  <w:listSeparator w:val=","/>
  <w14:docId w14:val="2604492A"/>
  <w15:docId w15:val="{8E1ED117-F7E2-4D98-BF06-38A66A94ED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raditional Arabic"/>
        <w:lang w:val="en-US" w:eastAsia="en-US" w:bidi="en-US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uiPriority="9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99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99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E51F7F"/>
    <w:rPr>
      <w:lang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C204C2"/>
    <w:pPr>
      <w:keepNext/>
      <w:outlineLvl w:val="0"/>
    </w:pPr>
    <w:rPr>
      <w:rFonts w:cs="Arabic Transparent"/>
      <w:b/>
      <w:bCs/>
      <w:szCs w:val="28"/>
    </w:rPr>
  </w:style>
  <w:style w:type="paragraph" w:styleId="Heading2">
    <w:name w:val="heading 2"/>
    <w:basedOn w:val="Normal"/>
    <w:next w:val="Normal"/>
    <w:qFormat/>
    <w:rsid w:val="00C204C2"/>
    <w:pPr>
      <w:keepNext/>
      <w:spacing w:line="360" w:lineRule="auto"/>
      <w:jc w:val="center"/>
      <w:outlineLvl w:val="1"/>
    </w:pPr>
    <w:rPr>
      <w:rFonts w:cs="Arabic Transparent"/>
      <w:b/>
      <w:bCs/>
      <w:szCs w:val="28"/>
      <w:u w:val="single"/>
    </w:rPr>
  </w:style>
  <w:style w:type="paragraph" w:styleId="Heading3">
    <w:name w:val="heading 3"/>
    <w:basedOn w:val="Normal"/>
    <w:next w:val="Normal"/>
    <w:link w:val="Heading3Char"/>
    <w:qFormat/>
    <w:rsid w:val="00C204C2"/>
    <w:pPr>
      <w:keepNext/>
      <w:spacing w:line="360" w:lineRule="auto"/>
      <w:outlineLvl w:val="2"/>
    </w:pPr>
    <w:rPr>
      <w:rFonts w:cs="Arabic Transparent"/>
      <w:szCs w:val="28"/>
    </w:rPr>
  </w:style>
  <w:style w:type="paragraph" w:styleId="Heading4">
    <w:name w:val="heading 4"/>
    <w:basedOn w:val="Normal"/>
    <w:next w:val="Normal"/>
    <w:qFormat/>
    <w:rsid w:val="00C204C2"/>
    <w:pPr>
      <w:keepNext/>
      <w:spacing w:line="360" w:lineRule="auto"/>
      <w:ind w:left="720" w:right="720"/>
      <w:jc w:val="lowKashida"/>
      <w:outlineLvl w:val="3"/>
    </w:pPr>
    <w:rPr>
      <w:rFonts w:cs="Arabic Transparent"/>
      <w:szCs w:val="28"/>
    </w:rPr>
  </w:style>
  <w:style w:type="paragraph" w:styleId="Heading5">
    <w:name w:val="heading 5"/>
    <w:basedOn w:val="Normal"/>
    <w:next w:val="Normal"/>
    <w:qFormat/>
    <w:rsid w:val="00C204C2"/>
    <w:pPr>
      <w:keepNext/>
      <w:spacing w:line="360" w:lineRule="auto"/>
      <w:jc w:val="center"/>
      <w:outlineLvl w:val="4"/>
    </w:pPr>
    <w:rPr>
      <w:rFonts w:cs="Arabic Transparent"/>
      <w:b/>
      <w:bCs/>
    </w:rPr>
  </w:style>
  <w:style w:type="paragraph" w:styleId="Heading6">
    <w:name w:val="heading 6"/>
    <w:basedOn w:val="Normal"/>
    <w:next w:val="Normal"/>
    <w:qFormat/>
    <w:rsid w:val="00C204C2"/>
    <w:pPr>
      <w:keepNext/>
      <w:outlineLvl w:val="5"/>
    </w:pPr>
    <w:rPr>
      <w:rFonts w:cs="Arabic Transparent"/>
      <w:szCs w:val="28"/>
      <w:u w:val="single"/>
    </w:rPr>
  </w:style>
  <w:style w:type="paragraph" w:styleId="Heading7">
    <w:name w:val="heading 7"/>
    <w:basedOn w:val="Normal"/>
    <w:next w:val="Normal"/>
    <w:qFormat/>
    <w:rsid w:val="00C204C2"/>
    <w:pPr>
      <w:keepNext/>
      <w:spacing w:line="360" w:lineRule="auto"/>
      <w:jc w:val="center"/>
      <w:outlineLvl w:val="6"/>
    </w:pPr>
    <w:rPr>
      <w:rFonts w:cs="Arabic Transparent"/>
      <w:szCs w:val="28"/>
      <w:u w:val="single"/>
    </w:rPr>
  </w:style>
  <w:style w:type="paragraph" w:styleId="Heading8">
    <w:name w:val="heading 8"/>
    <w:basedOn w:val="Normal"/>
    <w:next w:val="Normal"/>
    <w:qFormat/>
    <w:rsid w:val="00C204C2"/>
    <w:pPr>
      <w:keepNext/>
      <w:spacing w:line="360" w:lineRule="auto"/>
      <w:ind w:left="720" w:right="720"/>
      <w:jc w:val="center"/>
      <w:outlineLvl w:val="7"/>
    </w:pPr>
    <w:rPr>
      <w:rFonts w:cs="Arabic Transparent"/>
      <w:szCs w:val="28"/>
      <w:u w:val="single"/>
    </w:rPr>
  </w:style>
  <w:style w:type="paragraph" w:styleId="Heading9">
    <w:name w:val="heading 9"/>
    <w:basedOn w:val="Normal"/>
    <w:next w:val="Normal"/>
    <w:link w:val="Heading9Char"/>
    <w:qFormat/>
    <w:rsid w:val="00C204C2"/>
    <w:pPr>
      <w:keepNext/>
      <w:jc w:val="center"/>
      <w:outlineLvl w:val="8"/>
    </w:pPr>
    <w:rPr>
      <w:rFonts w:cs="Arabic Transparent"/>
      <w:sz w:val="16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rsid w:val="00C204C2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rsid w:val="00C204C2"/>
  </w:style>
  <w:style w:type="paragraph" w:styleId="Header">
    <w:name w:val="header"/>
    <w:basedOn w:val="Normal"/>
    <w:link w:val="HeaderChar"/>
    <w:uiPriority w:val="99"/>
    <w:rsid w:val="00C204C2"/>
    <w:pPr>
      <w:tabs>
        <w:tab w:val="center" w:pos="4153"/>
        <w:tab w:val="right" w:pos="8306"/>
      </w:tabs>
    </w:pPr>
  </w:style>
  <w:style w:type="paragraph" w:styleId="BodyText">
    <w:name w:val="Body Text"/>
    <w:basedOn w:val="Normal"/>
    <w:link w:val="BodyTextChar"/>
    <w:rsid w:val="00C204C2"/>
    <w:rPr>
      <w:rFonts w:cs="Arabic Transparent"/>
      <w:b/>
      <w:bCs/>
      <w:szCs w:val="28"/>
      <w:u w:val="single"/>
    </w:rPr>
  </w:style>
  <w:style w:type="paragraph" w:styleId="BlockText">
    <w:name w:val="Block Text"/>
    <w:basedOn w:val="Normal"/>
    <w:uiPriority w:val="99"/>
    <w:rsid w:val="00C204C2"/>
    <w:pPr>
      <w:spacing w:line="360" w:lineRule="auto"/>
      <w:ind w:left="720" w:right="720"/>
      <w:jc w:val="lowKashida"/>
    </w:pPr>
    <w:rPr>
      <w:rFonts w:cs="Arabic Transparent"/>
      <w:szCs w:val="28"/>
    </w:rPr>
  </w:style>
  <w:style w:type="paragraph" w:styleId="BodyText2">
    <w:name w:val="Body Text 2"/>
    <w:basedOn w:val="Normal"/>
    <w:link w:val="BodyText2Char"/>
    <w:rsid w:val="00C204C2"/>
    <w:pPr>
      <w:spacing w:line="360" w:lineRule="auto"/>
      <w:jc w:val="lowKashida"/>
    </w:pPr>
    <w:rPr>
      <w:rFonts w:cs="Arabic Transparent"/>
      <w:szCs w:val="28"/>
    </w:rPr>
  </w:style>
  <w:style w:type="paragraph" w:styleId="BodyText3">
    <w:name w:val="Body Text 3"/>
    <w:basedOn w:val="Normal"/>
    <w:rsid w:val="00C204C2"/>
    <w:pPr>
      <w:jc w:val="lowKashida"/>
    </w:pPr>
    <w:rPr>
      <w:rFonts w:cs="Arabic Transparent"/>
      <w:sz w:val="28"/>
      <w:szCs w:val="28"/>
    </w:rPr>
  </w:style>
  <w:style w:type="paragraph" w:customStyle="1" w:styleId="4">
    <w:name w:val="4"/>
    <w:basedOn w:val="Normal"/>
    <w:next w:val="BlockText"/>
    <w:rsid w:val="00C204C2"/>
    <w:pPr>
      <w:spacing w:line="360" w:lineRule="auto"/>
      <w:ind w:left="720" w:right="720"/>
      <w:jc w:val="lowKashida"/>
    </w:pPr>
    <w:rPr>
      <w:rFonts w:cs="Arabic Transparent"/>
      <w:szCs w:val="28"/>
    </w:rPr>
  </w:style>
  <w:style w:type="paragraph" w:customStyle="1" w:styleId="3">
    <w:name w:val="3"/>
    <w:basedOn w:val="Normal"/>
    <w:next w:val="BlockText"/>
    <w:rsid w:val="00C204C2"/>
    <w:pPr>
      <w:spacing w:line="360" w:lineRule="auto"/>
      <w:ind w:left="720" w:right="720"/>
      <w:jc w:val="lowKashida"/>
    </w:pPr>
    <w:rPr>
      <w:rFonts w:cs="Arabic Transparent"/>
      <w:szCs w:val="28"/>
    </w:rPr>
  </w:style>
  <w:style w:type="table" w:styleId="TableGrid">
    <w:name w:val="Table Grid"/>
    <w:basedOn w:val="TableNormal"/>
    <w:uiPriority w:val="59"/>
    <w:rsid w:val="00546A0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">
    <w:name w:val="نمط"/>
    <w:basedOn w:val="Normal"/>
    <w:next w:val="BodyText3"/>
    <w:rsid w:val="008F7051"/>
    <w:pPr>
      <w:snapToGrid w:val="0"/>
    </w:pPr>
    <w:rPr>
      <w:rFonts w:cs="Arabic Transparent"/>
      <w:sz w:val="28"/>
      <w:szCs w:val="28"/>
    </w:rPr>
  </w:style>
  <w:style w:type="paragraph" w:customStyle="1" w:styleId="2">
    <w:name w:val="2"/>
    <w:basedOn w:val="Normal"/>
    <w:next w:val="BodyText"/>
    <w:rsid w:val="00F867BD"/>
    <w:rPr>
      <w:rFonts w:cs="Arabic Transparent"/>
      <w:b/>
      <w:bCs/>
      <w:szCs w:val="28"/>
      <w:u w:val="single"/>
    </w:rPr>
  </w:style>
  <w:style w:type="paragraph" w:customStyle="1" w:styleId="1">
    <w:name w:val="1"/>
    <w:basedOn w:val="Normal"/>
    <w:next w:val="BodyText3"/>
    <w:rsid w:val="0043738B"/>
    <w:pPr>
      <w:spacing w:after="120"/>
    </w:pPr>
    <w:rPr>
      <w:sz w:val="16"/>
      <w:szCs w:val="16"/>
    </w:rPr>
  </w:style>
  <w:style w:type="paragraph" w:styleId="NormalWeb">
    <w:name w:val="Normal (Web)"/>
    <w:basedOn w:val="Normal"/>
    <w:uiPriority w:val="99"/>
    <w:rsid w:val="005875D5"/>
    <w:pPr>
      <w:spacing w:before="100" w:beforeAutospacing="1" w:after="100" w:afterAutospacing="1"/>
    </w:pPr>
    <w:rPr>
      <w:rFonts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rsid w:val="00071E8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sid w:val="00071E89"/>
    <w:rPr>
      <w:rFonts w:ascii="Tahoma" w:hAnsi="Tahoma" w:cs="Tahoma"/>
      <w:noProof/>
      <w:sz w:val="16"/>
      <w:szCs w:val="16"/>
      <w:lang w:eastAsia="en-US"/>
    </w:rPr>
  </w:style>
  <w:style w:type="paragraph" w:styleId="ListParagraph">
    <w:name w:val="List Paragraph"/>
    <w:aliases w:val="Listenabsatz 1"/>
    <w:basedOn w:val="Normal"/>
    <w:uiPriority w:val="34"/>
    <w:qFormat/>
    <w:rsid w:val="006E15CE"/>
    <w:pPr>
      <w:ind w:left="720"/>
      <w:contextualSpacing/>
    </w:pPr>
  </w:style>
  <w:style w:type="character" w:customStyle="1" w:styleId="BodyText2Char">
    <w:name w:val="Body Text 2 Char"/>
    <w:basedOn w:val="DefaultParagraphFont"/>
    <w:link w:val="BodyText2"/>
    <w:rsid w:val="007A0F28"/>
    <w:rPr>
      <w:rFonts w:cs="Arabic Transparent"/>
      <w:noProof/>
      <w:szCs w:val="28"/>
      <w:lang w:eastAsia="en-US"/>
    </w:rPr>
  </w:style>
  <w:style w:type="character" w:customStyle="1" w:styleId="Absatz-Standardschriftart">
    <w:name w:val="Absatz-Standardschriftart"/>
    <w:rsid w:val="00420F57"/>
  </w:style>
  <w:style w:type="paragraph" w:styleId="BodyTextIndent">
    <w:name w:val="Body Text Indent"/>
    <w:basedOn w:val="Normal"/>
    <w:link w:val="BodyTextIndentChar"/>
    <w:unhideWhenUsed/>
    <w:rsid w:val="00912858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rsid w:val="00912858"/>
    <w:rPr>
      <w:noProof/>
      <w:lang w:eastAsia="en-US"/>
    </w:rPr>
  </w:style>
  <w:style w:type="character" w:customStyle="1" w:styleId="BodyTextChar">
    <w:name w:val="Body Text Char"/>
    <w:basedOn w:val="DefaultParagraphFont"/>
    <w:link w:val="BodyText"/>
    <w:rsid w:val="000A73A9"/>
    <w:rPr>
      <w:rFonts w:cs="Arabic Transparent"/>
      <w:b/>
      <w:bCs/>
      <w:noProof/>
      <w:szCs w:val="28"/>
      <w:u w:val="single"/>
      <w:lang w:eastAsia="en-US"/>
    </w:rPr>
  </w:style>
  <w:style w:type="character" w:customStyle="1" w:styleId="longtext">
    <w:name w:val="long_text"/>
    <w:basedOn w:val="DefaultParagraphFont"/>
    <w:rsid w:val="000A73A9"/>
  </w:style>
  <w:style w:type="character" w:customStyle="1" w:styleId="hps">
    <w:name w:val="hps"/>
    <w:basedOn w:val="DefaultParagraphFont"/>
    <w:rsid w:val="000A73A9"/>
  </w:style>
  <w:style w:type="numbering" w:customStyle="1" w:styleId="10">
    <w:name w:val="بلا قائمة1"/>
    <w:next w:val="NoList"/>
    <w:uiPriority w:val="99"/>
    <w:semiHidden/>
    <w:unhideWhenUsed/>
    <w:rsid w:val="00E81C60"/>
  </w:style>
  <w:style w:type="character" w:customStyle="1" w:styleId="Heading3Char">
    <w:name w:val="Heading 3 Char"/>
    <w:basedOn w:val="DefaultParagraphFont"/>
    <w:link w:val="Heading3"/>
    <w:rsid w:val="00E81C60"/>
    <w:rPr>
      <w:rFonts w:cs="Arabic Transparent"/>
      <w:noProof/>
      <w:szCs w:val="28"/>
      <w:lang w:eastAsia="en-US"/>
    </w:rPr>
  </w:style>
  <w:style w:type="character" w:customStyle="1" w:styleId="Heading9Char">
    <w:name w:val="Heading 9 Char"/>
    <w:basedOn w:val="DefaultParagraphFont"/>
    <w:link w:val="Heading9"/>
    <w:rsid w:val="00E81C60"/>
    <w:rPr>
      <w:rFonts w:cs="Arabic Transparent"/>
      <w:noProof/>
      <w:sz w:val="16"/>
      <w:u w:val="single"/>
      <w:lang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E81C60"/>
    <w:rPr>
      <w:noProof/>
      <w:lang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E81C60"/>
    <w:rPr>
      <w:noProof/>
      <w:lang w:eastAsia="en-US"/>
    </w:rPr>
  </w:style>
  <w:style w:type="paragraph" w:styleId="Subtitle">
    <w:name w:val="Subtitle"/>
    <w:basedOn w:val="Normal"/>
    <w:link w:val="SubtitleChar"/>
    <w:qFormat/>
    <w:rsid w:val="00E81C60"/>
    <w:pPr>
      <w:jc w:val="center"/>
    </w:pPr>
    <w:rPr>
      <w:rFonts w:cs="Arabic Transparent"/>
      <w:b/>
      <w:bCs/>
      <w:u w:val="single"/>
    </w:rPr>
  </w:style>
  <w:style w:type="character" w:customStyle="1" w:styleId="SubtitleChar">
    <w:name w:val="Subtitle Char"/>
    <w:basedOn w:val="DefaultParagraphFont"/>
    <w:link w:val="Subtitle"/>
    <w:rsid w:val="00E81C60"/>
    <w:rPr>
      <w:rFonts w:cs="Arabic Transparent"/>
      <w:b/>
      <w:bCs/>
      <w:noProof/>
      <w:u w:val="single"/>
      <w:lang w:eastAsia="en-US"/>
    </w:rPr>
  </w:style>
  <w:style w:type="table" w:customStyle="1" w:styleId="11">
    <w:name w:val="شبكة جدول1"/>
    <w:basedOn w:val="TableNormal"/>
    <w:next w:val="TableGrid"/>
    <w:rsid w:val="00E81C60"/>
    <w:pPr>
      <w:spacing w:after="200" w:line="276" w:lineRule="auto"/>
    </w:pPr>
    <w:rPr>
      <w:rFonts w:ascii="Calibri" w:eastAsia="Calibri" w:hAnsi="Calibri" w:cs="Ari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-Accent2">
    <w:name w:val="Light Shading Accent 2"/>
    <w:basedOn w:val="TableNormal"/>
    <w:uiPriority w:val="60"/>
    <w:rsid w:val="00454B7D"/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customStyle="1" w:styleId="GridTable3-Accent21">
    <w:name w:val="Grid Table 3 - Accent 21"/>
    <w:basedOn w:val="TableNormal"/>
    <w:uiPriority w:val="48"/>
    <w:rsid w:val="00172C94"/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  <w:tblStylePr w:type="neCell">
      <w:tblPr/>
      <w:tcPr>
        <w:tcBorders>
          <w:bottom w:val="single" w:sz="4" w:space="0" w:color="D99594" w:themeColor="accent2" w:themeTint="99"/>
        </w:tcBorders>
      </w:tcPr>
    </w:tblStylePr>
    <w:tblStylePr w:type="nwCell">
      <w:tblPr/>
      <w:tcPr>
        <w:tcBorders>
          <w:bottom w:val="single" w:sz="4" w:space="0" w:color="D99594" w:themeColor="accent2" w:themeTint="99"/>
        </w:tcBorders>
      </w:tcPr>
    </w:tblStylePr>
    <w:tblStylePr w:type="seCell">
      <w:tblPr/>
      <w:tcPr>
        <w:tcBorders>
          <w:top w:val="single" w:sz="4" w:space="0" w:color="D99594" w:themeColor="accent2" w:themeTint="99"/>
        </w:tcBorders>
      </w:tcPr>
    </w:tblStylePr>
    <w:tblStylePr w:type="swCell">
      <w:tblPr/>
      <w:tcPr>
        <w:tcBorders>
          <w:top w:val="single" w:sz="4" w:space="0" w:color="D99594" w:themeColor="accent2" w:themeTint="99"/>
        </w:tcBorders>
      </w:tcPr>
    </w:tblStylePr>
  </w:style>
  <w:style w:type="table" w:customStyle="1" w:styleId="ListTable3-Accent11">
    <w:name w:val="List Table 3 - Accent 11"/>
    <w:basedOn w:val="TableNormal"/>
    <w:uiPriority w:val="48"/>
    <w:rsid w:val="00172C94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tblPr/>
      <w:tcPr>
        <w:tcBorders>
          <w:top w:val="single" w:sz="4" w:space="0" w:color="4F81BD" w:themeColor="accent1"/>
          <w:bottom w:val="single" w:sz="4" w:space="0" w:color="4F81BD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F81BD" w:themeColor="accent1"/>
          <w:left w:val="nil"/>
        </w:tcBorders>
      </w:tcPr>
    </w:tblStylePr>
    <w:tblStylePr w:type="swCell">
      <w:tblPr/>
      <w:tcPr>
        <w:tcBorders>
          <w:top w:val="double" w:sz="4" w:space="0" w:color="4F81BD" w:themeColor="accent1"/>
          <w:right w:val="nil"/>
        </w:tcBorders>
      </w:tcPr>
    </w:tblStylePr>
  </w:style>
  <w:style w:type="paragraph" w:styleId="Caption">
    <w:name w:val="caption"/>
    <w:basedOn w:val="Normal"/>
    <w:next w:val="Normal"/>
    <w:uiPriority w:val="35"/>
    <w:unhideWhenUsed/>
    <w:qFormat/>
    <w:rsid w:val="006112F2"/>
    <w:pPr>
      <w:spacing w:after="200"/>
    </w:pPr>
    <w:rPr>
      <w:rFonts w:asciiTheme="minorHAnsi" w:eastAsiaTheme="minorEastAsia" w:hAnsiTheme="minorHAnsi" w:cstheme="minorBidi"/>
      <w:b/>
      <w:bCs/>
      <w:color w:val="4F81BD" w:themeColor="accent1"/>
      <w:sz w:val="18"/>
      <w:szCs w:val="18"/>
      <w:lang w:val="en-GB" w:eastAsia="en-GB"/>
    </w:rPr>
  </w:style>
  <w:style w:type="character" w:customStyle="1" w:styleId="Heading1Char">
    <w:name w:val="Heading 1 Char"/>
    <w:basedOn w:val="DefaultParagraphFont"/>
    <w:link w:val="Heading1"/>
    <w:uiPriority w:val="9"/>
    <w:rsid w:val="006112F2"/>
    <w:rPr>
      <w:rFonts w:cs="Arabic Transparent"/>
      <w:b/>
      <w:bCs/>
      <w:noProof/>
      <w:szCs w:val="28"/>
    </w:rPr>
  </w:style>
  <w:style w:type="paragraph" w:styleId="TOCHeading">
    <w:name w:val="TOC Heading"/>
    <w:basedOn w:val="Heading1"/>
    <w:next w:val="Normal"/>
    <w:uiPriority w:val="39"/>
    <w:unhideWhenUsed/>
    <w:qFormat/>
    <w:rsid w:val="006112F2"/>
    <w:pPr>
      <w:keepLines/>
      <w:spacing w:before="480" w:line="276" w:lineRule="auto"/>
      <w:outlineLvl w:val="9"/>
    </w:pPr>
    <w:rPr>
      <w:rFonts w:asciiTheme="majorHAnsi" w:eastAsiaTheme="majorEastAsia" w:hAnsiTheme="majorHAnsi" w:cstheme="majorBidi"/>
      <w:sz w:val="24"/>
      <w:lang w:eastAsia="ja-JP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6112F2"/>
    <w:pPr>
      <w:spacing w:after="100" w:line="276" w:lineRule="auto"/>
      <w:ind w:left="440"/>
    </w:pPr>
    <w:rPr>
      <w:rFonts w:asciiTheme="minorHAnsi" w:eastAsiaTheme="minorHAnsi" w:hAnsiTheme="minorHAnsi" w:cstheme="minorBid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6112F2"/>
    <w:rPr>
      <w:color w:val="0000FF" w:themeColor="hyperlink"/>
      <w:u w:val="single"/>
    </w:rPr>
  </w:style>
  <w:style w:type="paragraph" w:styleId="NoSpacing">
    <w:name w:val="No Spacing"/>
    <w:link w:val="NoSpacingChar"/>
    <w:uiPriority w:val="1"/>
    <w:qFormat/>
    <w:rsid w:val="006112F2"/>
    <w:rPr>
      <w:rFonts w:asciiTheme="minorHAnsi" w:eastAsiaTheme="minorEastAsia" w:hAnsiTheme="minorHAnsi" w:cstheme="minorBidi"/>
      <w:sz w:val="22"/>
      <w:szCs w:val="22"/>
      <w:lang w:eastAsia="ja-JP" w:bidi="ar-SA"/>
    </w:rPr>
  </w:style>
  <w:style w:type="character" w:customStyle="1" w:styleId="NoSpacingChar">
    <w:name w:val="No Spacing Char"/>
    <w:basedOn w:val="DefaultParagraphFont"/>
    <w:link w:val="NoSpacing"/>
    <w:uiPriority w:val="1"/>
    <w:rsid w:val="006112F2"/>
    <w:rPr>
      <w:rFonts w:asciiTheme="minorHAnsi" w:eastAsiaTheme="minorEastAsia" w:hAnsiTheme="minorHAnsi" w:cstheme="minorBidi"/>
      <w:sz w:val="22"/>
      <w:szCs w:val="22"/>
      <w:lang w:eastAsia="ja-JP" w:bidi="ar-SA"/>
    </w:rPr>
  </w:style>
  <w:style w:type="paragraph" w:styleId="ListBullet">
    <w:name w:val="List Bullet"/>
    <w:basedOn w:val="Normal"/>
    <w:uiPriority w:val="99"/>
    <w:unhideWhenUsed/>
    <w:rsid w:val="006112F2"/>
    <w:pPr>
      <w:numPr>
        <w:numId w:val="1"/>
      </w:numPr>
      <w:spacing w:after="200" w:line="276" w:lineRule="auto"/>
      <w:contextualSpacing/>
    </w:pPr>
    <w:rPr>
      <w:rFonts w:asciiTheme="minorHAnsi" w:eastAsiaTheme="minorHAnsi" w:hAnsiTheme="minorHAnsi" w:cstheme="minorBidi"/>
      <w:sz w:val="22"/>
      <w:szCs w:val="22"/>
    </w:rPr>
  </w:style>
  <w:style w:type="character" w:styleId="Strong">
    <w:name w:val="Strong"/>
    <w:basedOn w:val="DefaultParagraphFont"/>
    <w:uiPriority w:val="22"/>
    <w:qFormat/>
    <w:rsid w:val="006112F2"/>
    <w:rPr>
      <w:b/>
      <w:bCs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6112F2"/>
    <w:pPr>
      <w:tabs>
        <w:tab w:val="left" w:pos="332"/>
        <w:tab w:val="right" w:leader="dot" w:pos="9350"/>
      </w:tabs>
    </w:pPr>
    <w:rPr>
      <w:rFonts w:asciiTheme="minorHAnsi" w:eastAsiaTheme="minorHAnsi" w:hAnsiTheme="minorHAnsi" w:cstheme="minorBidi"/>
      <w:sz w:val="22"/>
      <w:szCs w:val="22"/>
    </w:rPr>
  </w:style>
  <w:style w:type="paragraph" w:styleId="Revision">
    <w:name w:val="Revision"/>
    <w:hidden/>
    <w:uiPriority w:val="99"/>
    <w:semiHidden/>
    <w:rsid w:val="006112F2"/>
    <w:rPr>
      <w:rFonts w:asciiTheme="minorHAnsi" w:eastAsiaTheme="minorHAnsi" w:hAnsiTheme="minorHAnsi" w:cstheme="minorBidi"/>
      <w:sz w:val="22"/>
      <w:szCs w:val="22"/>
      <w:lang w:bidi="ar-SA"/>
    </w:rPr>
  </w:style>
  <w:style w:type="paragraph" w:styleId="TOC2">
    <w:name w:val="toc 2"/>
    <w:basedOn w:val="Normal"/>
    <w:next w:val="Normal"/>
    <w:autoRedefine/>
    <w:uiPriority w:val="39"/>
    <w:semiHidden/>
    <w:unhideWhenUsed/>
    <w:qFormat/>
    <w:rsid w:val="006112F2"/>
    <w:pPr>
      <w:spacing w:after="100" w:line="276" w:lineRule="auto"/>
      <w:ind w:left="220"/>
    </w:pPr>
    <w:rPr>
      <w:rFonts w:asciiTheme="minorHAnsi" w:eastAsiaTheme="minorEastAsia" w:hAnsiTheme="minorHAnsi" w:cstheme="minorBidi"/>
      <w:sz w:val="22"/>
      <w:szCs w:val="22"/>
      <w:lang w:eastAsia="ja-JP"/>
    </w:rPr>
  </w:style>
  <w:style w:type="table" w:customStyle="1" w:styleId="TableGrid1">
    <w:name w:val="Table Grid1"/>
    <w:basedOn w:val="TableNormal"/>
    <w:next w:val="TableGrid"/>
    <w:uiPriority w:val="59"/>
    <w:rsid w:val="002D405D"/>
    <w:rPr>
      <w:rFonts w:ascii="Calibri" w:eastAsia="Calibri" w:hAnsi="Calibri" w:cs="Arial"/>
      <w:sz w:val="22"/>
      <w:szCs w:val="22"/>
      <w:lang w:eastAsia="ar-AE" w:bidi="ar-A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andardeingerckt">
    <w:name w:val="Standard eingerückt"/>
    <w:basedOn w:val="Normal"/>
    <w:rsid w:val="00A80859"/>
    <w:pPr>
      <w:keepNext/>
      <w:tabs>
        <w:tab w:val="left" w:pos="426"/>
      </w:tabs>
      <w:bidi/>
      <w:spacing w:before="60" w:after="60"/>
      <w:ind w:left="426" w:right="1077"/>
      <w:jc w:val="both"/>
      <w:outlineLvl w:val="2"/>
    </w:pPr>
    <w:rPr>
      <w:rFonts w:ascii="Arial" w:eastAsiaTheme="minorEastAsia" w:hAnsi="Arial" w:cs="Arial"/>
      <w:sz w:val="22"/>
      <w:szCs w:val="22"/>
      <w:rtl/>
      <w:lang w:eastAsia="ar-AE" w:bidi="ar-AE"/>
    </w:rPr>
  </w:style>
  <w:style w:type="table" w:customStyle="1" w:styleId="TableGrid2">
    <w:name w:val="Table Grid2"/>
    <w:basedOn w:val="TableNormal"/>
    <w:next w:val="TableGrid"/>
    <w:uiPriority w:val="59"/>
    <w:rsid w:val="00294447"/>
    <w:rPr>
      <w:rFonts w:ascii="Calibri" w:eastAsia="Calibri" w:hAnsi="Calibri" w:cs="Arial"/>
      <w:sz w:val="22"/>
      <w:szCs w:val="22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">
    <w:name w:val="No List1"/>
    <w:next w:val="NoList"/>
    <w:uiPriority w:val="99"/>
    <w:semiHidden/>
    <w:unhideWhenUsed/>
    <w:rsid w:val="00114CFE"/>
  </w:style>
  <w:style w:type="table" w:customStyle="1" w:styleId="TableGrid3">
    <w:name w:val="Table Grid3"/>
    <w:basedOn w:val="TableNormal"/>
    <w:next w:val="TableGrid"/>
    <w:uiPriority w:val="59"/>
    <w:rsid w:val="00114CFE"/>
    <w:rPr>
      <w:rFonts w:ascii="Calibri" w:eastAsia="Calibri" w:hAnsi="Calibri" w:cs="Arial"/>
      <w:sz w:val="22"/>
      <w:szCs w:val="22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21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93399">
          <w:marLeft w:val="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522883">
          <w:marLeft w:val="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59168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73339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66488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95975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556889">
          <w:marLeft w:val="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335547">
          <w:marLeft w:val="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686661">
          <w:marLeft w:val="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28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423757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536437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791514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801535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358445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29421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698143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234692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065271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732285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262518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784264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830919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874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7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2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86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471924">
          <w:marLeft w:val="0"/>
          <w:marRight w:val="446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134413">
          <w:marLeft w:val="0"/>
          <w:marRight w:val="446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414669">
          <w:marLeft w:val="0"/>
          <w:marRight w:val="446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456583">
          <w:marLeft w:val="0"/>
          <w:marRight w:val="446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19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6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2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74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1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15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53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31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775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59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51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75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49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54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01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02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28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81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72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08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247103">
          <w:marLeft w:val="0"/>
          <w:marRight w:val="317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038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18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8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590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43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52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96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80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62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71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306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950785">
          <w:marLeft w:val="0"/>
          <w:marRight w:val="3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486485">
          <w:marLeft w:val="0"/>
          <w:marRight w:val="3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157872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893900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596410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571420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726285">
          <w:marLeft w:val="0"/>
          <w:marRight w:val="3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12617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046538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618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02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77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887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43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47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51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902344">
          <w:marLeft w:val="0"/>
          <w:marRight w:val="317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286938">
          <w:marLeft w:val="0"/>
          <w:marRight w:val="317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2711">
          <w:marLeft w:val="0"/>
          <w:marRight w:val="317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213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66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94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57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43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49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53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64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463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844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33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56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86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18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409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83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241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035623">
          <w:marLeft w:val="0"/>
          <w:marRight w:val="547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054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818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230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50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21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60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06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30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94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78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56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19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508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08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83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54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00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27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40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31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50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22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81720">
          <w:marLeft w:val="0"/>
          <w:marRight w:val="446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225986">
          <w:marLeft w:val="0"/>
          <w:marRight w:val="446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119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28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01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85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00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4698994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843095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191184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119824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178245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49820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20547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90746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54697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74784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521673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037782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929348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993672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818591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8245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25811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116582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175677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282946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80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12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625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61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013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43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63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03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60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34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0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43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27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22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15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87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98368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59998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2178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5203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14903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4339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46068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784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42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138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76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53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06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2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28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107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45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933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146406">
          <w:marLeft w:val="0"/>
          <w:marRight w:val="3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2056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59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39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15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251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46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52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49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21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70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666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01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21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92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07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38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569010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015735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124856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911718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990488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251442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996758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21032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137747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576697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172167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443595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118600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My%20Documents\My%20Music\&#1578;&#1605;&#1585;&#1610;&#1606;%20&#1604;&#1593;&#1576;&#1577;%20&#1575;&#1604;&#1581;&#1585;&#1576;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 2">
      <a:majorFont>
        <a:latin typeface="Calibri"/>
        <a:ea typeface=""/>
        <a:cs typeface=""/>
        <a:font script="Jpan" typeface="HGｺﾞｼｯｸM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مستند" ma:contentTypeID="0x01010025F553D23191F647B9B0BAD0BD8550B3" ma:contentTypeVersion="2" ma:contentTypeDescription="إنشاء مستند جديد." ma:contentTypeScope="" ma:versionID="5030b8dd6bb35984ecb22f70428a5337">
  <xsd:schema xmlns:xsd="http://www.w3.org/2001/XMLSchema" xmlns:p="http://schemas.microsoft.com/office/2006/metadata/properties" targetNamespace="http://schemas.microsoft.com/office/2006/metadata/properties" ma:root="true" ma:fieldsID="c2ec0960e5d2fb5de47ea8354acd3c94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office/internal/2005/internalDocumentation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نوع المحتوى" ma:readOnly="true"/>
        <xsd:element ref="dc:title" minOccurs="0" maxOccurs="1" ma:index="4" ma:displayName="العنوان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lastPrinted" minOccurs="0" maxOccurs="1" type="xsd:dateTime"/>
        <xsd:element name="contentStatus" minOccurs="0" maxOccurs="1" type="xsd:string"/>
      </xsd:all>
    </xsd:complexType>
  </xsd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7722515-33B6-4832-8329-A8E3E622411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E088181-D714-4854-B590-AEEDD49A3541}">
  <ds:schemaRefs>
    <ds:schemaRef ds:uri="http://schemas.microsoft.com/office/2006/metadata/properties"/>
  </ds:schemaRefs>
</ds:datastoreItem>
</file>

<file path=customXml/itemProps3.xml><?xml version="1.0" encoding="utf-8"?>
<ds:datastoreItem xmlns:ds="http://schemas.openxmlformats.org/officeDocument/2006/customXml" ds:itemID="{5BCFBCDF-E134-4C02-B92F-195CE6F9200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office/internal/2005/internalDocumentation"/>
  </ds:schemaRefs>
</ds:datastoreItem>
</file>

<file path=customXml/itemProps4.xml><?xml version="1.0" encoding="utf-8"?>
<ds:datastoreItem xmlns:ds="http://schemas.openxmlformats.org/officeDocument/2006/customXml" ds:itemID="{DD44F159-F02B-4EB4-A3F8-ACD9D9A7AA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تمرين لعبة الحرب</Template>
  <TotalTime>29</TotalTime>
  <Pages>1</Pages>
  <Words>169</Words>
  <Characters>968</Characters>
  <Application>Microsoft Office Word</Application>
  <DocSecurity>0</DocSecurity>
  <Lines>8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HP</Company>
  <LinksUpToDate>false</LinksUpToDate>
  <CharactersWithSpaces>1135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بومعاذ</dc:creator>
  <cp:lastModifiedBy>Windows 10 User</cp:lastModifiedBy>
  <cp:revision>12</cp:revision>
  <cp:lastPrinted>2025-10-24T07:38:00Z</cp:lastPrinted>
  <dcterms:created xsi:type="dcterms:W3CDTF">2025-10-24T06:59:00Z</dcterms:created>
  <dcterms:modified xsi:type="dcterms:W3CDTF">2025-10-24T08:48:00Z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0x01010025F553D23191F647B9B0BAD0BD8550B3</vt:lpwstr>
  </property>
</Properties>
</file>