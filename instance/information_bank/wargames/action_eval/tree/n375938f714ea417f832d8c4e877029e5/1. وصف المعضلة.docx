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2A0166" w14:paraId="4E5F70B7" w14:textId="35C2ACB8" w:rsidTr="0029572B">
        <w:trPr>
          <w:trHeight w:val="567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br w:type="page"/>
            </w: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رد الفعل المتوقع</w:t>
            </w:r>
          </w:p>
        </w:tc>
      </w:tr>
      <w:tr w:rsidR="00E02756" w:rsidRPr="002A0166" w14:paraId="1BA4396C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74BA275" w14:textId="7952AAFD" w:rsidR="00E02756" w:rsidRPr="002A0166" w:rsidRDefault="00E02756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0" w:name="_Hlk211099893"/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 w:rsidR="0029572B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4</w:t>
            </w: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انذار وهجوم صاروخي معادي على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موقع كتيبة الإسناد الإداري (المنطقة الإدارية)</w:t>
            </w:r>
          </w:p>
        </w:tc>
      </w:tr>
      <w:tr w:rsidR="0029572B" w:rsidRPr="002A0166" w14:paraId="5BB503B0" w14:textId="77777777" w:rsidTr="0029572B">
        <w:trPr>
          <w:trHeight w:val="567"/>
        </w:trPr>
        <w:tc>
          <w:tcPr>
            <w:tcW w:w="483" w:type="dxa"/>
            <w:shd w:val="clear" w:color="auto" w:fill="FFFFFF" w:themeFill="background1"/>
          </w:tcPr>
          <w:p w14:paraId="063BB2B0" w14:textId="77777777" w:rsidR="0029572B" w:rsidRPr="002A0166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B42C43B" w14:textId="5D13832A" w:rsidR="0029572B" w:rsidRPr="002A0166" w:rsidRDefault="0029572B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0B6EF16A" w14:textId="77777777" w:rsidR="0029572B" w:rsidRPr="002A0166" w:rsidRDefault="0029572B" w:rsidP="0029572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3A302B27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64F4411F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u w:val="single"/>
                <w:rtl/>
              </w:rPr>
              <w:t>تقرير عمليات.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097326D2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21A4F0A0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4FAFF5A7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رد الفعل على النيران غير المباشرة وإرسال تقرير الموقف الفوري</w:t>
            </w:r>
          </w:p>
          <w:p w14:paraId="2C6FE51B" w14:textId="77777777" w:rsidR="0029572B" w:rsidRPr="002A0166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673BDA" w:rsidRPr="002A0166" w14:paraId="414E278B" w14:textId="77777777" w:rsidTr="000A7EA8">
        <w:trPr>
          <w:trHeight w:val="2502"/>
        </w:trPr>
        <w:tc>
          <w:tcPr>
            <w:tcW w:w="483" w:type="dxa"/>
            <w:shd w:val="clear" w:color="auto" w:fill="FFFFFF" w:themeFill="background1"/>
          </w:tcPr>
          <w:p w14:paraId="4A5B70B2" w14:textId="77777777" w:rsidR="00673BDA" w:rsidRPr="002A0166" w:rsidRDefault="00673BDA" w:rsidP="00673BD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ACF198B" w14:textId="204FF137" w:rsidR="00673BDA" w:rsidRPr="002A0166" w:rsidRDefault="00673BDA" w:rsidP="00673BDA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0613BDDF" w14:textId="5EA8E378" w:rsidR="00673BDA" w:rsidRPr="002A0166" w:rsidRDefault="00673BDA" w:rsidP="00673BDA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هجوم صاروخي معادي استهدف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موقع كتيبة الإسناد الإداري (المنطقة الإدارية)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نتج عنه إصابة عدد (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) أفراد بإصابات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بسيطة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و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حريق صهريج وقود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auto"/>
          </w:tcPr>
          <w:p w14:paraId="3E67B55B" w14:textId="38BE8B29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كتيبة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الإسناد الإداري </w:t>
            </w:r>
          </w:p>
          <w:p w14:paraId="2BA53761" w14:textId="77777777" w:rsidR="00673BDA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 الدفاع الجوي</w:t>
            </w:r>
          </w:p>
          <w:p w14:paraId="7C4A5D79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4BF0F7F9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الصيانة</w:t>
            </w:r>
          </w:p>
          <w:p w14:paraId="7665DF99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3D3FF01C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5450066A" w14:textId="15B1668D" w:rsidR="00673BDA" w:rsidRPr="00E0275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فرض الإصابات والخسائر من قبل المحكم أو مشبهات الاشتباك </w:t>
            </w:r>
          </w:p>
        </w:tc>
        <w:tc>
          <w:tcPr>
            <w:tcW w:w="4053" w:type="dxa"/>
            <w:shd w:val="clear" w:color="auto" w:fill="FFFFFF" w:themeFill="background1"/>
          </w:tcPr>
          <w:p w14:paraId="1D12F97C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7BF9CFE0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39A8CFAB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تقييم الإسعافات الأولية</w:t>
            </w:r>
          </w:p>
          <w:p w14:paraId="1C33A060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ارسال طلب الإخلاء الجوي</w:t>
            </w:r>
          </w:p>
          <w:p w14:paraId="039C40C5" w14:textId="77777777" w:rsidR="00673BDA" w:rsidRPr="002A016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2EFD2A57" w14:textId="284CD603" w:rsidR="00673BDA" w:rsidRPr="00E02756" w:rsidRDefault="00673BDA" w:rsidP="00673BD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استعواض الآليات المدمرة إن وجدت</w:t>
            </w:r>
          </w:p>
        </w:tc>
      </w:tr>
    </w:tbl>
    <w:p w14:paraId="558207AD" w14:textId="77777777" w:rsidR="0023398E" w:rsidRPr="0023398E" w:rsidRDefault="0023398E" w:rsidP="00641AD3">
      <w:pPr>
        <w:rPr>
          <w:rFonts w:asciiTheme="minorBidi" w:hAnsiTheme="minorBidi" w:cstheme="minorBidi"/>
          <w:b/>
          <w:bCs/>
          <w:sz w:val="28"/>
          <w:szCs w:val="28"/>
          <w:rtl/>
        </w:rPr>
      </w:pPr>
      <w:bookmarkStart w:id="1" w:name="_GoBack"/>
      <w:bookmarkEnd w:id="0"/>
      <w:bookmarkEnd w:id="1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18D092" w14:textId="77777777" w:rsidR="00C47C72" w:rsidRDefault="00C47C72">
      <w:r>
        <w:separator/>
      </w:r>
    </w:p>
  </w:endnote>
  <w:endnote w:type="continuationSeparator" w:id="0">
    <w:p w14:paraId="4CA6A68D" w14:textId="77777777" w:rsidR="00C47C72" w:rsidRDefault="00C47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B81129" w:rsidRDefault="00B8112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B81129" w:rsidRPr="00385252" w:rsidRDefault="00B8112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B81129" w:rsidRPr="00002913" w:rsidRDefault="00B8112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158547" w14:textId="77777777" w:rsidR="00C47C72" w:rsidRDefault="00C47C72">
      <w:r>
        <w:separator/>
      </w:r>
    </w:p>
  </w:footnote>
  <w:footnote w:type="continuationSeparator" w:id="0">
    <w:p w14:paraId="47DB3A5A" w14:textId="77777777" w:rsidR="00C47C72" w:rsidRDefault="00C47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8DA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7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3F82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8C1"/>
    <w:rsid w:val="00066D61"/>
    <w:rsid w:val="00066F41"/>
    <w:rsid w:val="000670E3"/>
    <w:rsid w:val="00067847"/>
    <w:rsid w:val="000701A6"/>
    <w:rsid w:val="000701D7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5E90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71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EA8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5F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444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41B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40B16"/>
    <w:rsid w:val="00140E2E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45D6"/>
    <w:rsid w:val="00154782"/>
    <w:rsid w:val="00154914"/>
    <w:rsid w:val="00154E04"/>
    <w:rsid w:val="00155228"/>
    <w:rsid w:val="00155428"/>
    <w:rsid w:val="00155587"/>
    <w:rsid w:val="00155C1D"/>
    <w:rsid w:val="00155CD5"/>
    <w:rsid w:val="00156794"/>
    <w:rsid w:val="001569CE"/>
    <w:rsid w:val="00156C00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729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C15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64E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6BFE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3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217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1481"/>
    <w:rsid w:val="00261574"/>
    <w:rsid w:val="00261687"/>
    <w:rsid w:val="00261A5F"/>
    <w:rsid w:val="0026263E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72B"/>
    <w:rsid w:val="00295C88"/>
    <w:rsid w:val="0029638F"/>
    <w:rsid w:val="002967B8"/>
    <w:rsid w:val="00296FD1"/>
    <w:rsid w:val="002973D3"/>
    <w:rsid w:val="0029769D"/>
    <w:rsid w:val="00297DFD"/>
    <w:rsid w:val="002A0166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0FFE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FDD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3F28"/>
    <w:rsid w:val="003540E9"/>
    <w:rsid w:val="003542F2"/>
    <w:rsid w:val="00354497"/>
    <w:rsid w:val="0035474A"/>
    <w:rsid w:val="003547AC"/>
    <w:rsid w:val="003548A4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4F10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7CB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321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770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93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9E0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034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78D"/>
    <w:rsid w:val="00552B82"/>
    <w:rsid w:val="00552BED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A47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6F73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42EF"/>
    <w:rsid w:val="005F4EE6"/>
    <w:rsid w:val="005F543D"/>
    <w:rsid w:val="005F54A7"/>
    <w:rsid w:val="005F570F"/>
    <w:rsid w:val="005F5989"/>
    <w:rsid w:val="005F5D68"/>
    <w:rsid w:val="005F661F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78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5E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AD3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889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43D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DA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601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5B6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BE1"/>
    <w:rsid w:val="00725D34"/>
    <w:rsid w:val="00725EF8"/>
    <w:rsid w:val="0072654E"/>
    <w:rsid w:val="007268C0"/>
    <w:rsid w:val="00726C11"/>
    <w:rsid w:val="00726E26"/>
    <w:rsid w:val="00726F9E"/>
    <w:rsid w:val="00727515"/>
    <w:rsid w:val="00727D9A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44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1B5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31FA"/>
    <w:rsid w:val="0086338A"/>
    <w:rsid w:val="00863904"/>
    <w:rsid w:val="008641C8"/>
    <w:rsid w:val="0086454A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176E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E77B0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234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2EF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992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0A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35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B2D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25D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1DE5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3B1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8B8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6A2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4EA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7EE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129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6DF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DD5"/>
    <w:rsid w:val="00C00EA7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9DB"/>
    <w:rsid w:val="00C22DF6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47C72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27C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D99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43F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8A5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53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53A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346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46B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797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56"/>
    <w:rsid w:val="00E02784"/>
    <w:rsid w:val="00E02DB0"/>
    <w:rsid w:val="00E03259"/>
    <w:rsid w:val="00E03316"/>
    <w:rsid w:val="00E03667"/>
    <w:rsid w:val="00E0373D"/>
    <w:rsid w:val="00E03C77"/>
    <w:rsid w:val="00E047F2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4F87"/>
    <w:rsid w:val="00E2537F"/>
    <w:rsid w:val="00E268F8"/>
    <w:rsid w:val="00E26FDC"/>
    <w:rsid w:val="00E2740B"/>
    <w:rsid w:val="00E2775E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A91"/>
    <w:rsid w:val="00E75EA6"/>
    <w:rsid w:val="00E76A94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1E72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0911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5BB4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27A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F000AF"/>
    <w:rsid w:val="00F00305"/>
    <w:rsid w:val="00F00654"/>
    <w:rsid w:val="00F00BA8"/>
    <w:rsid w:val="00F00F4A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8D7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1F0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9572B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A7DA80AC-7C65-43E0-90F4-9641A906B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1447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294</cp:revision>
  <cp:lastPrinted>2025-10-11T09:27:00Z</cp:lastPrinted>
  <dcterms:created xsi:type="dcterms:W3CDTF">2020-11-17T18:48:00Z</dcterms:created>
  <dcterms:modified xsi:type="dcterms:W3CDTF">2025-10-23T11:18:00Z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