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48EBF15E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2710C1EA" w14:textId="649C18FD" w:rsidR="007412C8" w:rsidRPr="007C3802" w:rsidRDefault="007412C8" w:rsidP="007412C8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29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: إنذار وهجوم طائرة مسيرة انتحارية على موقع سرية التزويد والنقل</w:t>
            </w:r>
          </w:p>
        </w:tc>
      </w:tr>
      <w:tr w:rsidR="007C3802" w:rsidRPr="007C3802" w14:paraId="70F772E7" w14:textId="77777777" w:rsidTr="00871133">
        <w:trPr>
          <w:trHeight w:val="1802"/>
        </w:trPr>
        <w:tc>
          <w:tcPr>
            <w:tcW w:w="483" w:type="dxa"/>
            <w:shd w:val="clear" w:color="auto" w:fill="FFFFFF" w:themeFill="background1"/>
          </w:tcPr>
          <w:p w14:paraId="1E97884E" w14:textId="77777777" w:rsidR="007412C8" w:rsidRPr="007C3802" w:rsidRDefault="007412C8" w:rsidP="007412C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654D40E" w14:textId="16381407" w:rsidR="007412C8" w:rsidRPr="007C3802" w:rsidRDefault="006D59C2" w:rsidP="007412C8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1645</w:t>
            </w:r>
          </w:p>
        </w:tc>
        <w:tc>
          <w:tcPr>
            <w:tcW w:w="3291" w:type="dxa"/>
            <w:shd w:val="clear" w:color="auto" w:fill="FFFFFF" w:themeFill="background1"/>
          </w:tcPr>
          <w:p w14:paraId="6F57EE02" w14:textId="77777777" w:rsidR="007412C8" w:rsidRPr="007C3802" w:rsidRDefault="007412C8" w:rsidP="007412C8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1B52A329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4C4A2D0B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54AECDF8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51208E2A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68FAD0C0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79273A60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E94A1B" w:rsidRPr="007C3802" w14:paraId="704B40EA" w14:textId="77777777" w:rsidTr="00871133">
        <w:trPr>
          <w:trHeight w:val="3069"/>
        </w:trPr>
        <w:tc>
          <w:tcPr>
            <w:tcW w:w="483" w:type="dxa"/>
            <w:shd w:val="clear" w:color="auto" w:fill="FFFFFF" w:themeFill="background1"/>
          </w:tcPr>
          <w:p w14:paraId="5FFFF5D6" w14:textId="77777777" w:rsidR="00E94A1B" w:rsidRPr="007C3802" w:rsidRDefault="00E94A1B" w:rsidP="00E94A1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bookmarkStart w:id="1" w:name="_GoBack" w:colFirst="2" w:colLast="2"/>
          </w:p>
        </w:tc>
        <w:tc>
          <w:tcPr>
            <w:tcW w:w="1694" w:type="dxa"/>
            <w:shd w:val="clear" w:color="auto" w:fill="FFFFFF" w:themeFill="background1"/>
          </w:tcPr>
          <w:p w14:paraId="7986FE90" w14:textId="77777777" w:rsidR="00E94A1B" w:rsidRPr="007C3802" w:rsidRDefault="00E94A1B" w:rsidP="00E94A1B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4AE0C2C3" w14:textId="70FA8326" w:rsidR="00E94A1B" w:rsidRPr="007C3802" w:rsidRDefault="00E94A1B" w:rsidP="00E94A1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هجوم عدد من الطائرات المسيرة الانتحارية على موقع سرية التزويد والنقل </w:t>
            </w:r>
            <w:bookmarkStart w:id="2" w:name="_Hlk211326964"/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نتج عنه إصابات متعددة تمثلت في عدد (2) شهيد و(8) مصابين تتطلب تدخل من مستوى الإسناد الطبي الأول</w:t>
            </w:r>
            <w:bookmarkEnd w:id="2"/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 xml:space="preserve">وحريق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صهريج وقود </w:t>
            </w:r>
            <w:r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 xml:space="preserve">وتدمير آلية أرزاق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مما يتطلب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2B9C94C6" w14:textId="0D1A34BD" w:rsidR="00E94A1B" w:rsidRPr="007C3802" w:rsidRDefault="00E94A1B" w:rsidP="00E94A1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التزويد والنقل</w:t>
            </w:r>
          </w:p>
          <w:p w14:paraId="7E3B8DBA" w14:textId="65522010" w:rsidR="00E94A1B" w:rsidRPr="007C3802" w:rsidRDefault="00E94A1B" w:rsidP="00E94A1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  <w:p w14:paraId="310432EB" w14:textId="4165ECD5" w:rsidR="00E94A1B" w:rsidRPr="007C3802" w:rsidRDefault="00E94A1B" w:rsidP="00E94A1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  <w:p w14:paraId="092223B0" w14:textId="77777777" w:rsidR="00E94A1B" w:rsidRPr="007C3802" w:rsidRDefault="00E94A1B" w:rsidP="00E94A1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الصيانة</w:t>
            </w:r>
          </w:p>
          <w:p w14:paraId="7DBFC0E5" w14:textId="77777777" w:rsidR="00E94A1B" w:rsidRPr="007C3802" w:rsidRDefault="00E94A1B" w:rsidP="00E94A1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2135EC69" w14:textId="2CBB4DF0" w:rsidR="00E94A1B" w:rsidRPr="007C3802" w:rsidRDefault="00E94A1B" w:rsidP="00E94A1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  <w:p w14:paraId="0C023411" w14:textId="77777777" w:rsidR="00E94A1B" w:rsidRPr="007C3802" w:rsidRDefault="00E94A1B" w:rsidP="00E94A1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مقلد تفجير</w:t>
            </w:r>
          </w:p>
          <w:p w14:paraId="4B9415CA" w14:textId="77777777" w:rsidR="00E94A1B" w:rsidRPr="007C3802" w:rsidRDefault="00E94A1B" w:rsidP="00E94A1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0B14C745" w14:textId="77777777" w:rsidR="00E94A1B" w:rsidRPr="007C3802" w:rsidRDefault="00E94A1B" w:rsidP="00E94A1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en-US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372D5039" w14:textId="77777777" w:rsidR="00E94A1B" w:rsidRPr="007C3802" w:rsidRDefault="00E94A1B" w:rsidP="00E94A1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606B7059" w14:textId="7811955C" w:rsidR="00E94A1B" w:rsidRPr="007C3802" w:rsidRDefault="00E94A1B" w:rsidP="00E94A1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إخلاء المصابين والشهداء إن وجد</w:t>
            </w:r>
          </w:p>
          <w:p w14:paraId="559BEEBF" w14:textId="07FE643B" w:rsidR="00E94A1B" w:rsidRPr="007C3802" w:rsidRDefault="00E94A1B" w:rsidP="00E94A1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تقييم إجراءات تعامل مستوى الإسناد الطبي الأول مع الإصابات المتعددة وحسب قائمة التقييم</w:t>
            </w:r>
          </w:p>
          <w:p w14:paraId="14C1F7C7" w14:textId="77777777" w:rsidR="00E94A1B" w:rsidRPr="007C3802" w:rsidRDefault="00E94A1B" w:rsidP="00E94A1B">
            <w:pPr>
              <w:pStyle w:val="ListParagraph"/>
              <w:tabs>
                <w:tab w:val="right" w:pos="0"/>
              </w:tabs>
              <w:bidi/>
              <w:ind w:left="315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</w:tr>
      <w:bookmarkEnd w:id="1"/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4DA1CC" w14:textId="77777777" w:rsidR="00E47528" w:rsidRDefault="00E47528">
      <w:r>
        <w:separator/>
      </w:r>
    </w:p>
  </w:endnote>
  <w:endnote w:type="continuationSeparator" w:id="0">
    <w:p w14:paraId="1FF7A2FD" w14:textId="77777777" w:rsidR="00E47528" w:rsidRDefault="00E47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B2F590" w14:textId="77777777" w:rsidR="00E47528" w:rsidRDefault="00E47528">
      <w:r>
        <w:separator/>
      </w:r>
    </w:p>
  </w:footnote>
  <w:footnote w:type="continuationSeparator" w:id="0">
    <w:p w14:paraId="486E7B4A" w14:textId="77777777" w:rsidR="00E47528" w:rsidRDefault="00E47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AF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43D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528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A1B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15D973D7-AC19-4799-BF0C-9BB8FCEAF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11</cp:revision>
  <cp:lastPrinted>2025-10-11T09:27:00Z</cp:lastPrinted>
  <dcterms:created xsi:type="dcterms:W3CDTF">2025-10-24T06:24:00Z</dcterms:created>
  <dcterms:modified xsi:type="dcterms:W3CDTF">2025-10-24T10:12:00Z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