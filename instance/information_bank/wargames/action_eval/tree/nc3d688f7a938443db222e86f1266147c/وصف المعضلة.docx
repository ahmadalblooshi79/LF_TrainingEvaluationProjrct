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2FEFCCA8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D5EFBD4" w14:textId="2C144E46" w:rsidR="00742D02" w:rsidRPr="00460ABB" w:rsidRDefault="00742D02" w:rsidP="007413FF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10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وهجوم طائرة عمودية معادية على </w:t>
            </w:r>
            <w:r w:rsidR="007C21DB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 xml:space="preserve">موقع 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قيادة </w:t>
            </w:r>
            <w:r w:rsidR="007C21DB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كتيبة الإسناد الإداري</w:t>
            </w:r>
          </w:p>
        </w:tc>
      </w:tr>
      <w:tr w:rsidR="00460ABB" w:rsidRPr="00460ABB" w14:paraId="7A380AB6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D8B1E4D" w14:textId="77777777" w:rsidR="00742D02" w:rsidRPr="00460ABB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D163E92" w14:textId="4855E435" w:rsidR="00742D02" w:rsidRPr="00460ABB" w:rsidRDefault="007C21DB" w:rsidP="007413FF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1000</w:t>
            </w:r>
          </w:p>
        </w:tc>
        <w:tc>
          <w:tcPr>
            <w:tcW w:w="3291" w:type="dxa"/>
            <w:shd w:val="clear" w:color="auto" w:fill="FFFFFF" w:themeFill="background1"/>
          </w:tcPr>
          <w:p w14:paraId="596B55A2" w14:textId="77777777" w:rsidR="00742D02" w:rsidRPr="00460ABB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(1) طائرة عمودية نوع (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  <w:t>Bell407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5C10597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9002E3F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8A7D69B" w14:textId="2C987B33" w:rsidR="00742D02" w:rsidRPr="001C33F9" w:rsidRDefault="00742D02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 xml:space="preserve">إصدار إنذار بتهديد جوي معادي </w:t>
            </w:r>
            <w:r w:rsidR="001F7209" w:rsidRPr="001C33F9">
              <w:rPr>
                <w:rFonts w:ascii="Arial" w:hAnsi="Arial" w:cs="Arial" w:hint="cs"/>
                <w:color w:val="3366FF"/>
                <w:sz w:val="24"/>
                <w:szCs w:val="24"/>
                <w:rtl/>
              </w:rPr>
              <w:t>و</w:t>
            </w: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79E0A663" w14:textId="77777777" w:rsidR="00742D02" w:rsidRPr="001C33F9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تنفيذ إجراءات رد الفعل على النيران غير المباشرة وإرسال تقرير الموقف الفوري</w:t>
            </w:r>
          </w:p>
          <w:p w14:paraId="3A5C1901" w14:textId="3826C9F2" w:rsidR="00742D02" w:rsidRPr="001C33F9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  <w:rtl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 xml:space="preserve">تأكد جميع المحكمين من تنفيذ رد الفعل </w:t>
            </w:r>
          </w:p>
        </w:tc>
      </w:tr>
      <w:tr w:rsidR="00460ABB" w:rsidRPr="00460ABB" w14:paraId="57A3BFA9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2FFCFAB" w14:textId="77777777" w:rsidR="00742D02" w:rsidRPr="00460ABB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ACEAE29" w14:textId="77777777" w:rsidR="00742D02" w:rsidRPr="00460ABB" w:rsidRDefault="00742D02" w:rsidP="007413FF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25FC28F9" w14:textId="77777777" w:rsidR="00742D02" w:rsidRPr="00460ABB" w:rsidRDefault="00742D02" w:rsidP="007413FF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FFFFFF" w:themeFill="background1"/>
          </w:tcPr>
          <w:p w14:paraId="55BC9646" w14:textId="6942C5E9" w:rsidR="00742D02" w:rsidRPr="00460ABB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هجوم جوي معادي بطائرة عمودية نوع (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  <w:t>Bell407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) على موقع قيادة </w:t>
            </w:r>
            <w:r w:rsidR="007C21DB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كتيبة الإسناد الإداري </w:t>
            </w:r>
            <w:bookmarkStart w:id="1" w:name="_Hlk211328039"/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إصابة فرد بكسر في عظم الفخذ تتطلب استخدام جبيرة السحب</w:t>
            </w:r>
            <w:bookmarkEnd w:id="1"/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 xml:space="preserve"> و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تدخل المسعف المقاتل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EDDCFA6" w14:textId="4A923A2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7C21DB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كتيبة الإسناد الإداري</w:t>
            </w:r>
          </w:p>
          <w:p w14:paraId="7508A4B7" w14:textId="4986F700" w:rsidR="00DD757D" w:rsidRPr="00460ABB" w:rsidRDefault="00DD757D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5E73F370" w14:textId="431E1B43" w:rsidR="00742D02" w:rsidRPr="00460ABB" w:rsidRDefault="00742D02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214EEB41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6BA3CEBD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63F165C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طلعة جوية من السيطرة العليا لفريق الطيران المشترك</w:t>
            </w:r>
          </w:p>
          <w:p w14:paraId="3D4977E7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4689A066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تمثيل الإصابات</w:t>
            </w:r>
          </w:p>
          <w:p w14:paraId="28DB4DD6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0045C9FC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06287B7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EFD2FAE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421AF0E5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استعواض الآليات المدمرة إن وجدت</w:t>
            </w:r>
          </w:p>
          <w:p w14:paraId="1E986692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التعامل مع كسور عظم الفخذ باستخدام جبيرة السحب وحسب قائمة التقييم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2" w:name="_GoBack"/>
      <w:bookmarkEnd w:id="2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D8FBF9" w14:textId="77777777" w:rsidR="003F2DB1" w:rsidRDefault="003F2DB1">
      <w:r>
        <w:separator/>
      </w:r>
    </w:p>
  </w:endnote>
  <w:endnote w:type="continuationSeparator" w:id="0">
    <w:p w14:paraId="63824099" w14:textId="77777777" w:rsidR="003F2DB1" w:rsidRDefault="003F2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124751" w14:textId="77777777" w:rsidR="003F2DB1" w:rsidRDefault="003F2DB1">
      <w:r>
        <w:separator/>
      </w:r>
    </w:p>
  </w:footnote>
  <w:footnote w:type="continuationSeparator" w:id="0">
    <w:p w14:paraId="3C390480" w14:textId="77777777" w:rsidR="003F2DB1" w:rsidRDefault="003F2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2DB1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8E7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C180C0-432B-4ADC-9545-78049793A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14</cp:revision>
  <cp:lastPrinted>2025-10-24T07:38:00Z</cp:lastPrinted>
  <dcterms:created xsi:type="dcterms:W3CDTF">2025-10-24T06:59:00Z</dcterms:created>
  <dcterms:modified xsi:type="dcterms:W3CDTF">2025-10-24T08:50:00Z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