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71478BAC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A170C81" w14:textId="7A8D0902" w:rsidR="007413FF" w:rsidRPr="007C3802" w:rsidRDefault="007413FF" w:rsidP="007413FF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15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قيادة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7C3802" w:rsidRPr="007C3802" w14:paraId="1CE3D41E" w14:textId="77777777" w:rsidTr="00871133">
        <w:trPr>
          <w:trHeight w:val="2775"/>
        </w:trPr>
        <w:tc>
          <w:tcPr>
            <w:tcW w:w="483" w:type="dxa"/>
            <w:shd w:val="clear" w:color="auto" w:fill="FFFFFF" w:themeFill="background1"/>
          </w:tcPr>
          <w:p w14:paraId="60C64B61" w14:textId="77777777" w:rsidR="007413FF" w:rsidRPr="007C3802" w:rsidRDefault="007413FF" w:rsidP="007413F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246B8DB" w14:textId="4AA2D962" w:rsidR="007413FF" w:rsidRPr="007C3802" w:rsidRDefault="00304088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1315</w:t>
            </w:r>
          </w:p>
        </w:tc>
        <w:tc>
          <w:tcPr>
            <w:tcW w:w="3291" w:type="dxa"/>
            <w:shd w:val="clear" w:color="auto" w:fill="FFFFFF" w:themeFill="background1"/>
          </w:tcPr>
          <w:p w14:paraId="5E2E839F" w14:textId="77777777" w:rsidR="007413FF" w:rsidRPr="007C3802" w:rsidRDefault="007413FF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97C5157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14943A1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2B46D34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ECE2526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5742B06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14A367B7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5BCE857C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70799A94" w14:textId="77777777" w:rsidTr="0008713C">
        <w:trPr>
          <w:trHeight w:val="1796"/>
        </w:trPr>
        <w:tc>
          <w:tcPr>
            <w:tcW w:w="483" w:type="dxa"/>
            <w:shd w:val="clear" w:color="auto" w:fill="FFFFFF" w:themeFill="background1"/>
          </w:tcPr>
          <w:p w14:paraId="6B4D5637" w14:textId="77777777" w:rsidR="007413FF" w:rsidRPr="007C3802" w:rsidRDefault="007413FF" w:rsidP="007413F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0F17B96" w14:textId="77777777" w:rsidR="007413FF" w:rsidRPr="007C3802" w:rsidRDefault="007413FF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B1EE9DC" w14:textId="5B0C865D" w:rsidR="007413FF" w:rsidRPr="007C3802" w:rsidRDefault="007413FF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="005349F2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موقع قيادة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  <w:tc>
          <w:tcPr>
            <w:tcW w:w="2160" w:type="dxa"/>
            <w:shd w:val="clear" w:color="auto" w:fill="FFFFFF" w:themeFill="background1"/>
          </w:tcPr>
          <w:p w14:paraId="0BFE5186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7D7E7539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368A48CA" w14:textId="2B9F152C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2172F51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7E7F30A1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05FC0" w14:textId="77777777" w:rsidR="00A74503" w:rsidRDefault="00A74503">
      <w:r>
        <w:separator/>
      </w:r>
    </w:p>
  </w:endnote>
  <w:endnote w:type="continuationSeparator" w:id="0">
    <w:p w14:paraId="306CA826" w14:textId="77777777" w:rsidR="00A74503" w:rsidRDefault="00A74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BF96B8" w14:textId="77777777" w:rsidR="00A74503" w:rsidRDefault="00A74503">
      <w:r>
        <w:separator/>
      </w:r>
    </w:p>
  </w:footnote>
  <w:footnote w:type="continuationSeparator" w:id="0">
    <w:p w14:paraId="4F2E148B" w14:textId="77777777" w:rsidR="00A74503" w:rsidRDefault="00A74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503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A0F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E69E23C-F958-4607-A703-2501206F7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