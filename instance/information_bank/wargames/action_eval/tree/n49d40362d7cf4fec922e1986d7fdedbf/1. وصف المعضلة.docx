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67AF9E4C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3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24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مواصلة تقدم </w:t>
      </w:r>
      <w:r w:rsidRPr="0052778A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مجموعة اللواء للتماس لتطهير جيوب ومقاومات العدو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Pr="00D15C14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على المحاور (أ – ب – جـ)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BA0892" w14:paraId="4E5F70B7" w14:textId="35C2ACB8" w:rsidTr="003639ED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br w:type="page"/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رد الفعل المتوقع</w:t>
            </w:r>
          </w:p>
        </w:tc>
      </w:tr>
      <w:tr w:rsidR="00793E8E" w:rsidRPr="00BA0892" w14:paraId="7B88606B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CD61249" w14:textId="75463A0D" w:rsidR="00793E8E" w:rsidRPr="00BA0892" w:rsidRDefault="00793E8E" w:rsidP="001632AC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1" w:name="_Hlk211103730"/>
            <w:bookmarkStart w:id="2" w:name="_Hlk211080198"/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C53C0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9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رماية هاون على السرية/2 كتيبة المشاة الراجلة/11</w:t>
            </w:r>
          </w:p>
        </w:tc>
      </w:tr>
      <w:tr w:rsidR="00793E8E" w:rsidRPr="00BA0892" w14:paraId="7B1F0887" w14:textId="77777777" w:rsidTr="003639ED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39E7EA46" w14:textId="77777777" w:rsidR="00793E8E" w:rsidRPr="00BA0892" w:rsidRDefault="00793E8E" w:rsidP="00793E8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1134D95" w14:textId="77777777" w:rsidR="00793E8E" w:rsidRPr="00BA0892" w:rsidRDefault="00793E8E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أثناء التقرب من </w:t>
            </w:r>
            <w:r w:rsidRPr="00793E8E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الهدف (</w:t>
            </w:r>
            <w:r>
              <w:rPr>
                <w:rFonts w:ascii="Arial" w:hAnsi="Arial" w:cs="Arial" w:hint="cs"/>
                <w:b/>
                <w:color w:val="000000" w:themeColor="text1"/>
                <w:sz w:val="26"/>
                <w:szCs w:val="26"/>
                <w:rtl/>
                <w:lang w:bidi="ar-AE"/>
              </w:rPr>
              <w:t>جـ</w:t>
            </w:r>
            <w:r w:rsidRPr="00793E8E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/</w:t>
            </w:r>
            <w:r>
              <w:rPr>
                <w:rFonts w:ascii="Arial" w:hAnsi="Arial" w:cs="Arial" w:hint="cs"/>
                <w:b/>
                <w:color w:val="000000" w:themeColor="text1"/>
                <w:sz w:val="26"/>
                <w:szCs w:val="26"/>
                <w:rtl/>
                <w:lang w:bidi="ar-AE"/>
              </w:rPr>
              <w:t>3</w:t>
            </w:r>
            <w:r w:rsidRPr="00793E8E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)</w:t>
            </w:r>
          </w:p>
        </w:tc>
        <w:tc>
          <w:tcPr>
            <w:tcW w:w="3291" w:type="dxa"/>
            <w:shd w:val="clear" w:color="auto" w:fill="FFFFFF" w:themeFill="background1"/>
          </w:tcPr>
          <w:p w14:paraId="2C9411EA" w14:textId="77777777" w:rsidR="00793E8E" w:rsidRPr="00BA0892" w:rsidRDefault="00793E8E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رماية هاون من موقع الهدف (</w:t>
            </w: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جـ/3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) على السرية/2 من كتيبة المشاة الراجلة/11 نتج عنه استشهاد عدد (1) فرد وعدد (3) إصابات متوسطة تتطلب تدخل المسعف المقاتل وإخلاء أرضي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47800E1B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الكتيبة/11</w:t>
            </w:r>
          </w:p>
          <w:p w14:paraId="16AA0252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1327B578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7569807A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تفعيل رماية الهاون من السيطرة الفنية للمشبهات</w:t>
            </w:r>
          </w:p>
          <w:p w14:paraId="6B72B7E3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2B056B23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فرض الخسائر من قبل مشبهات الاشتباك التعبوي أو تفرض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09EBF84F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الحماية</w:t>
            </w:r>
          </w:p>
          <w:p w14:paraId="3CA192F7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القصف المعاكس</w:t>
            </w:r>
          </w:p>
          <w:p w14:paraId="1D8FE446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إعادة التنظيم</w:t>
            </w:r>
          </w:p>
          <w:p w14:paraId="34352367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759BF551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الاستعواض</w:t>
            </w: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  <w:bookmarkStart w:id="3" w:name="_GoBack"/>
      <w:bookmarkEnd w:id="1"/>
      <w:bookmarkEnd w:id="2"/>
      <w:bookmarkEnd w:id="3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42EE09" w14:textId="77777777" w:rsidR="00146D32" w:rsidRDefault="00146D32">
      <w:r>
        <w:separator/>
      </w:r>
    </w:p>
  </w:endnote>
  <w:endnote w:type="continuationSeparator" w:id="0">
    <w:p w14:paraId="68EFB7A2" w14:textId="77777777" w:rsidR="00146D32" w:rsidRDefault="00146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9A4DF4" w:rsidRDefault="009A4DF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9A4DF4" w:rsidRPr="00385252" w:rsidRDefault="009A4DF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9A4DF4" w:rsidRPr="00002913" w:rsidRDefault="009A4DF4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45A909" w14:textId="77777777" w:rsidR="00146D32" w:rsidRDefault="00146D32">
      <w:r>
        <w:separator/>
      </w:r>
    </w:p>
  </w:footnote>
  <w:footnote w:type="continuationSeparator" w:id="0">
    <w:p w14:paraId="2647A4A4" w14:textId="77777777" w:rsidR="00146D32" w:rsidRDefault="00146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2C4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1D63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104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38EE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32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670B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6F7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24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8DB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7CC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30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15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ABF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325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4E5E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4E09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856"/>
    <w:rsid w:val="00362E95"/>
    <w:rsid w:val="003633A0"/>
    <w:rsid w:val="003639ED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19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D94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FFE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AC4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071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1BC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1D7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5EDB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2E22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AD2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3E8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6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A4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95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5DFA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3F0A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1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4DF4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892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12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552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590D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C04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36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BCE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24B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3F51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639E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E4F4306B-8D37-4B29-A87A-372ED43E9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11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5</cp:revision>
  <cp:lastPrinted>2025-10-11T09:27:00Z</cp:lastPrinted>
  <dcterms:created xsi:type="dcterms:W3CDTF">2025-10-23T12:57:00Z</dcterms:created>
  <dcterms:modified xsi:type="dcterms:W3CDTF">2025-10-23T13:18:00Z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