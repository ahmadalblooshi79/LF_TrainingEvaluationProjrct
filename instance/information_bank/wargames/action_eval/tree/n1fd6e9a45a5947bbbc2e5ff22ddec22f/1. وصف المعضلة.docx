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0D38EE" w:rsidRPr="00BA0892" w14:paraId="040FE033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B68F1C4" w14:textId="0CB0F93A" w:rsidR="000D38EE" w:rsidRPr="00BA0892" w:rsidRDefault="000D38EE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103730"/>
            <w:bookmarkStart w:id="2" w:name="_Hlk211080198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11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السرية/2 من </w:t>
            </w:r>
            <w:r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الدبابات</w:t>
            </w:r>
            <w:r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14</w:t>
            </w:r>
          </w:p>
        </w:tc>
      </w:tr>
      <w:tr w:rsidR="000D38EE" w:rsidRPr="00BA0892" w14:paraId="5715E970" w14:textId="77777777" w:rsidTr="003639ED">
        <w:trPr>
          <w:trHeight w:val="2669"/>
        </w:trPr>
        <w:tc>
          <w:tcPr>
            <w:tcW w:w="483" w:type="dxa"/>
            <w:shd w:val="clear" w:color="auto" w:fill="FFFFFF" w:themeFill="background1"/>
          </w:tcPr>
          <w:p w14:paraId="7018A6EB" w14:textId="77777777" w:rsidR="000D38EE" w:rsidRPr="00BA0892" w:rsidRDefault="000D38EE" w:rsidP="000D38E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CC86D85" w14:textId="6EF3FC92" w:rsidR="000D38EE" w:rsidRPr="00BA0892" w:rsidRDefault="000D38E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أثناء التقرب من 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الهدف (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جـ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/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6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3291" w:type="dxa"/>
            <w:shd w:val="clear" w:color="auto" w:fill="FFFFFF" w:themeFill="background1"/>
          </w:tcPr>
          <w:p w14:paraId="301E73BD" w14:textId="77777777" w:rsidR="000D38EE" w:rsidRPr="00BA0892" w:rsidRDefault="000D38E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1B4AED35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47AD20A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6D87D90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0A55AC12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13B6EF35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6C036E5C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5AADC2C5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0D38EE" w:rsidRPr="00BA0892" w14:paraId="29D685BB" w14:textId="77777777" w:rsidTr="003639ED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EA960C6" w14:textId="77777777" w:rsidR="000D38EE" w:rsidRPr="00BA0892" w:rsidRDefault="000D38EE" w:rsidP="000D38E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2F28C22" w14:textId="77777777" w:rsidR="000D38EE" w:rsidRPr="00BA0892" w:rsidRDefault="000D38E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DF6C619" w14:textId="7C53B247" w:rsidR="000D38EE" w:rsidRPr="00BA0892" w:rsidRDefault="000D38E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السرية/2 من 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الدبابات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/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14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نتج إصابة عدد (1) فرد إصابة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متوسطة تتطلب تدخل المسعف المقاتل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2F1A8D71" w14:textId="21B9CC65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الكتيبة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/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14</w:t>
            </w:r>
          </w:p>
          <w:p w14:paraId="28B0F24E" w14:textId="77777777" w:rsidR="000D38EE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274C7467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3B1A53A2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7C073AE0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C6A9917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607FC89E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21403742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37949AFF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الصاروخية.</w:t>
            </w:r>
          </w:p>
          <w:p w14:paraId="5B0AEF11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السلبي/الإيجابي.</w:t>
            </w:r>
          </w:p>
          <w:p w14:paraId="4D82557D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الأولية.</w:t>
            </w:r>
          </w:p>
          <w:p w14:paraId="1C166EFC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23AC7378" w14:textId="77777777" w:rsidR="000D38EE" w:rsidRPr="00BA0892" w:rsidRDefault="000D38EE" w:rsidP="000D38E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3" w:name="_GoBack"/>
      <w:bookmarkEnd w:id="1"/>
      <w:bookmarkEnd w:id="2"/>
      <w:bookmarkEnd w:id="3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53FE07" w14:textId="77777777" w:rsidR="00261DA8" w:rsidRDefault="00261DA8">
      <w:r>
        <w:separator/>
      </w:r>
    </w:p>
  </w:endnote>
  <w:endnote w:type="continuationSeparator" w:id="0">
    <w:p w14:paraId="3CDA772E" w14:textId="77777777" w:rsidR="00261DA8" w:rsidRDefault="00261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5658DC" w14:textId="77777777" w:rsidR="00261DA8" w:rsidRDefault="00261DA8">
      <w:r>
        <w:separator/>
      </w:r>
    </w:p>
  </w:footnote>
  <w:footnote w:type="continuationSeparator" w:id="0">
    <w:p w14:paraId="698E9659" w14:textId="77777777" w:rsidR="00261DA8" w:rsidRDefault="00261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374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1DA8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D973B83A-DA6B-47BD-BD44-78841949A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