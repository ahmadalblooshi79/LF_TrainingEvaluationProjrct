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1A19AC18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97073DC" w14:textId="5B5AC25D" w:rsidR="00B373C1" w:rsidRPr="00460ABB" w:rsidRDefault="00B373C1" w:rsidP="00010A73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3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: عطل في نظام جهاز التعارف (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lang w:bidi="ar-AE"/>
              </w:rPr>
              <w:t>IFF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)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 xml:space="preserve"> في سرية الدفاع الجوي</w:t>
            </w:r>
          </w:p>
        </w:tc>
      </w:tr>
      <w:tr w:rsidR="00460ABB" w:rsidRPr="00460ABB" w14:paraId="68E15F60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65EBE125" w14:textId="77777777" w:rsidR="00B373C1" w:rsidRPr="00460ABB" w:rsidRDefault="00B373C1" w:rsidP="00B373C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5292CC6" w14:textId="57BEB86F" w:rsidR="00B373C1" w:rsidRPr="00460ABB" w:rsidRDefault="00AE6A65" w:rsidP="00010A73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0800</w:t>
            </w:r>
          </w:p>
        </w:tc>
        <w:tc>
          <w:tcPr>
            <w:tcW w:w="3291" w:type="dxa"/>
            <w:shd w:val="clear" w:color="auto" w:fill="FFFFFF" w:themeFill="background1"/>
          </w:tcPr>
          <w:p w14:paraId="37A763B9" w14:textId="77777777" w:rsidR="00B373C1" w:rsidRPr="00460ABB" w:rsidRDefault="00B373C1" w:rsidP="00010A73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أثناء عمل منظومة البانزر لتوفير الحماية الجوية لمجموعة اللواء تبين وجود عطل في جهاز التعارف لتمييز الأهداف الصديقة من المعادية</w:t>
            </w:r>
          </w:p>
        </w:tc>
        <w:tc>
          <w:tcPr>
            <w:tcW w:w="2160" w:type="dxa"/>
            <w:shd w:val="clear" w:color="auto" w:fill="FFFFFF" w:themeFill="background1"/>
          </w:tcPr>
          <w:p w14:paraId="2BA98819" w14:textId="12363C99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21D70365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معضلة تفرض من قبل محكم سرية الدفاع الجوي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50AA0B23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تنسيق قائد السرية مع خلية تنسيق النيران</w:t>
            </w:r>
          </w:p>
          <w:p w14:paraId="267A2891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تزويد آلية </w:t>
            </w:r>
            <w:proofErr w:type="spellStart"/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البانزر</w:t>
            </w:r>
            <w:proofErr w:type="spellEnd"/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بالمعلومات عن الأهداف الصديقة التي سوف تقلع وتهبط في منطقة المسؤولية ومنطقة الحماية </w:t>
            </w:r>
            <w:proofErr w:type="spellStart"/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للبانزر</w:t>
            </w:r>
            <w:proofErr w:type="spellEnd"/>
          </w:p>
          <w:p w14:paraId="3772F6E7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تفعيل الدخول والخروج من مناطق المسؤولية عبر الممرات الآمنة</w:t>
            </w:r>
          </w:p>
          <w:p w14:paraId="5076C68C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ربط مسيطر الهجوم النهائي المشترك بالعربة القائدة لتنسيق السيطرة على المجال الجوي</w:t>
            </w:r>
          </w:p>
          <w:p w14:paraId="77ABBF66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تمرير معلومات الأهداف الى مركز العمليات الجوي للتأكد من هوية الهدف</w:t>
            </w:r>
          </w:p>
          <w:p w14:paraId="12DAA465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الاستعانة بالتقرير الاستخباري لتمييز الطائرات المعادية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F1BFED" w14:textId="77777777" w:rsidR="008A19FC" w:rsidRDefault="008A19FC">
      <w:r>
        <w:separator/>
      </w:r>
    </w:p>
  </w:endnote>
  <w:endnote w:type="continuationSeparator" w:id="0">
    <w:p w14:paraId="267A6161" w14:textId="77777777" w:rsidR="008A19FC" w:rsidRDefault="008A1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F44080" w14:textId="77777777" w:rsidR="008A19FC" w:rsidRDefault="008A19FC">
      <w:r>
        <w:separator/>
      </w:r>
    </w:p>
  </w:footnote>
  <w:footnote w:type="continuationSeparator" w:id="0">
    <w:p w14:paraId="6B316708" w14:textId="77777777" w:rsidR="008A19FC" w:rsidRDefault="008A1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C2C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19FC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973E63CA-FDCF-49D9-8E90-E5C6E56D0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30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12</cp:revision>
  <cp:lastPrinted>2025-10-24T07:38:00Z</cp:lastPrinted>
  <dcterms:created xsi:type="dcterms:W3CDTF">2025-10-24T06:59:00Z</dcterms:created>
  <dcterms:modified xsi:type="dcterms:W3CDTF">2025-10-24T08:46:00Z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