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7C3802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33FF"/>
          <w:sz w:val="28"/>
          <w:szCs w:val="28"/>
          <w:lang w:bidi="ar-AE"/>
        </w:rPr>
      </w:pPr>
      <w:bookmarkStart w:id="0" w:name="_Hlk80131502"/>
      <w:r w:rsidRPr="007C3802">
        <w:rPr>
          <w:rFonts w:ascii="Arial" w:hAnsi="Arial" w:cs="Arial"/>
          <w:bCs/>
          <w:color w:val="3333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0E5AD888" w:rsidR="006E336E" w:rsidRPr="007C3802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</w:pP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اليوم/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4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(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2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5</w:t>
      </w:r>
      <w:r w:rsidRPr="007C3802">
        <w:rPr>
          <w:rFonts w:ascii="Arial" w:hAnsi="Arial" w:cs="Arial"/>
          <w:bCs/>
          <w:color w:val="3333FF"/>
          <w:sz w:val="28"/>
          <w:szCs w:val="28"/>
          <w:u w:val="single"/>
          <w:rtl/>
          <w:lang w:bidi="ar-AE"/>
        </w:rPr>
        <w:t>/10/2025</w:t>
      </w:r>
      <w:r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) </w:t>
      </w:r>
      <w:r w:rsidR="00426C50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- </w:t>
      </w:r>
      <w:r w:rsidR="00B65FA9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7C3802">
        <w:rPr>
          <w:rFonts w:ascii="Arial" w:hAnsi="Arial" w:cs="Arial" w:hint="cs"/>
          <w:bCs/>
          <w:color w:val="3333FF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7C3802" w:rsidRPr="007C3802" w14:paraId="4E5F70B7" w14:textId="35C2ACB8" w:rsidTr="00871133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br w:type="page"/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7C380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</w:rPr>
              <w:t>رد الفعل المتوقع</w:t>
            </w:r>
          </w:p>
        </w:tc>
      </w:tr>
      <w:tr w:rsidR="007C3802" w:rsidRPr="007C3802" w14:paraId="544A595A" w14:textId="77777777" w:rsidTr="00871133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65D4C70" w14:textId="496E8776" w:rsidR="007412C8" w:rsidRPr="007C3802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المعضلة/</w:t>
            </w:r>
            <w:r w:rsidR="007F41C9" w:rsidRPr="007C3802">
              <w:rPr>
                <w:rFonts w:ascii="Arial" w:hAnsi="Arial" w:cs="Arial" w:hint="cs"/>
                <w:bCs/>
                <w:color w:val="3333FF"/>
                <w:sz w:val="26"/>
                <w:szCs w:val="26"/>
                <w:rtl/>
                <w:lang w:bidi="ar-AE"/>
              </w:rPr>
              <w:t>28</w:t>
            </w:r>
            <w:r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 xml:space="preserve">: </w:t>
            </w:r>
            <w:r w:rsidR="00E20722" w:rsidRPr="007C3802">
              <w:rPr>
                <w:rFonts w:ascii="Arial" w:hAnsi="Arial" w:cs="Arial"/>
                <w:bCs/>
                <w:color w:val="3333FF"/>
                <w:sz w:val="26"/>
                <w:szCs w:val="26"/>
                <w:rtl/>
                <w:lang w:bidi="ar-AE"/>
              </w:rPr>
              <w:t>التعرض للاستطلاع الالكتروني المعادي</w:t>
            </w:r>
          </w:p>
        </w:tc>
      </w:tr>
      <w:tr w:rsidR="007C3802" w:rsidRPr="007C3802" w14:paraId="064A3D62" w14:textId="77777777" w:rsidTr="00871133">
        <w:trPr>
          <w:trHeight w:val="2366"/>
        </w:trPr>
        <w:tc>
          <w:tcPr>
            <w:tcW w:w="483" w:type="dxa"/>
            <w:shd w:val="clear" w:color="auto" w:fill="FFFFFF" w:themeFill="background1"/>
          </w:tcPr>
          <w:p w14:paraId="4352A46B" w14:textId="77777777" w:rsidR="007412C8" w:rsidRPr="007C3802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47A64BA" w14:textId="2D79F495" w:rsidR="007412C8" w:rsidRPr="007C3802" w:rsidRDefault="006D59C2" w:rsidP="007412C8">
            <w:pPr>
              <w:bidi/>
              <w:jc w:val="center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1630</w:t>
            </w:r>
          </w:p>
        </w:tc>
        <w:tc>
          <w:tcPr>
            <w:tcW w:w="3291" w:type="dxa"/>
            <w:shd w:val="clear" w:color="auto" w:fill="FFFFFF" w:themeFill="background1"/>
          </w:tcPr>
          <w:p w14:paraId="767714D3" w14:textId="5CC32B5A" w:rsidR="007412C8" w:rsidRPr="007C3802" w:rsidRDefault="007412C8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 xml:space="preserve">قيام العدو </w:t>
            </w:r>
            <w:r w:rsidR="00F77B8C" w:rsidRPr="007C3802">
              <w:rPr>
                <w:rFonts w:ascii="Arial" w:hAnsi="Arial" w:cs="Arial"/>
                <w:color w:val="3333FF"/>
                <w:sz w:val="26"/>
                <w:szCs w:val="26"/>
                <w:rtl/>
                <w:lang w:bidi="ar-AE"/>
              </w:rPr>
              <w:t>باستخدام وسائل وأنظمة الاستطلاع الالكتروني لاعتراض الإشارات الصادرة من الأنظمة الالكترونية لقواتنا</w:t>
            </w:r>
          </w:p>
        </w:tc>
        <w:tc>
          <w:tcPr>
            <w:tcW w:w="2160" w:type="dxa"/>
            <w:shd w:val="clear" w:color="auto" w:fill="FFFFFF" w:themeFill="background1"/>
          </w:tcPr>
          <w:p w14:paraId="5166DA03" w14:textId="44B7578F" w:rsidR="007412C8" w:rsidRPr="007C3802" w:rsidRDefault="007412C8" w:rsidP="00F77B8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 xml:space="preserve">محكم </w:t>
            </w:r>
            <w:r w:rsidR="00F77B8C" w:rsidRPr="007C3802">
              <w:rPr>
                <w:rFonts w:ascii="Arial" w:hAnsi="Arial" w:cs="Arial" w:hint="cs"/>
                <w:color w:val="3333FF"/>
                <w:sz w:val="26"/>
                <w:szCs w:val="26"/>
                <w:rtl/>
              </w:rPr>
              <w:t>الحرب الإلكترونية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1C68C90" w14:textId="1DDBF12B" w:rsidR="007412C8" w:rsidRPr="007C3802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46F0C2BE" w14:textId="77777777" w:rsidR="00F77B8C" w:rsidRPr="007C3802" w:rsidRDefault="00F77B8C" w:rsidP="00F77B8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استخدام الأنظمة الالكترونية عند الضرورة فقط ولفترات قصيرة</w:t>
            </w:r>
          </w:p>
          <w:p w14:paraId="1D6BDC4D" w14:textId="77777777" w:rsidR="00F77B8C" w:rsidRPr="007C3802" w:rsidRDefault="00F77B8C" w:rsidP="00F77B8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استخدام أقل عدد ممكن من الأنظمة الالكترونية لتحقيق المهمة</w:t>
            </w:r>
          </w:p>
          <w:p w14:paraId="23D3900E" w14:textId="4E9F0FA6" w:rsidR="007412C8" w:rsidRPr="007C3802" w:rsidRDefault="00F77B8C" w:rsidP="00F77B8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33FF"/>
                <w:sz w:val="26"/>
                <w:szCs w:val="26"/>
                <w:rtl/>
              </w:rPr>
            </w:pPr>
            <w:r w:rsidRPr="007C3802">
              <w:rPr>
                <w:rFonts w:ascii="Arial" w:hAnsi="Arial" w:cs="Arial"/>
                <w:color w:val="3333FF"/>
                <w:sz w:val="26"/>
                <w:szCs w:val="26"/>
                <w:rtl/>
              </w:rPr>
              <w:t>الإلمام بالمواصفات الفنية للأجهزة الالكترونية</w:t>
            </w:r>
          </w:p>
        </w:tc>
      </w:tr>
    </w:tbl>
    <w:p w14:paraId="558207AD" w14:textId="77777777" w:rsidR="0023398E" w:rsidRPr="007C3802" w:rsidRDefault="0023398E">
      <w:pPr>
        <w:rPr>
          <w:rFonts w:asciiTheme="minorBidi" w:hAnsiTheme="minorBidi" w:cstheme="minorBidi"/>
          <w:b/>
          <w:bCs/>
          <w:color w:val="3333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7C3802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121F9B" w14:textId="77777777" w:rsidR="00B73FD4" w:rsidRDefault="00B73FD4">
      <w:r>
        <w:separator/>
      </w:r>
    </w:p>
  </w:endnote>
  <w:endnote w:type="continuationSeparator" w:id="0">
    <w:p w14:paraId="0E9B8C6E" w14:textId="77777777" w:rsidR="00B73FD4" w:rsidRDefault="00B73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DB039B" w:rsidRDefault="00DB039B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DB039B" w:rsidRPr="00385252" w:rsidRDefault="00DB039B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DB039B" w:rsidRPr="00002913" w:rsidRDefault="00DB039B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1E282D" w14:textId="77777777" w:rsidR="00B73FD4" w:rsidRDefault="00B73FD4">
      <w:r>
        <w:separator/>
      </w:r>
    </w:p>
  </w:footnote>
  <w:footnote w:type="continuationSeparator" w:id="0">
    <w:p w14:paraId="49223EB7" w14:textId="77777777" w:rsidR="00B73FD4" w:rsidRDefault="00B73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DB039B" w:rsidRPr="00002913" w:rsidRDefault="00DB039B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9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9A1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0F2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54E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13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866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15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AB5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0DA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748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BD4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6B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817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16A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5BE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5D7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DA8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84F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2F4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5AA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3B1"/>
    <w:rsid w:val="00450ABF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B7EC3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5A0C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AF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9F2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7E4"/>
    <w:rsid w:val="00572AE7"/>
    <w:rsid w:val="00572E60"/>
    <w:rsid w:val="005732B4"/>
    <w:rsid w:val="0057386D"/>
    <w:rsid w:val="00573CBE"/>
    <w:rsid w:val="00573E36"/>
    <w:rsid w:val="005741AC"/>
    <w:rsid w:val="0057423B"/>
    <w:rsid w:val="00574300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4B6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62DD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593"/>
    <w:rsid w:val="006869B6"/>
    <w:rsid w:val="00686A65"/>
    <w:rsid w:val="0068715D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CC4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E6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71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563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2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0D5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1C9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862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133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3D0C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24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17ADA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87FE0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DFD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1AA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2A1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487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83E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3FD4"/>
    <w:rsid w:val="00B740DE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4F2F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228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58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728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1CC3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039B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9FE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4FCD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722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4BDF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385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4C92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999"/>
    <w:rsid w:val="00F26B38"/>
    <w:rsid w:val="00F27677"/>
    <w:rsid w:val="00F2772D"/>
    <w:rsid w:val="00F2797C"/>
    <w:rsid w:val="00F27B88"/>
    <w:rsid w:val="00F27E20"/>
    <w:rsid w:val="00F27EC4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14C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B8C"/>
    <w:rsid w:val="00F77D0B"/>
    <w:rsid w:val="00F77D1F"/>
    <w:rsid w:val="00F77E1E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C7F86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412C8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3292701-4F91-4584-9C86-3F031FF94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41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10</cp:revision>
  <cp:lastPrinted>2025-10-11T09:27:00Z</cp:lastPrinted>
  <dcterms:created xsi:type="dcterms:W3CDTF">2025-10-24T06:24:00Z</dcterms:created>
  <dcterms:modified xsi:type="dcterms:W3CDTF">2025-10-24T08:20:00Z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