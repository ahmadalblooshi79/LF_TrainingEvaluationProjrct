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000000" w:themeColor="text1"/>
          <w:sz w:val="28"/>
          <w:szCs w:val="28"/>
          <w:lang w:bidi="ar-AE"/>
        </w:rPr>
      </w:pPr>
      <w:bookmarkStart w:id="0" w:name="_Hlk80131502"/>
      <w:r>
        <w:rPr>
          <w:rFonts w:ascii="Arial" w:hAnsi="Arial" w:cs="Arial"/>
          <w:bCs/>
          <w:color w:val="000000" w:themeColor="text1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67AF9E4C" w:rsidR="006E336E" w:rsidRPr="00D262BE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</w:pP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اليوم/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3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(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>24</w:t>
      </w:r>
      <w:r w:rsidRPr="00D262BE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/10/2025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) </w:t>
      </w:r>
      <w:r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–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مواصلة تقدم </w:t>
      </w:r>
      <w:r w:rsidRPr="0052778A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مجموعة اللواء للتماس لتطهير جيوب ومقاومات العدو</w:t>
      </w:r>
      <w:r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  <w:r w:rsidRPr="00D15C14">
        <w:rPr>
          <w:rFonts w:ascii="Arial" w:hAnsi="Arial" w:cs="Arial"/>
          <w:bCs/>
          <w:color w:val="000000" w:themeColor="text1"/>
          <w:sz w:val="28"/>
          <w:szCs w:val="28"/>
          <w:u w:val="single"/>
          <w:rtl/>
          <w:lang w:bidi="ar-AE"/>
        </w:rPr>
        <w:t>على المحاور (أ – ب – جـ)</w:t>
      </w:r>
      <w:r w:rsidR="00BD375E">
        <w:rPr>
          <w:rFonts w:ascii="Arial" w:hAnsi="Arial" w:cs="Arial" w:hint="cs"/>
          <w:bCs/>
          <w:color w:val="000000" w:themeColor="text1"/>
          <w:sz w:val="28"/>
          <w:szCs w:val="28"/>
          <w:u w:val="single"/>
          <w:rtl/>
          <w:lang w:bidi="ar-AE"/>
        </w:rPr>
        <w:t xml:space="preserve"> 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FF366A" w:rsidRPr="00BA0892" w14:paraId="4E5F70B7" w14:textId="35C2ACB8" w:rsidTr="003639ED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br w:type="page"/>
            </w: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BA0892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</w:rPr>
              <w:t>رد الفعل المتوقع</w:t>
            </w:r>
          </w:p>
        </w:tc>
      </w:tr>
      <w:tr w:rsidR="00793E8E" w:rsidRPr="00BA0892" w14:paraId="61587DE2" w14:textId="77777777" w:rsidTr="003639ED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668D99F7" w14:textId="77777777" w:rsidR="00793E8E" w:rsidRPr="00BA0892" w:rsidRDefault="00793E8E" w:rsidP="001632AC">
            <w:pPr>
              <w:bidi/>
              <w:jc w:val="center"/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</w:pPr>
            <w:bookmarkStart w:id="1" w:name="_Hlk211080191"/>
            <w:r w:rsidRPr="00BA0892"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 xml:space="preserve">المعضلة/6: رماية هاون على السرية/3 من </w:t>
            </w:r>
            <w:r>
              <w:rPr>
                <w:rFonts w:ascii="Arial" w:hAnsi="Arial" w:cs="Arial"/>
                <w:bCs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الآلية/13</w:t>
            </w:r>
          </w:p>
        </w:tc>
      </w:tr>
      <w:tr w:rsidR="00793E8E" w:rsidRPr="00BA0892" w14:paraId="25EFA6D0" w14:textId="77777777" w:rsidTr="003639ED">
        <w:trPr>
          <w:trHeight w:val="2452"/>
        </w:trPr>
        <w:tc>
          <w:tcPr>
            <w:tcW w:w="483" w:type="dxa"/>
            <w:shd w:val="clear" w:color="auto" w:fill="FFFFFF" w:themeFill="background1"/>
          </w:tcPr>
          <w:p w14:paraId="1AE2292F" w14:textId="77777777" w:rsidR="00793E8E" w:rsidRPr="00BA0892" w:rsidRDefault="00793E8E" w:rsidP="00793E8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7152C0FE" w14:textId="057AA826" w:rsidR="00793E8E" w:rsidRPr="00BA0892" w:rsidRDefault="00793E8E" w:rsidP="001632AC">
            <w:pPr>
              <w:bidi/>
              <w:jc w:val="center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000000" w:themeColor="text1"/>
                <w:sz w:val="26"/>
                <w:szCs w:val="26"/>
                <w:rtl/>
                <w:lang w:bidi="ar-AE"/>
              </w:rPr>
              <w:t xml:space="preserve">أثناء التقرب من </w:t>
            </w:r>
            <w:r w:rsidRPr="00793E8E">
              <w:rPr>
                <w:rFonts w:ascii="Arial" w:hAnsi="Arial" w:cs="Arial"/>
                <w:b/>
                <w:color w:val="000000" w:themeColor="text1"/>
                <w:sz w:val="26"/>
                <w:szCs w:val="26"/>
                <w:rtl/>
                <w:lang w:bidi="ar-AE"/>
              </w:rPr>
              <w:t>الهدف (ب/4)</w:t>
            </w:r>
          </w:p>
        </w:tc>
        <w:tc>
          <w:tcPr>
            <w:tcW w:w="3291" w:type="dxa"/>
            <w:shd w:val="clear" w:color="auto" w:fill="FFFFFF" w:themeFill="background1"/>
          </w:tcPr>
          <w:p w14:paraId="0EC2D713" w14:textId="77777777" w:rsidR="00793E8E" w:rsidRPr="00BA0892" w:rsidRDefault="00793E8E" w:rsidP="001632AC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رماية هاون من موقع الهدف (</w:t>
            </w: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ب/4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) على السرية/3 من </w:t>
            </w: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>كتيبة المشاة الآلية/13</w:t>
            </w: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  <w:lang w:bidi="ar-AE"/>
              </w:rPr>
              <w:t xml:space="preserve"> نتج عنه إصابة متوسطة لعدد (3) افراد تتطلب تدخل المسعف المقاتل وإخلاء أرضي (تحدد الإصابات من قبل مشبهات الاشتباك التعبوي أو تفرض من قبل المحكم)</w:t>
            </w:r>
          </w:p>
        </w:tc>
        <w:tc>
          <w:tcPr>
            <w:tcW w:w="2160" w:type="dxa"/>
            <w:shd w:val="clear" w:color="auto" w:fill="FFFFFF" w:themeFill="background1"/>
          </w:tcPr>
          <w:p w14:paraId="63C19EAF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 xml:space="preserve">محكم </w:t>
            </w:r>
            <w:r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الكتيبة/13</w:t>
            </w:r>
          </w:p>
          <w:p w14:paraId="15F194EA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محكم الطبية</w:t>
            </w:r>
          </w:p>
          <w:p w14:paraId="6FEA99B7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فريق مقلدات أصوات المعركة</w:t>
            </w:r>
          </w:p>
        </w:tc>
        <w:tc>
          <w:tcPr>
            <w:tcW w:w="3107" w:type="dxa"/>
            <w:shd w:val="clear" w:color="auto" w:fill="FFFFFF" w:themeFill="background1"/>
          </w:tcPr>
          <w:p w14:paraId="1617F0FA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تفعيل رماية الهاون من السيطرة الفنية للمشبهات</w:t>
            </w:r>
          </w:p>
          <w:p w14:paraId="2F846516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مقلد تفجير</w:t>
            </w:r>
          </w:p>
          <w:p w14:paraId="0526D4AA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فرض الخسائر من قبل مشبهات الاشتباك التعبوي أو تفرض من قبل المحكم</w:t>
            </w:r>
          </w:p>
        </w:tc>
        <w:tc>
          <w:tcPr>
            <w:tcW w:w="4053" w:type="dxa"/>
            <w:shd w:val="clear" w:color="auto" w:fill="FFFFFF" w:themeFill="background1"/>
          </w:tcPr>
          <w:p w14:paraId="3DB91ECD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تنفيذ إجراءات الحماية</w:t>
            </w:r>
          </w:p>
          <w:p w14:paraId="01DF7C49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القصف المعاكس</w:t>
            </w:r>
          </w:p>
          <w:p w14:paraId="75AFBFE1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إعادة التنظيم</w:t>
            </w:r>
          </w:p>
          <w:p w14:paraId="7260FFE4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إخلاء المصابين والشهداء إن وجد</w:t>
            </w:r>
          </w:p>
          <w:p w14:paraId="0E45C6FE" w14:textId="77777777" w:rsidR="00793E8E" w:rsidRPr="00BA0892" w:rsidRDefault="00793E8E" w:rsidP="00793E8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</w:pPr>
            <w:r w:rsidRPr="00BA0892">
              <w:rPr>
                <w:rFonts w:ascii="Arial" w:hAnsi="Arial" w:cs="Arial"/>
                <w:color w:val="000000" w:themeColor="text1"/>
                <w:sz w:val="26"/>
                <w:szCs w:val="26"/>
                <w:rtl/>
              </w:rPr>
              <w:t>طلب الاستعواض</w:t>
            </w:r>
          </w:p>
        </w:tc>
      </w:tr>
    </w:tbl>
    <w:p w14:paraId="558207AD" w14:textId="77777777" w:rsidR="0023398E" w:rsidRPr="0023398E" w:rsidRDefault="0023398E">
      <w:pPr>
        <w:rPr>
          <w:rFonts w:asciiTheme="minorBidi" w:hAnsiTheme="minorBidi" w:cstheme="minorBidi"/>
          <w:b/>
          <w:bCs/>
          <w:sz w:val="28"/>
          <w:szCs w:val="28"/>
          <w:rtl/>
          <w:lang w:bidi="ar-AE"/>
        </w:rPr>
      </w:pPr>
      <w:bookmarkStart w:id="2" w:name="_GoBack"/>
      <w:bookmarkEnd w:id="1"/>
      <w:bookmarkEnd w:id="2"/>
    </w:p>
    <w:sectPr w:rsidR="0023398E" w:rsidRPr="0023398E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B5DBB6" w14:textId="77777777" w:rsidR="006B4DA1" w:rsidRDefault="006B4DA1">
      <w:r>
        <w:separator/>
      </w:r>
    </w:p>
  </w:endnote>
  <w:endnote w:type="continuationSeparator" w:id="0">
    <w:p w14:paraId="08672641" w14:textId="77777777" w:rsidR="006B4DA1" w:rsidRDefault="006B4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9A4DF4" w:rsidRDefault="009A4DF4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9A4DF4" w:rsidRPr="00385252" w:rsidRDefault="009A4DF4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9A4DF4" w:rsidRPr="00002913" w:rsidRDefault="009A4DF4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95A7E2" w14:textId="77777777" w:rsidR="006B4DA1" w:rsidRDefault="006B4DA1">
      <w:r>
        <w:separator/>
      </w:r>
    </w:p>
  </w:footnote>
  <w:footnote w:type="continuationSeparator" w:id="0">
    <w:p w14:paraId="5A2F1A68" w14:textId="77777777" w:rsidR="006B4DA1" w:rsidRDefault="006B4D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9A4DF4" w:rsidRPr="00002913" w:rsidRDefault="009A4DF4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2C4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B1D"/>
    <w:rsid w:val="00077E44"/>
    <w:rsid w:val="0008022F"/>
    <w:rsid w:val="00080F8F"/>
    <w:rsid w:val="00081655"/>
    <w:rsid w:val="00081D63"/>
    <w:rsid w:val="00082D56"/>
    <w:rsid w:val="00083229"/>
    <w:rsid w:val="00083262"/>
    <w:rsid w:val="0008326B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7D1"/>
    <w:rsid w:val="00090C46"/>
    <w:rsid w:val="000912DE"/>
    <w:rsid w:val="0009133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7587"/>
    <w:rsid w:val="00097814"/>
    <w:rsid w:val="00097882"/>
    <w:rsid w:val="00097B2D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104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38EE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FC"/>
    <w:rsid w:val="000E34AA"/>
    <w:rsid w:val="000E37A4"/>
    <w:rsid w:val="000E399C"/>
    <w:rsid w:val="000E3A13"/>
    <w:rsid w:val="000E3F8D"/>
    <w:rsid w:val="000E44E3"/>
    <w:rsid w:val="000E4BEC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EF7"/>
    <w:rsid w:val="0010630A"/>
    <w:rsid w:val="0010637F"/>
    <w:rsid w:val="0010688D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670B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8BA"/>
    <w:rsid w:val="00175B40"/>
    <w:rsid w:val="001762A9"/>
    <w:rsid w:val="0017630D"/>
    <w:rsid w:val="001766F4"/>
    <w:rsid w:val="00176F57"/>
    <w:rsid w:val="00176F7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24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97"/>
    <w:rsid w:val="001A3226"/>
    <w:rsid w:val="001A3665"/>
    <w:rsid w:val="001A46EB"/>
    <w:rsid w:val="001A4BF3"/>
    <w:rsid w:val="001A567C"/>
    <w:rsid w:val="001A58DB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7CC"/>
    <w:rsid w:val="001C6FB4"/>
    <w:rsid w:val="001C72FE"/>
    <w:rsid w:val="001C778B"/>
    <w:rsid w:val="001C7BE8"/>
    <w:rsid w:val="001D01C0"/>
    <w:rsid w:val="001D1340"/>
    <w:rsid w:val="001D2338"/>
    <w:rsid w:val="001D286F"/>
    <w:rsid w:val="001D2EF2"/>
    <w:rsid w:val="001D346B"/>
    <w:rsid w:val="001D35A9"/>
    <w:rsid w:val="001D3FC0"/>
    <w:rsid w:val="001D4AF4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F7"/>
    <w:rsid w:val="001F430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15"/>
    <w:rsid w:val="0022516B"/>
    <w:rsid w:val="00225418"/>
    <w:rsid w:val="00225466"/>
    <w:rsid w:val="0022658E"/>
    <w:rsid w:val="00226AC3"/>
    <w:rsid w:val="00226D31"/>
    <w:rsid w:val="00226D9D"/>
    <w:rsid w:val="00226E86"/>
    <w:rsid w:val="00227408"/>
    <w:rsid w:val="002278E1"/>
    <w:rsid w:val="00227B18"/>
    <w:rsid w:val="00227FCF"/>
    <w:rsid w:val="0023086C"/>
    <w:rsid w:val="002309C2"/>
    <w:rsid w:val="00230BB1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ABF"/>
    <w:rsid w:val="00242DB4"/>
    <w:rsid w:val="00242FEC"/>
    <w:rsid w:val="00243069"/>
    <w:rsid w:val="00243A25"/>
    <w:rsid w:val="0024415E"/>
    <w:rsid w:val="00244AD9"/>
    <w:rsid w:val="0024511D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8C1"/>
    <w:rsid w:val="00263A92"/>
    <w:rsid w:val="00264812"/>
    <w:rsid w:val="00264A23"/>
    <w:rsid w:val="00265770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325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4E5E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FA1"/>
    <w:rsid w:val="002D622F"/>
    <w:rsid w:val="002D66A7"/>
    <w:rsid w:val="002D6A66"/>
    <w:rsid w:val="002D73D9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5A"/>
    <w:rsid w:val="002F3537"/>
    <w:rsid w:val="002F36DF"/>
    <w:rsid w:val="002F3798"/>
    <w:rsid w:val="002F3B83"/>
    <w:rsid w:val="002F3B97"/>
    <w:rsid w:val="002F4C12"/>
    <w:rsid w:val="002F4E09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335D"/>
    <w:rsid w:val="00333483"/>
    <w:rsid w:val="003334CE"/>
    <w:rsid w:val="00333D19"/>
    <w:rsid w:val="00333F34"/>
    <w:rsid w:val="00333FD7"/>
    <w:rsid w:val="003345BE"/>
    <w:rsid w:val="0033592E"/>
    <w:rsid w:val="00336083"/>
    <w:rsid w:val="00336164"/>
    <w:rsid w:val="003365D7"/>
    <w:rsid w:val="003368D7"/>
    <w:rsid w:val="00336CCF"/>
    <w:rsid w:val="003373AA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856"/>
    <w:rsid w:val="00362E95"/>
    <w:rsid w:val="003633A0"/>
    <w:rsid w:val="003639ED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19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BB4"/>
    <w:rsid w:val="003D1C02"/>
    <w:rsid w:val="003D212F"/>
    <w:rsid w:val="003D283A"/>
    <w:rsid w:val="003D2843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D94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B8"/>
    <w:rsid w:val="004273BA"/>
    <w:rsid w:val="0042747E"/>
    <w:rsid w:val="00427532"/>
    <w:rsid w:val="00427FA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F25"/>
    <w:rsid w:val="00451480"/>
    <w:rsid w:val="00451867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FFE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AC4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E8F"/>
    <w:rsid w:val="004A34D9"/>
    <w:rsid w:val="004A353E"/>
    <w:rsid w:val="004A3751"/>
    <w:rsid w:val="004A3770"/>
    <w:rsid w:val="004A382B"/>
    <w:rsid w:val="004A3A8F"/>
    <w:rsid w:val="004A3E7C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071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976"/>
    <w:rsid w:val="004D7B0B"/>
    <w:rsid w:val="004D7B1D"/>
    <w:rsid w:val="004E0443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1BC"/>
    <w:rsid w:val="004E6405"/>
    <w:rsid w:val="004E645D"/>
    <w:rsid w:val="004E64F7"/>
    <w:rsid w:val="004E6942"/>
    <w:rsid w:val="004E6BAB"/>
    <w:rsid w:val="004E6C15"/>
    <w:rsid w:val="004E6EDF"/>
    <w:rsid w:val="004E6F80"/>
    <w:rsid w:val="004E7CAB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E22"/>
    <w:rsid w:val="00515C36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1D7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E36"/>
    <w:rsid w:val="005741AC"/>
    <w:rsid w:val="0057423B"/>
    <w:rsid w:val="0057430C"/>
    <w:rsid w:val="005747CF"/>
    <w:rsid w:val="00574897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2E22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64ED"/>
    <w:rsid w:val="0062667F"/>
    <w:rsid w:val="00626811"/>
    <w:rsid w:val="006269B7"/>
    <w:rsid w:val="00626AAB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3156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DA1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AD2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453"/>
    <w:rsid w:val="00741551"/>
    <w:rsid w:val="007426D3"/>
    <w:rsid w:val="0074282D"/>
    <w:rsid w:val="00742BBB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C31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89"/>
    <w:rsid w:val="007774A4"/>
    <w:rsid w:val="00777970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3E8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6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E47"/>
    <w:rsid w:val="007C30B3"/>
    <w:rsid w:val="007C3807"/>
    <w:rsid w:val="007C3EF7"/>
    <w:rsid w:val="007C41EF"/>
    <w:rsid w:val="007C4212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A4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95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725"/>
    <w:rsid w:val="0082287E"/>
    <w:rsid w:val="00823E18"/>
    <w:rsid w:val="00824852"/>
    <w:rsid w:val="00824BBB"/>
    <w:rsid w:val="00824D0E"/>
    <w:rsid w:val="00824D4C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300F8"/>
    <w:rsid w:val="0083086A"/>
    <w:rsid w:val="00830B9B"/>
    <w:rsid w:val="008310EF"/>
    <w:rsid w:val="00831452"/>
    <w:rsid w:val="008318EC"/>
    <w:rsid w:val="0083191A"/>
    <w:rsid w:val="00832021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805C5"/>
    <w:rsid w:val="00880BA8"/>
    <w:rsid w:val="00881299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ED"/>
    <w:rsid w:val="00884E73"/>
    <w:rsid w:val="0088537B"/>
    <w:rsid w:val="0088566E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B86"/>
    <w:rsid w:val="008C6E8B"/>
    <w:rsid w:val="008C7359"/>
    <w:rsid w:val="008C7790"/>
    <w:rsid w:val="008C7834"/>
    <w:rsid w:val="008C7947"/>
    <w:rsid w:val="008C7A79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5DFA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A6B"/>
    <w:rsid w:val="008F3C58"/>
    <w:rsid w:val="008F3D7F"/>
    <w:rsid w:val="008F3E4A"/>
    <w:rsid w:val="008F3E5F"/>
    <w:rsid w:val="008F3F0A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1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4DF4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78"/>
    <w:rsid w:val="009B17E6"/>
    <w:rsid w:val="009B1B0D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D87"/>
    <w:rsid w:val="009D30BF"/>
    <w:rsid w:val="009D335F"/>
    <w:rsid w:val="009D35FD"/>
    <w:rsid w:val="009D369A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4B9C"/>
    <w:rsid w:val="00A64BB4"/>
    <w:rsid w:val="00A655B1"/>
    <w:rsid w:val="00A65C5B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892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12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552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590D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C04"/>
    <w:rsid w:val="00C53FDD"/>
    <w:rsid w:val="00C54151"/>
    <w:rsid w:val="00C5419E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36"/>
    <w:rsid w:val="00C704CA"/>
    <w:rsid w:val="00C70BCF"/>
    <w:rsid w:val="00C71338"/>
    <w:rsid w:val="00C72365"/>
    <w:rsid w:val="00C726C3"/>
    <w:rsid w:val="00C72963"/>
    <w:rsid w:val="00C72B11"/>
    <w:rsid w:val="00C733DD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BCE"/>
    <w:rsid w:val="00CC1F85"/>
    <w:rsid w:val="00CC2E31"/>
    <w:rsid w:val="00CC35C0"/>
    <w:rsid w:val="00CC3D67"/>
    <w:rsid w:val="00CC3D9E"/>
    <w:rsid w:val="00CC3E30"/>
    <w:rsid w:val="00CC417B"/>
    <w:rsid w:val="00CC42F1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591"/>
    <w:rsid w:val="00D1074F"/>
    <w:rsid w:val="00D108B7"/>
    <w:rsid w:val="00D10C71"/>
    <w:rsid w:val="00D10D6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E0"/>
    <w:rsid w:val="00DD07B4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24B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885"/>
    <w:rsid w:val="00E91F6E"/>
    <w:rsid w:val="00E921CC"/>
    <w:rsid w:val="00E92A84"/>
    <w:rsid w:val="00E92F1E"/>
    <w:rsid w:val="00E93202"/>
    <w:rsid w:val="00E932A8"/>
    <w:rsid w:val="00E93C7B"/>
    <w:rsid w:val="00E93FAD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3F51"/>
    <w:rsid w:val="00F3445D"/>
    <w:rsid w:val="00F3451C"/>
    <w:rsid w:val="00F347F7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E44"/>
    <w:rsid w:val="00F941DC"/>
    <w:rsid w:val="00F94711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A59"/>
    <w:rsid w:val="00FF4C8B"/>
    <w:rsid w:val="00FF4D8E"/>
    <w:rsid w:val="00FF5581"/>
    <w:rsid w:val="00FF5689"/>
    <w:rsid w:val="00FF5726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3639E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2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8DA917E-DF18-4881-8D3D-CD82CF100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12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5</cp:revision>
  <cp:lastPrinted>2025-10-11T09:27:00Z</cp:lastPrinted>
  <dcterms:created xsi:type="dcterms:W3CDTF">2025-10-23T12:57:00Z</dcterms:created>
  <dcterms:modified xsi:type="dcterms:W3CDTF">2025-10-23T13:17:00Z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