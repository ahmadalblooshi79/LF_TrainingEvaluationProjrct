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7275A538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135A7DD" w14:textId="4BCA79C8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37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</w:t>
            </w:r>
            <w:r w:rsidR="00A332A1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هجوم دورية إغارة معادية على أحد مواقع كتيبة المشاة الآلية/</w:t>
            </w:r>
            <w:r w:rsidR="00A332A1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13</w:t>
            </w:r>
          </w:p>
        </w:tc>
      </w:tr>
      <w:tr w:rsidR="007C3802" w:rsidRPr="007C3802" w14:paraId="1E7ACCC1" w14:textId="77777777" w:rsidTr="0008713C">
        <w:trPr>
          <w:trHeight w:val="2175"/>
        </w:trPr>
        <w:tc>
          <w:tcPr>
            <w:tcW w:w="483" w:type="dxa"/>
            <w:shd w:val="clear" w:color="auto" w:fill="FFFFFF" w:themeFill="background1"/>
          </w:tcPr>
          <w:p w14:paraId="265050AD" w14:textId="77777777" w:rsidR="00A332A1" w:rsidRPr="007C3802" w:rsidRDefault="00A332A1" w:rsidP="00A332A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233D616" w14:textId="7FB59A27" w:rsidR="00A332A1" w:rsidRPr="007C3802" w:rsidRDefault="00A332A1" w:rsidP="00A332A1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2030</w:t>
            </w:r>
          </w:p>
        </w:tc>
        <w:tc>
          <w:tcPr>
            <w:tcW w:w="3291" w:type="dxa"/>
            <w:shd w:val="clear" w:color="auto" w:fill="FFFFFF" w:themeFill="background1"/>
          </w:tcPr>
          <w:p w14:paraId="49A8F0A5" w14:textId="70468AF1" w:rsidR="00A332A1" w:rsidRPr="007C3802" w:rsidRDefault="00A332A1" w:rsidP="00A332A1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كتيبة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المشاة الآلية/13 (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)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0337393B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محكم ك 13</w:t>
            </w:r>
          </w:p>
          <w:p w14:paraId="299D2B29" w14:textId="789B3950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98B7083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0D8D7D5E" w14:textId="7568498C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2456043C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إبلاغ المستوى الاعلى بالموقف</w:t>
            </w:r>
          </w:p>
          <w:p w14:paraId="12ED4006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تحديد حجم ومكان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دورية الإغارة المعادية</w:t>
            </w:r>
          </w:p>
          <w:p w14:paraId="32BDF1EF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التعامل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حسب قواعد الاشتباك</w:t>
            </w:r>
          </w:p>
          <w:p w14:paraId="3BF729CD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منع وصول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 xml:space="preserve">دورية الإغارة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إلى قواتنا </w:t>
            </w:r>
          </w:p>
          <w:p w14:paraId="2E84248C" w14:textId="140B7E5C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اكتشاف أي تعزيزات لقوات العدو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EF0C54" w14:textId="77777777" w:rsidR="005C393E" w:rsidRDefault="005C393E">
      <w:r>
        <w:separator/>
      </w:r>
    </w:p>
  </w:endnote>
  <w:endnote w:type="continuationSeparator" w:id="0">
    <w:p w14:paraId="4866A174" w14:textId="77777777" w:rsidR="005C393E" w:rsidRDefault="005C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5685C" w14:textId="77777777" w:rsidR="005C393E" w:rsidRDefault="005C393E">
      <w:r>
        <w:separator/>
      </w:r>
    </w:p>
  </w:footnote>
  <w:footnote w:type="continuationSeparator" w:id="0">
    <w:p w14:paraId="3175908A" w14:textId="77777777" w:rsidR="005C393E" w:rsidRDefault="005C3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1BE8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45D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93E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2C2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759924A-E42B-4E33-BAA4-329D74F34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2025-10-11T09:27:00Z</cp:lastPrinted>
  <dcterms:created xsi:type="dcterms:W3CDTF">2025-10-24T06:24:00Z</dcterms:created>
  <dcterms:modified xsi:type="dcterms:W3CDTF">2025-10-24T08:23:00Z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