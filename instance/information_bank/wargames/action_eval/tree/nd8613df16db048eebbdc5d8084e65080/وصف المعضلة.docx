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6FD8794B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2231E986" w14:textId="02EE7D7D" w:rsidR="00AB3AE3" w:rsidRPr="007C3802" w:rsidRDefault="00AB3AE3" w:rsidP="00A404F9">
            <w:pPr>
              <w:tabs>
                <w:tab w:val="right" w:pos="0"/>
              </w:tabs>
              <w:bidi/>
              <w:ind w:left="33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30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: تمرير إحدى السرايا لموقعها بدون استخدام لوحة محادثة المأمور</w:t>
            </w:r>
          </w:p>
        </w:tc>
      </w:tr>
      <w:tr w:rsidR="007C3802" w:rsidRPr="007C3802" w14:paraId="57B38FA0" w14:textId="77777777" w:rsidTr="00D01119">
        <w:trPr>
          <w:trHeight w:val="3641"/>
        </w:trPr>
        <w:tc>
          <w:tcPr>
            <w:tcW w:w="483" w:type="dxa"/>
            <w:shd w:val="clear" w:color="auto" w:fill="FFFFFF" w:themeFill="background1"/>
          </w:tcPr>
          <w:p w14:paraId="5EB21440" w14:textId="77777777" w:rsidR="00AB3AE3" w:rsidRPr="007C3802" w:rsidRDefault="00AB3AE3" w:rsidP="00AB3AE3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b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70BFCB91" w14:textId="27222F8E" w:rsidR="00AB3AE3" w:rsidRPr="007C3802" w:rsidRDefault="00AB3AE3" w:rsidP="00A404F9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1715</w:t>
            </w:r>
          </w:p>
        </w:tc>
        <w:tc>
          <w:tcPr>
            <w:tcW w:w="3291" w:type="dxa"/>
            <w:shd w:val="clear" w:color="auto" w:fill="FFFFFF" w:themeFill="background1"/>
          </w:tcPr>
          <w:p w14:paraId="08F15E3C" w14:textId="1C71CA37" w:rsidR="00AB3AE3" w:rsidRPr="007C3802" w:rsidRDefault="00AB3AE3" w:rsidP="00A404F9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تمرير إحدى السرايا من </w:t>
            </w:r>
            <w:r w:rsidR="004125AA"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كتيبة المشاة الآلية/13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لموقعها بدون استخدام لوحة محادثة المأمور</w:t>
            </w:r>
          </w:p>
        </w:tc>
        <w:tc>
          <w:tcPr>
            <w:tcW w:w="2160" w:type="dxa"/>
            <w:shd w:val="clear" w:color="auto" w:fill="FFFFFF" w:themeFill="background1"/>
          </w:tcPr>
          <w:p w14:paraId="2EB8CE48" w14:textId="626FAFD3" w:rsidR="00AB3AE3" w:rsidRPr="007C3802" w:rsidRDefault="00AB3AE3" w:rsidP="00AB3AE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محكم </w:t>
            </w:r>
            <w:r w:rsidR="004125AA"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الكتيبة/13</w:t>
            </w:r>
          </w:p>
          <w:p w14:paraId="02CE79A0" w14:textId="77777777" w:rsidR="00AB3AE3" w:rsidRPr="007C3802" w:rsidRDefault="00AB3AE3" w:rsidP="00AB3AE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الإشارة</w:t>
            </w:r>
          </w:p>
        </w:tc>
        <w:tc>
          <w:tcPr>
            <w:tcW w:w="3107" w:type="dxa"/>
            <w:shd w:val="clear" w:color="auto" w:fill="FFFFFF" w:themeFill="background1"/>
          </w:tcPr>
          <w:p w14:paraId="461C9DF5" w14:textId="65A113EC" w:rsidR="00AB3AE3" w:rsidRPr="007C3802" w:rsidRDefault="00AB3AE3" w:rsidP="00AB3AE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</w:rPr>
              <w:t>معضلة تفرض من قبل محكم</w:t>
            </w:r>
            <w:r w:rsidR="00304088"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</w:rPr>
              <w:t xml:space="preserve"> </w:t>
            </w:r>
            <w:r w:rsidR="004125AA"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</w:rPr>
              <w:t>الكتيبة/13</w:t>
            </w:r>
            <w:r w:rsidR="00304088"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</w:rPr>
              <w:t xml:space="preserve"> وبالتنسيق مع محكم الاشارة</w:t>
            </w:r>
          </w:p>
        </w:tc>
        <w:tc>
          <w:tcPr>
            <w:tcW w:w="4053" w:type="dxa"/>
            <w:shd w:val="clear" w:color="auto" w:fill="FFFFFF" w:themeFill="background1"/>
          </w:tcPr>
          <w:p w14:paraId="52E487A3" w14:textId="77777777" w:rsidR="00AB3AE3" w:rsidRPr="007C3802" w:rsidRDefault="00AB3AE3" w:rsidP="00AB3AE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تغيير التردد وفقاً للوحة محادثة المأمور وحسب كلمة السر المتفق عليها.</w:t>
            </w:r>
          </w:p>
          <w:p w14:paraId="24345B92" w14:textId="77777777" w:rsidR="00AB3AE3" w:rsidRPr="007C3802" w:rsidRDefault="00AB3AE3" w:rsidP="00AB3AE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تعطيل العمل بلوحة محادثة المأمور السابقة وتوزيع اللوحة المحدثة.</w:t>
            </w:r>
          </w:p>
          <w:p w14:paraId="07A9C456" w14:textId="77777777" w:rsidR="00AB3AE3" w:rsidRPr="007C3802" w:rsidRDefault="00AB3AE3" w:rsidP="00AB3AE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توقف جميع الاتصالات التي تعمل على النداءات القديمة والتردد السابق فور سماع الكلمة السرية. </w:t>
            </w:r>
          </w:p>
          <w:p w14:paraId="16DDD7FC" w14:textId="77777777" w:rsidR="00AB3AE3" w:rsidRPr="007C3802" w:rsidRDefault="00AB3AE3" w:rsidP="00AB3AE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فتح الاتصالات على التردد الجديد واستعمال النداءات الجديدة في الوقت المحدد بالضبط، ويجب أن تكون هناك فترة انتظار قصيرة قبل فتح الاتصالات بقصد تضليل العدو.</w:t>
            </w:r>
          </w:p>
        </w:tc>
      </w:tr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B5287F" w14:textId="77777777" w:rsidR="007F677A" w:rsidRDefault="007F677A">
      <w:r>
        <w:separator/>
      </w:r>
    </w:p>
  </w:endnote>
  <w:endnote w:type="continuationSeparator" w:id="0">
    <w:p w14:paraId="4B0E57B5" w14:textId="77777777" w:rsidR="007F677A" w:rsidRDefault="007F6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B909FC" w14:textId="77777777" w:rsidR="007F677A" w:rsidRDefault="007F677A">
      <w:r>
        <w:separator/>
      </w:r>
    </w:p>
  </w:footnote>
  <w:footnote w:type="continuationSeparator" w:id="0">
    <w:p w14:paraId="0E542142" w14:textId="77777777" w:rsidR="007F677A" w:rsidRDefault="007F67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77A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119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40E27526-8AED-45BF-8AAE-D03C63448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42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10</cp:revision>
  <cp:lastPrinted>2025-10-11T09:27:00Z</cp:lastPrinted>
  <dcterms:created xsi:type="dcterms:W3CDTF">2025-10-24T06:24:00Z</dcterms:created>
  <dcterms:modified xsi:type="dcterms:W3CDTF">2025-10-24T08:21:00Z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