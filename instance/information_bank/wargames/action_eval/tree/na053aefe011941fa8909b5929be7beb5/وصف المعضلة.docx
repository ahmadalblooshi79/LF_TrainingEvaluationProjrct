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81091BA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DA8995F" w14:textId="1D2005CB" w:rsidR="000E4C6A" w:rsidRPr="007C3802" w:rsidRDefault="000E4C6A" w:rsidP="00924D00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16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وهجوم طائرة مسيرة انتحارية على موقع السرية/3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7C3802" w:rsidRPr="007C3802" w14:paraId="464368DA" w14:textId="77777777" w:rsidTr="00871133">
        <w:trPr>
          <w:trHeight w:val="1802"/>
        </w:trPr>
        <w:tc>
          <w:tcPr>
            <w:tcW w:w="483" w:type="dxa"/>
            <w:shd w:val="clear" w:color="auto" w:fill="FFFFFF" w:themeFill="background1"/>
          </w:tcPr>
          <w:p w14:paraId="4EB35999" w14:textId="77777777" w:rsidR="000E4C6A" w:rsidRPr="007C3802" w:rsidRDefault="000E4C6A" w:rsidP="000E4C6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18111EE" w14:textId="532EFB5F" w:rsidR="000E4C6A" w:rsidRPr="007C3802" w:rsidRDefault="00F27EC4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1330</w:t>
            </w:r>
          </w:p>
        </w:tc>
        <w:tc>
          <w:tcPr>
            <w:tcW w:w="3291" w:type="dxa"/>
            <w:shd w:val="clear" w:color="auto" w:fill="FFFFFF" w:themeFill="background1"/>
          </w:tcPr>
          <w:p w14:paraId="5F99BF03" w14:textId="77777777" w:rsidR="000E4C6A" w:rsidRPr="007C3802" w:rsidRDefault="000E4C6A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841B0FB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B2F4D52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0B62F35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83DFE29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D4C590B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4500AEEC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55148993" w14:textId="77777777" w:rsidTr="00871133">
        <w:trPr>
          <w:trHeight w:val="2537"/>
        </w:trPr>
        <w:tc>
          <w:tcPr>
            <w:tcW w:w="483" w:type="dxa"/>
            <w:shd w:val="clear" w:color="auto" w:fill="FFFFFF" w:themeFill="background1"/>
          </w:tcPr>
          <w:p w14:paraId="231A5A39" w14:textId="77777777" w:rsidR="000E4C6A" w:rsidRPr="007C3802" w:rsidRDefault="000E4C6A" w:rsidP="000E4C6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040D2E" w14:textId="77777777" w:rsidR="000E4C6A" w:rsidRPr="007C3802" w:rsidRDefault="000E4C6A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77A7AB2" w14:textId="33174434" w:rsidR="000E4C6A" w:rsidRPr="007C3802" w:rsidRDefault="000E4C6A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السرية/3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="000E2847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نتج عنه إصابة 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عدد (2) فرد</w:t>
            </w:r>
            <w:r w:rsidR="000E2847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 بكسور في الأطراف العلوية (الساعد)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تتطلب 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استخدام جبيرة نوع (سام)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40C1E877" w14:textId="7D9015FA" w:rsidR="000E4C6A" w:rsidRPr="007C3802" w:rsidRDefault="004125A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الكتيبة/12</w:t>
            </w:r>
          </w:p>
          <w:p w14:paraId="2E76FC57" w14:textId="5D5F8E4B" w:rsidR="004503B1" w:rsidRPr="007C3802" w:rsidRDefault="004503B1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69FFE2FD" w14:textId="10FBFF1F" w:rsidR="000E4C6A" w:rsidRPr="007C3802" w:rsidRDefault="000E4C6A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18B3E1DF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47ECF94F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8F05961" w14:textId="47A1BDC6" w:rsidR="00B5168D" w:rsidRPr="007C3802" w:rsidRDefault="00B5168D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5193CB80" w14:textId="3AA450E3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4CBFF619" w14:textId="4438AB50" w:rsidR="000E2847" w:rsidRPr="007C3802" w:rsidRDefault="000E2847" w:rsidP="000E284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2DF2DDBE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9319F9C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FC4F87D" w14:textId="77777777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27DC4EE" w14:textId="6A321629" w:rsidR="000E4C6A" w:rsidRPr="007C3802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1E891FBA" w14:textId="0DCE32CB" w:rsidR="000E2847" w:rsidRPr="007C3802" w:rsidRDefault="000E2847" w:rsidP="000E284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تقييم إجراءات التعامل مع كسور الأطراف العلوية وطريقة التعامل معها باستخدام جبيرة 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نوع (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سام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)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حسب قائمة التقييم</w:t>
            </w:r>
          </w:p>
          <w:p w14:paraId="4DF8990E" w14:textId="77777777" w:rsidR="000E4C6A" w:rsidRPr="007C3802" w:rsidRDefault="000E4C6A" w:rsidP="00924D00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FB36B4" w14:textId="77777777" w:rsidR="00C10C37" w:rsidRDefault="00C10C37">
      <w:r>
        <w:separator/>
      </w:r>
    </w:p>
  </w:endnote>
  <w:endnote w:type="continuationSeparator" w:id="0">
    <w:p w14:paraId="4ABBCFF8" w14:textId="77777777" w:rsidR="00C10C37" w:rsidRDefault="00C10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D62050" w14:textId="77777777" w:rsidR="00C10C37" w:rsidRDefault="00C10C37">
      <w:r>
        <w:separator/>
      </w:r>
    </w:p>
  </w:footnote>
  <w:footnote w:type="continuationSeparator" w:id="0">
    <w:p w14:paraId="20DDD76C" w14:textId="77777777" w:rsidR="00C10C37" w:rsidRDefault="00C10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8DB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C37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C6432B6-3DC3-454D-89EA-8CC88E3D8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